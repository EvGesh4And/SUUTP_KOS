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09DFCD" w14:textId="25488F78" w:rsidR="00DB33E6" w:rsidRPr="00B24D1A" w:rsidRDefault="00DB33E6" w:rsidP="000023CD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1DB8D98" w14:textId="77777777" w:rsidR="00F45E2F" w:rsidRPr="00EF63D9" w:rsidRDefault="00F45E2F" w:rsidP="000023CD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ED3DD0E" w14:textId="77777777" w:rsidR="00F45E2F" w:rsidRPr="00EF63D9" w:rsidRDefault="00F45E2F" w:rsidP="000023CD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0D43DF2" w14:textId="77777777" w:rsidR="0080334E" w:rsidRPr="00EF63D9" w:rsidRDefault="0080334E" w:rsidP="000023CD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9596147" w14:textId="60FD0193" w:rsidR="001D5D31" w:rsidRPr="00EF63D9" w:rsidRDefault="00925B09" w:rsidP="00871EB2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EF63D9">
        <w:rPr>
          <w:rFonts w:ascii="Times New Roman" w:hAnsi="Times New Roman"/>
          <w:caps/>
          <w:color w:val="000000" w:themeColor="text1"/>
          <w:sz w:val="28"/>
        </w:rPr>
        <w:fldChar w:fldCharType="begin"/>
      </w:r>
      <w:r w:rsidRPr="00EF63D9">
        <w:rPr>
          <w:rFonts w:ascii="Times New Roman" w:hAnsi="Times New Roman"/>
          <w:caps/>
          <w:color w:val="000000" w:themeColor="text1"/>
          <w:sz w:val="28"/>
        </w:rPr>
        <w:instrText xml:space="preserve"> DOCPROPERTY  Предприятие  \* MERGEFORMAT </w:instrText>
      </w:r>
      <w:r w:rsidRPr="00EF63D9">
        <w:rPr>
          <w:rFonts w:ascii="Times New Roman" w:hAnsi="Times New Roman"/>
          <w:caps/>
          <w:color w:val="000000" w:themeColor="text1"/>
          <w:sz w:val="28"/>
        </w:rPr>
        <w:fldChar w:fldCharType="separate"/>
      </w:r>
      <w:r w:rsidR="003F1161">
        <w:rPr>
          <w:rFonts w:ascii="Times New Roman" w:hAnsi="Times New Roman"/>
          <w:caps/>
          <w:color w:val="000000" w:themeColor="text1"/>
          <w:sz w:val="28"/>
        </w:rPr>
        <w:t>ПАО «</w:t>
      </w:r>
      <w:r w:rsidR="00B9526D" w:rsidRPr="00FD334A">
        <w:rPr>
          <w:rFonts w:ascii="Times New Roman" w:hAnsi="Times New Roman"/>
          <w:caps/>
          <w:color w:val="000000" w:themeColor="text1"/>
          <w:sz w:val="28"/>
        </w:rPr>
        <w:t>Казаньоргсинтез</w:t>
      </w:r>
      <w:r w:rsidR="003F1161">
        <w:rPr>
          <w:rFonts w:ascii="Times New Roman" w:hAnsi="Times New Roman"/>
          <w:caps/>
          <w:color w:val="000000" w:themeColor="text1"/>
          <w:sz w:val="28"/>
        </w:rPr>
        <w:t>»</w:t>
      </w:r>
      <w:r w:rsidRPr="00EF63D9">
        <w:rPr>
          <w:rFonts w:ascii="Times New Roman" w:hAnsi="Times New Roman"/>
          <w:caps/>
          <w:color w:val="000000" w:themeColor="text1"/>
          <w:sz w:val="28"/>
        </w:rPr>
        <w:fldChar w:fldCharType="end"/>
      </w:r>
    </w:p>
    <w:p w14:paraId="04F5BE02" w14:textId="77777777" w:rsidR="009C57F0" w:rsidRPr="00EF63D9" w:rsidRDefault="009C57F0" w:rsidP="00871EB2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28704B4" w14:textId="23BB70EC" w:rsidR="00BC32CF" w:rsidRPr="00EF63D9" w:rsidRDefault="002B3769" w:rsidP="00D10EEB">
      <w:pPr>
        <w:pStyle w:val="44"/>
        <w:tabs>
          <w:tab w:val="left" w:pos="5070"/>
          <w:tab w:val="center" w:pos="5174"/>
        </w:tabs>
        <w:spacing w:before="0" w:line="360" w:lineRule="auto"/>
        <w:ind w:right="-143"/>
        <w:rPr>
          <w:rFonts w:ascii="Times New Roman" w:hAnsi="Times New Roman" w:cs="Times New Roman"/>
          <w:caps/>
          <w:sz w:val="28"/>
          <w:szCs w:val="28"/>
        </w:rPr>
      </w:pPr>
      <w:r w:rsidRPr="00EF63D9">
        <w:rPr>
          <w:rFonts w:ascii="Times New Roman" w:hAnsi="Times New Roman" w:cs="Times New Roman"/>
          <w:caps/>
          <w:sz w:val="28"/>
          <w:szCs w:val="28"/>
        </w:rPr>
        <w:fldChar w:fldCharType="begin"/>
      </w:r>
      <w:r w:rsidRPr="00EF63D9">
        <w:rPr>
          <w:rFonts w:ascii="Times New Roman" w:hAnsi="Times New Roman" w:cs="Times New Roman"/>
          <w:caps/>
          <w:sz w:val="28"/>
          <w:szCs w:val="28"/>
        </w:rPr>
        <w:instrText xml:space="preserve"> DOCPROPERTY  Title  \* MERGEFORMAT </w:instrText>
      </w:r>
      <w:r w:rsidRPr="00EF63D9">
        <w:rPr>
          <w:rFonts w:ascii="Times New Roman" w:hAnsi="Times New Roman" w:cs="Times New Roman"/>
          <w:caps/>
          <w:sz w:val="28"/>
          <w:szCs w:val="28"/>
        </w:rPr>
        <w:fldChar w:fldCharType="separate"/>
      </w:r>
      <w:r w:rsidR="003F1161">
        <w:rPr>
          <w:rFonts w:ascii="Times New Roman" w:hAnsi="Times New Roman" w:cs="Times New Roman"/>
          <w:caps/>
          <w:sz w:val="28"/>
          <w:szCs w:val="28"/>
        </w:rPr>
        <w:t xml:space="preserve">СИСТЕМА УСОВЕРШЕНСТВОВАННОГО УПРАВЛЕНИЯ </w:t>
      </w:r>
      <w:r w:rsidR="003F1161" w:rsidRPr="003F1161">
        <w:rPr>
          <w:rFonts w:ascii="Times New Roman" w:hAnsi="Times New Roman" w:cs="Times New Roman"/>
          <w:sz w:val="28"/>
          <w:szCs w:val="28"/>
        </w:rPr>
        <w:t xml:space="preserve">ТЕХНОЛОГИЧЕСКИМ </w:t>
      </w:r>
      <w:r w:rsidR="003F1161">
        <w:rPr>
          <w:rFonts w:ascii="Times New Roman" w:hAnsi="Times New Roman" w:cs="Times New Roman"/>
          <w:caps/>
          <w:sz w:val="28"/>
          <w:szCs w:val="28"/>
        </w:rPr>
        <w:t xml:space="preserve">ПРОЦЕССОМ ЗАВОДА </w:t>
      </w:r>
      <w:r w:rsidR="00B9526D">
        <w:rPr>
          <w:rFonts w:ascii="Times New Roman" w:hAnsi="Times New Roman" w:cs="Times New Roman"/>
          <w:caps/>
          <w:sz w:val="28"/>
          <w:szCs w:val="28"/>
        </w:rPr>
        <w:t>бисфенол А</w:t>
      </w:r>
      <w:r w:rsidRPr="00EF63D9">
        <w:rPr>
          <w:rFonts w:ascii="Times New Roman" w:hAnsi="Times New Roman" w:cs="Times New Roman"/>
          <w:caps/>
          <w:sz w:val="28"/>
          <w:szCs w:val="28"/>
        </w:rPr>
        <w:fldChar w:fldCharType="end"/>
      </w:r>
    </w:p>
    <w:p w14:paraId="70CC4D25" w14:textId="77777777" w:rsidR="00F25EAE" w:rsidRPr="00EF63D9" w:rsidRDefault="00F25EAE" w:rsidP="00871EB2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8B889E3" w14:textId="77777777" w:rsidR="009C57F0" w:rsidRPr="00EF63D9" w:rsidRDefault="009C57F0" w:rsidP="00871EB2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0A8EB6A4" w14:textId="008AA274" w:rsidR="00AA4717" w:rsidRPr="00EF63D9" w:rsidRDefault="0033220B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  <w:r>
        <w:rPr>
          <w:rFonts w:ascii="Times New Roman" w:hAnsi="Times New Roman"/>
          <w:caps/>
          <w:color w:val="000000" w:themeColor="text1"/>
          <w:sz w:val="28"/>
        </w:rPr>
        <w:fldChar w:fldCharType="begin"/>
      </w:r>
      <w:r>
        <w:rPr>
          <w:rFonts w:ascii="Times New Roman" w:hAnsi="Times New Roman"/>
          <w:caps/>
          <w:color w:val="000000" w:themeColor="text1"/>
          <w:sz w:val="28"/>
        </w:rPr>
        <w:instrText xml:space="preserve"> DOCPROPERTY  Subject  \* MERGEFORMAT </w:instrText>
      </w:r>
      <w:r>
        <w:rPr>
          <w:rFonts w:ascii="Times New Roman" w:hAnsi="Times New Roman"/>
          <w:caps/>
          <w:color w:val="000000" w:themeColor="text1"/>
          <w:sz w:val="28"/>
        </w:rPr>
        <w:fldChar w:fldCharType="separate"/>
      </w:r>
      <w:r w:rsidR="003F1161">
        <w:rPr>
          <w:rFonts w:ascii="Times New Roman" w:hAnsi="Times New Roman"/>
          <w:caps/>
          <w:color w:val="000000" w:themeColor="text1"/>
          <w:sz w:val="28"/>
        </w:rPr>
        <w:t xml:space="preserve">Отчет по </w:t>
      </w:r>
      <w:r>
        <w:rPr>
          <w:rFonts w:ascii="Times New Roman" w:hAnsi="Times New Roman"/>
          <w:caps/>
          <w:color w:val="000000" w:themeColor="text1"/>
          <w:sz w:val="28"/>
        </w:rPr>
        <w:fldChar w:fldCharType="end"/>
      </w:r>
      <w:r w:rsidR="002B3769" w:rsidRPr="00EF63D9">
        <w:rPr>
          <w:rFonts w:ascii="Times New Roman" w:hAnsi="Times New Roman"/>
          <w:caps/>
          <w:sz w:val="28"/>
          <w:szCs w:val="28"/>
        </w:rPr>
        <w:fldChar w:fldCharType="begin"/>
      </w:r>
      <w:r w:rsidR="002B3769" w:rsidRPr="00EF63D9">
        <w:rPr>
          <w:rFonts w:ascii="Times New Roman" w:hAnsi="Times New Roman"/>
          <w:caps/>
          <w:sz w:val="28"/>
          <w:szCs w:val="28"/>
        </w:rPr>
        <w:instrText xml:space="preserve"> COMMENTS  \* Upper \* MERGEFORMAT </w:instrText>
      </w:r>
      <w:r w:rsidR="002B3769" w:rsidRPr="00EF63D9">
        <w:rPr>
          <w:rFonts w:ascii="Times New Roman" w:hAnsi="Times New Roman"/>
          <w:caps/>
          <w:sz w:val="28"/>
          <w:szCs w:val="28"/>
        </w:rPr>
        <w:fldChar w:fldCharType="end"/>
      </w:r>
      <w:r w:rsidR="00B9526D">
        <w:rPr>
          <w:rFonts w:ascii="Times New Roman" w:hAnsi="Times New Roman"/>
          <w:caps/>
          <w:sz w:val="28"/>
          <w:szCs w:val="28"/>
        </w:rPr>
        <w:t>настройке базового управления</w:t>
      </w:r>
    </w:p>
    <w:p w14:paraId="200157A5" w14:textId="57A5708A" w:rsidR="000C7CB7" w:rsidRPr="00EF63D9" w:rsidRDefault="002B3769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  <w:r w:rsidRPr="00EF63D9">
        <w:rPr>
          <w:rFonts w:ascii="Times New Roman" w:hAnsi="Times New Roman"/>
          <w:bCs/>
          <w:sz w:val="28"/>
        </w:rPr>
        <w:t xml:space="preserve">на </w:t>
      </w:r>
      <w:r w:rsidRPr="00EF63D9">
        <w:rPr>
          <w:rFonts w:ascii="Times New Roman" w:hAnsi="Times New Roman"/>
          <w:bCs/>
          <w:sz w:val="28"/>
        </w:rPr>
        <w:fldChar w:fldCharType="begin"/>
      </w:r>
      <w:r w:rsidRPr="00EF63D9">
        <w:rPr>
          <w:rFonts w:ascii="Times New Roman" w:hAnsi="Times New Roman"/>
          <w:sz w:val="28"/>
        </w:rPr>
        <w:instrText>NUMPAGES  \* Arabic  \* MERGEFORMAT</w:instrText>
      </w:r>
      <w:r w:rsidRPr="00EF63D9">
        <w:rPr>
          <w:rFonts w:ascii="Times New Roman" w:hAnsi="Times New Roman"/>
          <w:bCs/>
          <w:sz w:val="28"/>
        </w:rPr>
        <w:fldChar w:fldCharType="separate"/>
      </w:r>
      <w:r w:rsidR="00914D31">
        <w:rPr>
          <w:rFonts w:ascii="Times New Roman" w:hAnsi="Times New Roman"/>
          <w:noProof/>
          <w:sz w:val="28"/>
        </w:rPr>
        <w:t>30</w:t>
      </w:r>
      <w:r w:rsidRPr="00EF63D9">
        <w:rPr>
          <w:rFonts w:ascii="Times New Roman" w:hAnsi="Times New Roman"/>
          <w:bCs/>
          <w:sz w:val="28"/>
        </w:rPr>
        <w:fldChar w:fldCharType="end"/>
      </w:r>
      <w:r w:rsidRPr="00EF63D9">
        <w:rPr>
          <w:rFonts w:ascii="Times New Roman" w:hAnsi="Times New Roman"/>
          <w:bCs/>
          <w:sz w:val="28"/>
        </w:rPr>
        <w:t xml:space="preserve"> листах</w:t>
      </w:r>
    </w:p>
    <w:p w14:paraId="6E8C12E8" w14:textId="77777777" w:rsidR="000003DA" w:rsidRPr="00EF63D9" w:rsidRDefault="000003DA" w:rsidP="00871EB2">
      <w:pPr>
        <w:tabs>
          <w:tab w:val="center" w:pos="4153"/>
          <w:tab w:val="right" w:pos="8306"/>
          <w:tab w:val="right" w:pos="9072"/>
        </w:tabs>
        <w:ind w:firstLine="0"/>
        <w:jc w:val="center"/>
        <w:rPr>
          <w:rFonts w:ascii="Times New Roman" w:hAnsi="Times New Roman"/>
          <w:bCs/>
          <w:snapToGrid w:val="0"/>
          <w:sz w:val="28"/>
          <w:szCs w:val="28"/>
        </w:rPr>
      </w:pPr>
    </w:p>
    <w:p w14:paraId="0EBE3071" w14:textId="4B7BC53D" w:rsidR="00871EB2" w:rsidRPr="00EF63D9" w:rsidRDefault="00871EB2" w:rsidP="00871EB2">
      <w:pPr>
        <w:tabs>
          <w:tab w:val="center" w:pos="4153"/>
          <w:tab w:val="right" w:pos="8306"/>
          <w:tab w:val="right" w:pos="9072"/>
        </w:tabs>
        <w:ind w:firstLine="0"/>
        <w:jc w:val="center"/>
        <w:rPr>
          <w:rFonts w:ascii="Times New Roman" w:hAnsi="Times New Roman"/>
          <w:bCs/>
          <w:snapToGrid w:val="0"/>
          <w:sz w:val="28"/>
          <w:szCs w:val="28"/>
        </w:rPr>
      </w:pPr>
    </w:p>
    <w:p w14:paraId="315510BB" w14:textId="5818D05B" w:rsidR="00925B09" w:rsidRPr="00EF63D9" w:rsidRDefault="00925B09" w:rsidP="00871EB2">
      <w:pPr>
        <w:tabs>
          <w:tab w:val="center" w:pos="4153"/>
          <w:tab w:val="right" w:pos="8306"/>
          <w:tab w:val="right" w:pos="9072"/>
        </w:tabs>
        <w:ind w:firstLine="0"/>
        <w:jc w:val="center"/>
        <w:rPr>
          <w:rFonts w:ascii="Times New Roman" w:hAnsi="Times New Roman"/>
          <w:bCs/>
          <w:snapToGrid w:val="0"/>
          <w:sz w:val="28"/>
          <w:szCs w:val="28"/>
        </w:rPr>
      </w:pPr>
    </w:p>
    <w:p w14:paraId="276F99D2" w14:textId="79F25840" w:rsidR="000003DA" w:rsidRPr="00EF63D9" w:rsidRDefault="000003DA" w:rsidP="00871EB2">
      <w:pPr>
        <w:ind w:firstLine="0"/>
        <w:jc w:val="center"/>
        <w:rPr>
          <w:rFonts w:ascii="Times New Roman" w:eastAsia="Calibri" w:hAnsi="Times New Roman"/>
          <w:bCs/>
          <w:sz w:val="28"/>
          <w:szCs w:val="28"/>
          <w:lang w:eastAsia="en-US"/>
        </w:rPr>
      </w:pPr>
    </w:p>
    <w:tbl>
      <w:tblPr>
        <w:tblStyle w:val="aff3"/>
        <w:tblpPr w:leftFromText="180" w:rightFromText="180" w:vertAnchor="text" w:horzAnchor="margin" w:tblpX="534" w:tblpY="169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394"/>
      </w:tblGrid>
      <w:tr w:rsidR="00925B09" w:rsidRPr="00EF63D9" w14:paraId="3E888F0F" w14:textId="77777777" w:rsidTr="00925B09">
        <w:tc>
          <w:tcPr>
            <w:tcW w:w="5070" w:type="dxa"/>
          </w:tcPr>
          <w:p w14:paraId="7F6CD67E" w14:textId="5F4CB6AA" w:rsidR="00925B09" w:rsidRPr="00EF63D9" w:rsidRDefault="00925B09" w:rsidP="00925B09">
            <w:pPr>
              <w:pStyle w:val="38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09299927"/>
            <w:r w:rsidRPr="00EF63D9">
              <w:rPr>
                <w:rFonts w:ascii="Times New Roman" w:hAnsi="Times New Roman" w:cs="Times New Roman"/>
                <w:sz w:val="24"/>
                <w:szCs w:val="24"/>
              </w:rPr>
              <w:t>Руководитель проекта</w:t>
            </w:r>
          </w:p>
        </w:tc>
        <w:tc>
          <w:tcPr>
            <w:tcW w:w="4394" w:type="dxa"/>
          </w:tcPr>
          <w:p w14:paraId="0D6D8B60" w14:textId="6186F875" w:rsidR="00925B09" w:rsidRPr="00EF63D9" w:rsidRDefault="00925B09" w:rsidP="00925B09">
            <w:pPr>
              <w:pStyle w:val="3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5B09" w:rsidRPr="00EF63D9" w14:paraId="7FAA2552" w14:textId="77777777" w:rsidTr="00925B09">
        <w:tc>
          <w:tcPr>
            <w:tcW w:w="5070" w:type="dxa"/>
          </w:tcPr>
          <w:p w14:paraId="17E4FA3C" w14:textId="77777777" w:rsidR="00925B09" w:rsidRPr="00EF63D9" w:rsidRDefault="00925B09" w:rsidP="00925B09">
            <w:pPr>
              <w:pStyle w:val="38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EF63D9">
              <w:rPr>
                <w:rFonts w:ascii="Times New Roman" w:hAnsi="Times New Roman" w:cs="Times New Roman"/>
                <w:sz w:val="24"/>
                <w:szCs w:val="24"/>
              </w:rPr>
              <w:t>ООО «Т-Софт»</w:t>
            </w:r>
          </w:p>
        </w:tc>
        <w:sdt>
          <w:sdtPr>
            <w:rPr>
              <w:rFonts w:ascii="Times New Roman" w:hAnsi="Times New Roman" w:cs="Times New Roman"/>
              <w:sz w:val="24"/>
              <w:szCs w:val="24"/>
            </w:rPr>
            <w:alias w:val="Руководитель"/>
            <w:tag w:val=""/>
            <w:id w:val="2040307704"/>
            <w:placeholder>
              <w:docPart w:val="EF573C1617CE4A3EB8E22746121ED040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EndPr/>
          <w:sdtContent>
            <w:tc>
              <w:tcPr>
                <w:tcW w:w="4394" w:type="dxa"/>
              </w:tcPr>
              <w:p w14:paraId="466083B9" w14:textId="7C55F3C1" w:rsidR="00925B09" w:rsidRPr="00EF63D9" w:rsidRDefault="00457CF9" w:rsidP="00925B09">
                <w:pPr>
                  <w:pStyle w:val="38"/>
                  <w:jc w:val="right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С</w:t>
                </w:r>
                <w:r w:rsidR="00B9526D">
                  <w:rPr>
                    <w:rFonts w:ascii="Times New Roman" w:hAnsi="Times New Roman" w:cs="Times New Roman"/>
                    <w:sz w:val="24"/>
                    <w:szCs w:val="24"/>
                  </w:rPr>
                  <w:t>афин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</w:t>
                </w:r>
                <w:r w:rsidR="00B9526D">
                  <w:rPr>
                    <w:rFonts w:ascii="Times New Roman" w:hAnsi="Times New Roman" w:cs="Times New Roman"/>
                    <w:sz w:val="24"/>
                    <w:szCs w:val="24"/>
                  </w:rPr>
                  <w:t>З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.</w:t>
                </w:r>
                <w:r w:rsidR="00B9526D">
                  <w:rPr>
                    <w:rFonts w:ascii="Times New Roman" w:hAnsi="Times New Roman" w:cs="Times New Roman"/>
                    <w:sz w:val="24"/>
                    <w:szCs w:val="24"/>
                  </w:rPr>
                  <w:t>И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.</w:t>
                </w:r>
              </w:p>
            </w:tc>
          </w:sdtContent>
        </w:sdt>
      </w:tr>
      <w:tr w:rsidR="00925B09" w:rsidRPr="00EF63D9" w14:paraId="2D7890EF" w14:textId="77777777" w:rsidTr="00925B09">
        <w:tc>
          <w:tcPr>
            <w:tcW w:w="5070" w:type="dxa"/>
          </w:tcPr>
          <w:p w14:paraId="3D66C82E" w14:textId="77777777" w:rsidR="00925B09" w:rsidRPr="00EF63D9" w:rsidRDefault="00925B09" w:rsidP="00925B09">
            <w:pPr>
              <w:pStyle w:val="38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94" w:type="dxa"/>
            <w:hideMark/>
          </w:tcPr>
          <w:p w14:paraId="2B1A5D43" w14:textId="09C45976" w:rsidR="00925B09" w:rsidRPr="00EF63D9" w:rsidRDefault="00925B09" w:rsidP="00925B09">
            <w:pPr>
              <w:pStyle w:val="3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055CE024" w14:textId="76024271" w:rsidR="00C44083" w:rsidRPr="00EF63D9" w:rsidRDefault="00C44083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570F8B36" w14:textId="7981BDC6" w:rsidR="00C44083" w:rsidRPr="00EF63D9" w:rsidRDefault="00C44083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0A5C710F" w14:textId="77777777" w:rsidR="00E01BAF" w:rsidRPr="00EF63D9" w:rsidRDefault="00E01BAF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176A0925" w14:textId="77777777" w:rsidR="00925B09" w:rsidRPr="00EF63D9" w:rsidRDefault="00925B09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59ED88DC" w14:textId="77777777" w:rsidR="00925B09" w:rsidRPr="00EF63D9" w:rsidRDefault="00925B09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08A85783" w14:textId="77777777" w:rsidR="00925B09" w:rsidRDefault="00925B09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3D31EC2B" w14:textId="77777777" w:rsidR="00F142ED" w:rsidRPr="00EF63D9" w:rsidRDefault="00F142ED" w:rsidP="00871EB2">
      <w:pPr>
        <w:ind w:firstLine="0"/>
        <w:jc w:val="center"/>
        <w:rPr>
          <w:rFonts w:ascii="Times New Roman" w:hAnsi="Times New Roman"/>
          <w:caps/>
          <w:sz w:val="28"/>
          <w:szCs w:val="28"/>
        </w:rPr>
      </w:pPr>
    </w:p>
    <w:p w14:paraId="3F3E1493" w14:textId="11671163" w:rsidR="00A232DC" w:rsidRPr="00EF63D9" w:rsidRDefault="002B3769" w:rsidP="00871EB2">
      <w:pPr>
        <w:ind w:firstLine="0"/>
        <w:jc w:val="center"/>
        <w:rPr>
          <w:rFonts w:ascii="Times New Roman" w:hAnsi="Times New Roman"/>
          <w:b/>
        </w:rPr>
      </w:pPr>
      <w:r w:rsidRPr="00EF63D9">
        <w:rPr>
          <w:rFonts w:ascii="Times New Roman" w:hAnsi="Times New Roman"/>
          <w:caps/>
          <w:sz w:val="28"/>
          <w:szCs w:val="28"/>
        </w:rPr>
        <w:t>202</w:t>
      </w:r>
      <w:r w:rsidR="00B9526D">
        <w:rPr>
          <w:rFonts w:ascii="Times New Roman" w:hAnsi="Times New Roman"/>
          <w:caps/>
          <w:sz w:val="28"/>
          <w:szCs w:val="28"/>
        </w:rPr>
        <w:t>3</w:t>
      </w:r>
    </w:p>
    <w:p w14:paraId="4BA814E8" w14:textId="77777777" w:rsidR="00C525A1" w:rsidRPr="00EF63D9" w:rsidRDefault="00C525A1" w:rsidP="007C4610">
      <w:pPr>
        <w:pStyle w:val="SubjectFrom"/>
        <w:spacing w:before="120" w:after="240"/>
        <w:ind w:left="0"/>
        <w:rPr>
          <w:rFonts w:ascii="Times New Roman" w:hAnsi="Times New Roman" w:cs="Times New Roman"/>
          <w:b/>
          <w:sz w:val="28"/>
          <w:szCs w:val="22"/>
        </w:rPr>
        <w:sectPr w:rsidR="00C525A1" w:rsidRPr="00EF63D9" w:rsidSect="00F45E2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284" w:right="425" w:bottom="851" w:left="1134" w:header="1" w:footer="130" w:gutter="0"/>
          <w:pgNumType w:start="1"/>
          <w:cols w:space="720"/>
          <w:docGrid w:linePitch="326"/>
        </w:sectPr>
      </w:pPr>
    </w:p>
    <w:bookmarkStart w:id="1" w:name="_Toc443467833" w:displacedByCustomXml="next"/>
    <w:bookmarkEnd w:id="1" w:displacedByCustomXml="next"/>
    <w:bookmarkStart w:id="2" w:name="_Toc443551241" w:displacedByCustomXml="next"/>
    <w:bookmarkEnd w:id="2" w:displacedByCustomXml="next"/>
    <w:bookmarkStart w:id="3" w:name="_Toc443561337" w:displacedByCustomXml="next"/>
    <w:bookmarkEnd w:id="3" w:displacedByCustomXml="next"/>
    <w:bookmarkStart w:id="4" w:name="_Toc443574389" w:displacedByCustomXml="next"/>
    <w:bookmarkEnd w:id="4" w:displacedByCustomXml="next"/>
    <w:bookmarkStart w:id="5" w:name="_Toc443579264" w:displacedByCustomXml="next"/>
    <w:bookmarkEnd w:id="5" w:displacedByCustomXml="next"/>
    <w:bookmarkStart w:id="6" w:name="_Toc443467851" w:displacedByCustomXml="next"/>
    <w:bookmarkEnd w:id="6" w:displacedByCustomXml="next"/>
    <w:bookmarkStart w:id="7" w:name="_Toc443551259" w:displacedByCustomXml="next"/>
    <w:bookmarkEnd w:id="7" w:displacedByCustomXml="next"/>
    <w:bookmarkStart w:id="8" w:name="_Toc443561355" w:displacedByCustomXml="next"/>
    <w:bookmarkEnd w:id="8" w:displacedByCustomXml="next"/>
    <w:bookmarkStart w:id="9" w:name="_Toc443574407" w:displacedByCustomXml="next"/>
    <w:bookmarkEnd w:id="9" w:displacedByCustomXml="next"/>
    <w:bookmarkStart w:id="10" w:name="_Toc443467852" w:displacedByCustomXml="next"/>
    <w:bookmarkEnd w:id="10" w:displacedByCustomXml="next"/>
    <w:bookmarkStart w:id="11" w:name="_Toc443551260" w:displacedByCustomXml="next"/>
    <w:bookmarkEnd w:id="11" w:displacedByCustomXml="next"/>
    <w:bookmarkStart w:id="12" w:name="_Toc443561356" w:displacedByCustomXml="next"/>
    <w:bookmarkEnd w:id="12" w:displacedByCustomXml="next"/>
    <w:bookmarkStart w:id="13" w:name="_Toc443574408" w:displacedByCustomXml="next"/>
    <w:bookmarkEnd w:id="13" w:displacedByCustomXml="next"/>
    <w:bookmarkStart w:id="14" w:name="_Toc443467853" w:displacedByCustomXml="next"/>
    <w:bookmarkEnd w:id="14" w:displacedByCustomXml="next"/>
    <w:bookmarkStart w:id="15" w:name="_Toc443551261" w:displacedByCustomXml="next"/>
    <w:bookmarkEnd w:id="15" w:displacedByCustomXml="next"/>
    <w:bookmarkStart w:id="16" w:name="_Toc443561357" w:displacedByCustomXml="next"/>
    <w:bookmarkEnd w:id="16" w:displacedByCustomXml="next"/>
    <w:bookmarkStart w:id="17" w:name="_Toc443574409" w:displacedByCustomXml="next"/>
    <w:bookmarkEnd w:id="17" w:displacedByCustomXml="next"/>
    <w:bookmarkStart w:id="18" w:name="_Toc443467888" w:displacedByCustomXml="next"/>
    <w:bookmarkEnd w:id="18" w:displacedByCustomXml="next"/>
    <w:bookmarkStart w:id="19" w:name="_Toc443551296" w:displacedByCustomXml="next"/>
    <w:bookmarkEnd w:id="19" w:displacedByCustomXml="next"/>
    <w:bookmarkStart w:id="20" w:name="_Toc443561392" w:displacedByCustomXml="next"/>
    <w:bookmarkEnd w:id="20" w:displacedByCustomXml="next"/>
    <w:bookmarkStart w:id="21" w:name="_Toc443574444" w:displacedByCustomXml="next"/>
    <w:bookmarkEnd w:id="21" w:displacedByCustomXml="next"/>
    <w:bookmarkStart w:id="22" w:name="_Toc443467889" w:displacedByCustomXml="next"/>
    <w:bookmarkEnd w:id="22" w:displacedByCustomXml="next"/>
    <w:bookmarkStart w:id="23" w:name="_Toc443551297" w:displacedByCustomXml="next"/>
    <w:bookmarkEnd w:id="23" w:displacedByCustomXml="next"/>
    <w:bookmarkStart w:id="24" w:name="_Toc443561393" w:displacedByCustomXml="next"/>
    <w:bookmarkEnd w:id="24" w:displacedByCustomXml="next"/>
    <w:bookmarkStart w:id="25" w:name="_Toc443574445" w:displacedByCustomXml="next"/>
    <w:bookmarkEnd w:id="25" w:displacedByCustomXml="next"/>
    <w:bookmarkStart w:id="26" w:name="_Toc443467890" w:displacedByCustomXml="next"/>
    <w:bookmarkEnd w:id="26" w:displacedByCustomXml="next"/>
    <w:bookmarkStart w:id="27" w:name="_Toc443551298" w:displacedByCustomXml="next"/>
    <w:bookmarkEnd w:id="27" w:displacedByCustomXml="next"/>
    <w:bookmarkStart w:id="28" w:name="_Toc443561394" w:displacedByCustomXml="next"/>
    <w:bookmarkEnd w:id="28" w:displacedByCustomXml="next"/>
    <w:bookmarkStart w:id="29" w:name="_Toc443574446" w:displacedByCustomXml="next"/>
    <w:bookmarkEnd w:id="29" w:displacedByCustomXml="next"/>
    <w:bookmarkStart w:id="30" w:name="_Toc443467891" w:displacedByCustomXml="next"/>
    <w:bookmarkEnd w:id="30" w:displacedByCustomXml="next"/>
    <w:bookmarkStart w:id="31" w:name="_Toc443551299" w:displacedByCustomXml="next"/>
    <w:bookmarkEnd w:id="31" w:displacedByCustomXml="next"/>
    <w:bookmarkStart w:id="32" w:name="_Toc443561395" w:displacedByCustomXml="next"/>
    <w:bookmarkEnd w:id="32" w:displacedByCustomXml="next"/>
    <w:bookmarkStart w:id="33" w:name="_Toc443574447" w:displacedByCustomXml="next"/>
    <w:bookmarkEnd w:id="33" w:displacedByCustomXml="next"/>
    <w:bookmarkStart w:id="34" w:name="_Toc443467892" w:displacedByCustomXml="next"/>
    <w:bookmarkEnd w:id="34" w:displacedByCustomXml="next"/>
    <w:bookmarkStart w:id="35" w:name="_Toc443551300" w:displacedByCustomXml="next"/>
    <w:bookmarkEnd w:id="35" w:displacedByCustomXml="next"/>
    <w:bookmarkStart w:id="36" w:name="_Toc443561396" w:displacedByCustomXml="next"/>
    <w:bookmarkEnd w:id="36" w:displacedByCustomXml="next"/>
    <w:bookmarkStart w:id="37" w:name="_Toc443574448" w:displacedByCustomXml="next"/>
    <w:bookmarkEnd w:id="37" w:displacedByCustomXml="next"/>
    <w:bookmarkStart w:id="38" w:name="_Toc443467893" w:displacedByCustomXml="next"/>
    <w:bookmarkEnd w:id="38" w:displacedByCustomXml="next"/>
    <w:bookmarkStart w:id="39" w:name="_Toc443551301" w:displacedByCustomXml="next"/>
    <w:bookmarkEnd w:id="39" w:displacedByCustomXml="next"/>
    <w:bookmarkStart w:id="40" w:name="_Toc443561397" w:displacedByCustomXml="next"/>
    <w:bookmarkEnd w:id="40" w:displacedByCustomXml="next"/>
    <w:bookmarkStart w:id="41" w:name="_Toc443574449" w:displacedByCustomXml="next"/>
    <w:bookmarkEnd w:id="41" w:displacedByCustomXml="next"/>
    <w:bookmarkStart w:id="42" w:name="_Toc443467894" w:displacedByCustomXml="next"/>
    <w:bookmarkEnd w:id="42" w:displacedByCustomXml="next"/>
    <w:bookmarkStart w:id="43" w:name="_Toc443551302" w:displacedByCustomXml="next"/>
    <w:bookmarkEnd w:id="43" w:displacedByCustomXml="next"/>
    <w:bookmarkStart w:id="44" w:name="_Toc443561398" w:displacedByCustomXml="next"/>
    <w:bookmarkEnd w:id="44" w:displacedByCustomXml="next"/>
    <w:bookmarkStart w:id="45" w:name="_Toc443574450" w:displacedByCustomXml="next"/>
    <w:bookmarkEnd w:id="45" w:displacedByCustomXml="next"/>
    <w:bookmarkStart w:id="46" w:name="_Toc443467895" w:displacedByCustomXml="next"/>
    <w:bookmarkEnd w:id="46" w:displacedByCustomXml="next"/>
    <w:bookmarkStart w:id="47" w:name="_Toc443551303" w:displacedByCustomXml="next"/>
    <w:bookmarkEnd w:id="47" w:displacedByCustomXml="next"/>
    <w:bookmarkStart w:id="48" w:name="_Toc443561399" w:displacedByCustomXml="next"/>
    <w:bookmarkEnd w:id="48" w:displacedByCustomXml="next"/>
    <w:bookmarkStart w:id="49" w:name="_Toc443574451" w:displacedByCustomXml="next"/>
    <w:bookmarkEnd w:id="49" w:displacedByCustomXml="next"/>
    <w:bookmarkStart w:id="50" w:name="_Toc443467896" w:displacedByCustomXml="next"/>
    <w:bookmarkEnd w:id="50" w:displacedByCustomXml="next"/>
    <w:bookmarkStart w:id="51" w:name="_Toc443551304" w:displacedByCustomXml="next"/>
    <w:bookmarkEnd w:id="51" w:displacedByCustomXml="next"/>
    <w:bookmarkStart w:id="52" w:name="_Toc443561400" w:displacedByCustomXml="next"/>
    <w:bookmarkEnd w:id="52" w:displacedByCustomXml="next"/>
    <w:bookmarkStart w:id="53" w:name="_Toc443574452" w:displacedByCustomXml="next"/>
    <w:bookmarkEnd w:id="53" w:displacedByCustomXml="next"/>
    <w:bookmarkStart w:id="54" w:name="_Toc443467897" w:displacedByCustomXml="next"/>
    <w:bookmarkEnd w:id="54" w:displacedByCustomXml="next"/>
    <w:bookmarkStart w:id="55" w:name="_Toc443551305" w:displacedByCustomXml="next"/>
    <w:bookmarkEnd w:id="55" w:displacedByCustomXml="next"/>
    <w:bookmarkStart w:id="56" w:name="_Toc443561401" w:displacedByCustomXml="next"/>
    <w:bookmarkEnd w:id="56" w:displacedByCustomXml="next"/>
    <w:bookmarkStart w:id="57" w:name="_Toc443574453" w:displacedByCustomXml="next"/>
    <w:bookmarkEnd w:id="57" w:displacedByCustomXml="next"/>
    <w:bookmarkStart w:id="58" w:name="_Toc443467898" w:displacedByCustomXml="next"/>
    <w:bookmarkEnd w:id="58" w:displacedByCustomXml="next"/>
    <w:bookmarkStart w:id="59" w:name="_Toc443551306" w:displacedByCustomXml="next"/>
    <w:bookmarkEnd w:id="59" w:displacedByCustomXml="next"/>
    <w:bookmarkStart w:id="60" w:name="_Toc443561402" w:displacedByCustomXml="next"/>
    <w:bookmarkEnd w:id="60" w:displacedByCustomXml="next"/>
    <w:bookmarkStart w:id="61" w:name="_Toc443574454" w:displacedByCustomXml="next"/>
    <w:bookmarkEnd w:id="61" w:displacedByCustomXml="next"/>
    <w:bookmarkStart w:id="62" w:name="_Toc443467899" w:displacedByCustomXml="next"/>
    <w:bookmarkEnd w:id="62" w:displacedByCustomXml="next"/>
    <w:bookmarkStart w:id="63" w:name="_Toc443551307" w:displacedByCustomXml="next"/>
    <w:bookmarkEnd w:id="63" w:displacedByCustomXml="next"/>
    <w:bookmarkStart w:id="64" w:name="_Toc443561403" w:displacedByCustomXml="next"/>
    <w:bookmarkEnd w:id="64" w:displacedByCustomXml="next"/>
    <w:bookmarkStart w:id="65" w:name="_Toc443574455" w:displacedByCustomXml="next"/>
    <w:bookmarkEnd w:id="65" w:displacedByCustomXml="next"/>
    <w:bookmarkStart w:id="66" w:name="_Toc443467900" w:displacedByCustomXml="next"/>
    <w:bookmarkEnd w:id="66" w:displacedByCustomXml="next"/>
    <w:bookmarkStart w:id="67" w:name="_Toc443551308" w:displacedByCustomXml="next"/>
    <w:bookmarkEnd w:id="67" w:displacedByCustomXml="next"/>
    <w:bookmarkStart w:id="68" w:name="_Toc443561404" w:displacedByCustomXml="next"/>
    <w:bookmarkEnd w:id="68" w:displacedByCustomXml="next"/>
    <w:bookmarkStart w:id="69" w:name="_Toc443574456" w:displacedByCustomXml="next"/>
    <w:bookmarkEnd w:id="69" w:displacedByCustomXml="next"/>
    <w:bookmarkStart w:id="70" w:name="_Toc443467901" w:displacedByCustomXml="next"/>
    <w:bookmarkEnd w:id="70" w:displacedByCustomXml="next"/>
    <w:bookmarkStart w:id="71" w:name="_Toc443551309" w:displacedByCustomXml="next"/>
    <w:bookmarkEnd w:id="71" w:displacedByCustomXml="next"/>
    <w:bookmarkStart w:id="72" w:name="_Toc443561405" w:displacedByCustomXml="next"/>
    <w:bookmarkEnd w:id="72" w:displacedByCustomXml="next"/>
    <w:bookmarkStart w:id="73" w:name="_Toc443574457" w:displacedByCustomXml="next"/>
    <w:bookmarkEnd w:id="73" w:displacedByCustomXml="next"/>
    <w:bookmarkStart w:id="74" w:name="_Toc443467902" w:displacedByCustomXml="next"/>
    <w:bookmarkEnd w:id="74" w:displacedByCustomXml="next"/>
    <w:bookmarkStart w:id="75" w:name="_Toc443551310" w:displacedByCustomXml="next"/>
    <w:bookmarkEnd w:id="75" w:displacedByCustomXml="next"/>
    <w:bookmarkStart w:id="76" w:name="_Toc443561406" w:displacedByCustomXml="next"/>
    <w:bookmarkEnd w:id="76" w:displacedByCustomXml="next"/>
    <w:bookmarkStart w:id="77" w:name="_Toc443574458" w:displacedByCustomXml="next"/>
    <w:bookmarkEnd w:id="77" w:displacedByCustomXml="next"/>
    <w:bookmarkStart w:id="78" w:name="_Toc443467903" w:displacedByCustomXml="next"/>
    <w:bookmarkEnd w:id="78" w:displacedByCustomXml="next"/>
    <w:bookmarkStart w:id="79" w:name="_Toc443551311" w:displacedByCustomXml="next"/>
    <w:bookmarkEnd w:id="79" w:displacedByCustomXml="next"/>
    <w:bookmarkStart w:id="80" w:name="_Toc443561407" w:displacedByCustomXml="next"/>
    <w:bookmarkEnd w:id="80" w:displacedByCustomXml="next"/>
    <w:bookmarkStart w:id="81" w:name="_Toc443574459" w:displacedByCustomXml="next"/>
    <w:bookmarkEnd w:id="81" w:displacedByCustomXml="next"/>
    <w:bookmarkStart w:id="82" w:name="_Toc443467905" w:displacedByCustomXml="next"/>
    <w:bookmarkEnd w:id="82" w:displacedByCustomXml="next"/>
    <w:bookmarkStart w:id="83" w:name="_Toc443551313" w:displacedByCustomXml="next"/>
    <w:bookmarkEnd w:id="83" w:displacedByCustomXml="next"/>
    <w:bookmarkStart w:id="84" w:name="_Toc443561409" w:displacedByCustomXml="next"/>
    <w:bookmarkEnd w:id="84" w:displacedByCustomXml="next"/>
    <w:bookmarkStart w:id="85" w:name="_Toc443574461" w:displacedByCustomXml="next"/>
    <w:bookmarkEnd w:id="85" w:displacedByCustomXml="next"/>
    <w:bookmarkStart w:id="86" w:name="_Toc443467906" w:displacedByCustomXml="next"/>
    <w:bookmarkEnd w:id="86" w:displacedByCustomXml="next"/>
    <w:bookmarkStart w:id="87" w:name="_Toc443551314" w:displacedByCustomXml="next"/>
    <w:bookmarkEnd w:id="87" w:displacedByCustomXml="next"/>
    <w:bookmarkStart w:id="88" w:name="_Toc443561410" w:displacedByCustomXml="next"/>
    <w:bookmarkEnd w:id="88" w:displacedByCustomXml="next"/>
    <w:bookmarkStart w:id="89" w:name="_Toc443574462" w:displacedByCustomXml="next"/>
    <w:bookmarkEnd w:id="89" w:displacedByCustomXml="next"/>
    <w:bookmarkStart w:id="90" w:name="_Toc443467907" w:displacedByCustomXml="next"/>
    <w:bookmarkEnd w:id="90" w:displacedByCustomXml="next"/>
    <w:bookmarkStart w:id="91" w:name="_Toc443551315" w:displacedByCustomXml="next"/>
    <w:bookmarkEnd w:id="91" w:displacedByCustomXml="next"/>
    <w:bookmarkStart w:id="92" w:name="_Toc443561411" w:displacedByCustomXml="next"/>
    <w:bookmarkEnd w:id="92" w:displacedByCustomXml="next"/>
    <w:bookmarkStart w:id="93" w:name="_Toc443574463" w:displacedByCustomXml="next"/>
    <w:bookmarkEnd w:id="93" w:displacedByCustomXml="next"/>
    <w:bookmarkStart w:id="94" w:name="_Toc443467908" w:displacedByCustomXml="next"/>
    <w:bookmarkEnd w:id="94" w:displacedByCustomXml="next"/>
    <w:bookmarkStart w:id="95" w:name="_Toc443551316" w:displacedByCustomXml="next"/>
    <w:bookmarkEnd w:id="95" w:displacedByCustomXml="next"/>
    <w:bookmarkStart w:id="96" w:name="_Toc443561412" w:displacedByCustomXml="next"/>
    <w:bookmarkEnd w:id="96" w:displacedByCustomXml="next"/>
    <w:bookmarkStart w:id="97" w:name="_Toc443574464" w:displacedByCustomXml="next"/>
    <w:bookmarkEnd w:id="97" w:displacedByCustomXml="next"/>
    <w:bookmarkStart w:id="98" w:name="_Toc443467915" w:displacedByCustomXml="next"/>
    <w:bookmarkEnd w:id="98" w:displacedByCustomXml="next"/>
    <w:bookmarkStart w:id="99" w:name="_Toc443551323" w:displacedByCustomXml="next"/>
    <w:bookmarkEnd w:id="99" w:displacedByCustomXml="next"/>
    <w:bookmarkStart w:id="100" w:name="_Toc443561419" w:displacedByCustomXml="next"/>
    <w:bookmarkEnd w:id="100" w:displacedByCustomXml="next"/>
    <w:bookmarkStart w:id="101" w:name="_Toc443574471" w:displacedByCustomXml="next"/>
    <w:bookmarkEnd w:id="101" w:displacedByCustomXml="next"/>
    <w:bookmarkStart w:id="102" w:name="_Toc443467916" w:displacedByCustomXml="next"/>
    <w:bookmarkEnd w:id="102" w:displacedByCustomXml="next"/>
    <w:bookmarkStart w:id="103" w:name="_Toc443551324" w:displacedByCustomXml="next"/>
    <w:bookmarkEnd w:id="103" w:displacedByCustomXml="next"/>
    <w:bookmarkStart w:id="104" w:name="_Toc443561420" w:displacedByCustomXml="next"/>
    <w:bookmarkEnd w:id="104" w:displacedByCustomXml="next"/>
    <w:bookmarkStart w:id="105" w:name="_Toc443574472" w:displacedByCustomXml="next"/>
    <w:bookmarkEnd w:id="105" w:displacedByCustomXml="next"/>
    <w:bookmarkStart w:id="106" w:name="_Toc443467917" w:displacedByCustomXml="next"/>
    <w:bookmarkEnd w:id="106" w:displacedByCustomXml="next"/>
    <w:bookmarkStart w:id="107" w:name="_Toc443551325" w:displacedByCustomXml="next"/>
    <w:bookmarkEnd w:id="107" w:displacedByCustomXml="next"/>
    <w:bookmarkStart w:id="108" w:name="_Toc443561421" w:displacedByCustomXml="next"/>
    <w:bookmarkEnd w:id="108" w:displacedByCustomXml="next"/>
    <w:bookmarkStart w:id="109" w:name="_Toc443574473" w:displacedByCustomXml="next"/>
    <w:bookmarkEnd w:id="109" w:displacedByCustomXml="next"/>
    <w:bookmarkStart w:id="110" w:name="_Toc443467918" w:displacedByCustomXml="next"/>
    <w:bookmarkEnd w:id="110" w:displacedByCustomXml="next"/>
    <w:bookmarkStart w:id="111" w:name="_Toc443551326" w:displacedByCustomXml="next"/>
    <w:bookmarkEnd w:id="111" w:displacedByCustomXml="next"/>
    <w:bookmarkStart w:id="112" w:name="_Toc443561422" w:displacedByCustomXml="next"/>
    <w:bookmarkEnd w:id="112" w:displacedByCustomXml="next"/>
    <w:bookmarkStart w:id="113" w:name="_Toc443574474" w:displacedByCustomXml="next"/>
    <w:bookmarkEnd w:id="113" w:displacedByCustomXml="next"/>
    <w:bookmarkStart w:id="114" w:name="_Toc443467919" w:displacedByCustomXml="next"/>
    <w:bookmarkEnd w:id="114" w:displacedByCustomXml="next"/>
    <w:bookmarkStart w:id="115" w:name="_Toc443551327" w:displacedByCustomXml="next"/>
    <w:bookmarkEnd w:id="115" w:displacedByCustomXml="next"/>
    <w:bookmarkStart w:id="116" w:name="_Toc443561423" w:displacedByCustomXml="next"/>
    <w:bookmarkEnd w:id="116" w:displacedByCustomXml="next"/>
    <w:bookmarkStart w:id="117" w:name="_Toc443574475" w:displacedByCustomXml="next"/>
    <w:bookmarkEnd w:id="117" w:displacedByCustomXml="next"/>
    <w:bookmarkStart w:id="118" w:name="_Toc443467923" w:displacedByCustomXml="next"/>
    <w:bookmarkEnd w:id="118" w:displacedByCustomXml="next"/>
    <w:bookmarkStart w:id="119" w:name="_Toc443551331" w:displacedByCustomXml="next"/>
    <w:bookmarkEnd w:id="119" w:displacedByCustomXml="next"/>
    <w:bookmarkStart w:id="120" w:name="_Toc443561427" w:displacedByCustomXml="next"/>
    <w:bookmarkEnd w:id="120" w:displacedByCustomXml="next"/>
    <w:bookmarkStart w:id="121" w:name="_Toc443574479" w:displacedByCustomXml="next"/>
    <w:bookmarkEnd w:id="121" w:displacedByCustomXml="next"/>
    <w:bookmarkStart w:id="122" w:name="_Toc443467924" w:displacedByCustomXml="next"/>
    <w:bookmarkEnd w:id="122" w:displacedByCustomXml="next"/>
    <w:bookmarkStart w:id="123" w:name="_Toc443551332" w:displacedByCustomXml="next"/>
    <w:bookmarkEnd w:id="123" w:displacedByCustomXml="next"/>
    <w:bookmarkStart w:id="124" w:name="_Toc443561428" w:displacedByCustomXml="next"/>
    <w:bookmarkEnd w:id="124" w:displacedByCustomXml="next"/>
    <w:bookmarkStart w:id="125" w:name="_Toc443574480" w:displacedByCustomXml="next"/>
    <w:bookmarkEnd w:id="125" w:displacedByCustomXml="next"/>
    <w:bookmarkStart w:id="126" w:name="_Toc443467925" w:displacedByCustomXml="next"/>
    <w:bookmarkEnd w:id="126" w:displacedByCustomXml="next"/>
    <w:bookmarkStart w:id="127" w:name="_Toc443551333" w:displacedByCustomXml="next"/>
    <w:bookmarkEnd w:id="127" w:displacedByCustomXml="next"/>
    <w:bookmarkStart w:id="128" w:name="_Toc443561429" w:displacedByCustomXml="next"/>
    <w:bookmarkEnd w:id="128" w:displacedByCustomXml="next"/>
    <w:bookmarkStart w:id="129" w:name="_Toc443574481" w:displacedByCustomXml="next"/>
    <w:bookmarkEnd w:id="129" w:displacedByCustomXml="next"/>
    <w:bookmarkStart w:id="130" w:name="_Toc443467927" w:displacedByCustomXml="next"/>
    <w:bookmarkEnd w:id="130" w:displacedByCustomXml="next"/>
    <w:bookmarkStart w:id="131" w:name="_Toc443551335" w:displacedByCustomXml="next"/>
    <w:bookmarkEnd w:id="131" w:displacedByCustomXml="next"/>
    <w:bookmarkStart w:id="132" w:name="_Toc443561431" w:displacedByCustomXml="next"/>
    <w:bookmarkEnd w:id="132" w:displacedByCustomXml="next"/>
    <w:bookmarkStart w:id="133" w:name="_Toc443574483" w:displacedByCustomXml="next"/>
    <w:bookmarkEnd w:id="133" w:displacedByCustomXml="next"/>
    <w:bookmarkStart w:id="134" w:name="_Toc443467933" w:displacedByCustomXml="next"/>
    <w:bookmarkEnd w:id="134" w:displacedByCustomXml="next"/>
    <w:bookmarkStart w:id="135" w:name="_Toc443551341" w:displacedByCustomXml="next"/>
    <w:bookmarkEnd w:id="135" w:displacedByCustomXml="next"/>
    <w:bookmarkStart w:id="136" w:name="_Toc443561437" w:displacedByCustomXml="next"/>
    <w:bookmarkEnd w:id="136" w:displacedByCustomXml="next"/>
    <w:bookmarkStart w:id="137" w:name="_Toc443574489" w:displacedByCustomXml="next"/>
    <w:bookmarkEnd w:id="137" w:displacedByCustomXml="next"/>
    <w:bookmarkStart w:id="138" w:name="_Toc443467934" w:displacedByCustomXml="next"/>
    <w:bookmarkEnd w:id="138" w:displacedByCustomXml="next"/>
    <w:bookmarkStart w:id="139" w:name="_Toc443551342" w:displacedByCustomXml="next"/>
    <w:bookmarkEnd w:id="139" w:displacedByCustomXml="next"/>
    <w:bookmarkStart w:id="140" w:name="_Toc443561438" w:displacedByCustomXml="next"/>
    <w:bookmarkEnd w:id="140" w:displacedByCustomXml="next"/>
    <w:bookmarkStart w:id="141" w:name="_Toc443574490" w:displacedByCustomXml="next"/>
    <w:bookmarkEnd w:id="141" w:displacedByCustomXml="next"/>
    <w:bookmarkStart w:id="142" w:name="_Toc443467940" w:displacedByCustomXml="next"/>
    <w:bookmarkEnd w:id="142" w:displacedByCustomXml="next"/>
    <w:bookmarkStart w:id="143" w:name="_Toc443551348" w:displacedByCustomXml="next"/>
    <w:bookmarkEnd w:id="143" w:displacedByCustomXml="next"/>
    <w:bookmarkStart w:id="144" w:name="_Toc443561444" w:displacedByCustomXml="next"/>
    <w:bookmarkEnd w:id="144" w:displacedByCustomXml="next"/>
    <w:bookmarkStart w:id="145" w:name="_Toc443574496" w:displacedByCustomXml="next"/>
    <w:bookmarkEnd w:id="145" w:displacedByCustomXml="next"/>
    <w:bookmarkStart w:id="146" w:name="_Toc443467941" w:displacedByCustomXml="next"/>
    <w:bookmarkEnd w:id="146" w:displacedByCustomXml="next"/>
    <w:bookmarkStart w:id="147" w:name="_Toc443551349" w:displacedByCustomXml="next"/>
    <w:bookmarkEnd w:id="147" w:displacedByCustomXml="next"/>
    <w:bookmarkStart w:id="148" w:name="_Toc443561445" w:displacedByCustomXml="next"/>
    <w:bookmarkEnd w:id="148" w:displacedByCustomXml="next"/>
    <w:bookmarkStart w:id="149" w:name="_Toc443574497" w:displacedByCustomXml="next"/>
    <w:bookmarkEnd w:id="149" w:displacedByCustomXml="next"/>
    <w:bookmarkStart w:id="150" w:name="_Toc443467942" w:displacedByCustomXml="next"/>
    <w:bookmarkEnd w:id="150" w:displacedByCustomXml="next"/>
    <w:bookmarkStart w:id="151" w:name="_Toc443551350" w:displacedByCustomXml="next"/>
    <w:bookmarkEnd w:id="151" w:displacedByCustomXml="next"/>
    <w:bookmarkStart w:id="152" w:name="_Toc443561446" w:displacedByCustomXml="next"/>
    <w:bookmarkEnd w:id="152" w:displacedByCustomXml="next"/>
    <w:bookmarkStart w:id="153" w:name="_Toc443574498" w:displacedByCustomXml="next"/>
    <w:bookmarkEnd w:id="153" w:displacedByCustomXml="next"/>
    <w:bookmarkStart w:id="154" w:name="_Toc443467946" w:displacedByCustomXml="next"/>
    <w:bookmarkEnd w:id="154" w:displacedByCustomXml="next"/>
    <w:bookmarkStart w:id="155" w:name="_Toc443551354" w:displacedByCustomXml="next"/>
    <w:bookmarkEnd w:id="155" w:displacedByCustomXml="next"/>
    <w:bookmarkStart w:id="156" w:name="_Toc443561450" w:displacedByCustomXml="next"/>
    <w:bookmarkEnd w:id="156" w:displacedByCustomXml="next"/>
    <w:bookmarkStart w:id="157" w:name="_Toc443574502" w:displacedByCustomXml="next"/>
    <w:bookmarkEnd w:id="157" w:displacedByCustomXml="next"/>
    <w:bookmarkStart w:id="158" w:name="_Toc443467948" w:displacedByCustomXml="next"/>
    <w:bookmarkEnd w:id="158" w:displacedByCustomXml="next"/>
    <w:bookmarkStart w:id="159" w:name="_Toc443551356" w:displacedByCustomXml="next"/>
    <w:bookmarkEnd w:id="159" w:displacedByCustomXml="next"/>
    <w:bookmarkStart w:id="160" w:name="_Toc443561452" w:displacedByCustomXml="next"/>
    <w:bookmarkEnd w:id="160" w:displacedByCustomXml="next"/>
    <w:bookmarkStart w:id="161" w:name="_Toc443574504" w:displacedByCustomXml="next"/>
    <w:bookmarkEnd w:id="161" w:displacedByCustomXml="next"/>
    <w:bookmarkStart w:id="162" w:name="_Toc443467949" w:displacedByCustomXml="next"/>
    <w:bookmarkEnd w:id="162" w:displacedByCustomXml="next"/>
    <w:bookmarkStart w:id="163" w:name="_Toc443551357" w:displacedByCustomXml="next"/>
    <w:bookmarkEnd w:id="163" w:displacedByCustomXml="next"/>
    <w:bookmarkStart w:id="164" w:name="_Toc443561453" w:displacedByCustomXml="next"/>
    <w:bookmarkEnd w:id="164" w:displacedByCustomXml="next"/>
    <w:bookmarkStart w:id="165" w:name="_Toc443574505" w:displacedByCustomXml="next"/>
    <w:bookmarkEnd w:id="165" w:displacedByCustomXml="next"/>
    <w:bookmarkStart w:id="166" w:name="_Toc443467950" w:displacedByCustomXml="next"/>
    <w:bookmarkEnd w:id="166" w:displacedByCustomXml="next"/>
    <w:bookmarkStart w:id="167" w:name="_Toc443551358" w:displacedByCustomXml="next"/>
    <w:bookmarkEnd w:id="167" w:displacedByCustomXml="next"/>
    <w:bookmarkStart w:id="168" w:name="_Toc443561454" w:displacedByCustomXml="next"/>
    <w:bookmarkEnd w:id="168" w:displacedByCustomXml="next"/>
    <w:bookmarkStart w:id="169" w:name="_Toc443574506" w:displacedByCustomXml="next"/>
    <w:bookmarkEnd w:id="169" w:displacedByCustomXml="next"/>
    <w:bookmarkStart w:id="170" w:name="_Toc443467956" w:displacedByCustomXml="next"/>
    <w:bookmarkEnd w:id="170" w:displacedByCustomXml="next"/>
    <w:bookmarkStart w:id="171" w:name="_Toc443551364" w:displacedByCustomXml="next"/>
    <w:bookmarkEnd w:id="171" w:displacedByCustomXml="next"/>
    <w:bookmarkStart w:id="172" w:name="_Toc443561460" w:displacedByCustomXml="next"/>
    <w:bookmarkEnd w:id="172" w:displacedByCustomXml="next"/>
    <w:bookmarkStart w:id="173" w:name="_Toc443574512" w:displacedByCustomXml="next"/>
    <w:bookmarkEnd w:id="173" w:displacedByCustomXml="next"/>
    <w:bookmarkStart w:id="174" w:name="_Toc443467958" w:displacedByCustomXml="next"/>
    <w:bookmarkEnd w:id="174" w:displacedByCustomXml="next"/>
    <w:bookmarkStart w:id="175" w:name="_Toc443551366" w:displacedByCustomXml="next"/>
    <w:bookmarkEnd w:id="175" w:displacedByCustomXml="next"/>
    <w:bookmarkStart w:id="176" w:name="_Toc443561462" w:displacedByCustomXml="next"/>
    <w:bookmarkEnd w:id="176" w:displacedByCustomXml="next"/>
    <w:bookmarkStart w:id="177" w:name="_Toc443574514" w:displacedByCustomXml="next"/>
    <w:bookmarkEnd w:id="177" w:displacedByCustomXml="next"/>
    <w:bookmarkStart w:id="178" w:name="_Toc443467963" w:displacedByCustomXml="next"/>
    <w:bookmarkEnd w:id="178" w:displacedByCustomXml="next"/>
    <w:bookmarkStart w:id="179" w:name="_Toc443551371" w:displacedByCustomXml="next"/>
    <w:bookmarkEnd w:id="179" w:displacedByCustomXml="next"/>
    <w:bookmarkStart w:id="180" w:name="_Toc443561467" w:displacedByCustomXml="next"/>
    <w:bookmarkEnd w:id="180" w:displacedByCustomXml="next"/>
    <w:bookmarkStart w:id="181" w:name="_Toc443574519" w:displacedByCustomXml="next"/>
    <w:bookmarkEnd w:id="181" w:displacedByCustomXml="next"/>
    <w:bookmarkStart w:id="182" w:name="_Toc443467966" w:displacedByCustomXml="next"/>
    <w:bookmarkEnd w:id="182" w:displacedByCustomXml="next"/>
    <w:bookmarkStart w:id="183" w:name="_Toc443551374" w:displacedByCustomXml="next"/>
    <w:bookmarkEnd w:id="183" w:displacedByCustomXml="next"/>
    <w:bookmarkStart w:id="184" w:name="_Toc443561470" w:displacedByCustomXml="next"/>
    <w:bookmarkEnd w:id="184" w:displacedByCustomXml="next"/>
    <w:bookmarkStart w:id="185" w:name="_Toc443574522" w:displacedByCustomXml="next"/>
    <w:bookmarkEnd w:id="185" w:displacedByCustomXml="next"/>
    <w:bookmarkStart w:id="186" w:name="_Toc443467967" w:displacedByCustomXml="next"/>
    <w:bookmarkEnd w:id="186" w:displacedByCustomXml="next"/>
    <w:bookmarkStart w:id="187" w:name="_Toc443551375" w:displacedByCustomXml="next"/>
    <w:bookmarkEnd w:id="187" w:displacedByCustomXml="next"/>
    <w:bookmarkStart w:id="188" w:name="_Toc443561471" w:displacedByCustomXml="next"/>
    <w:bookmarkEnd w:id="188" w:displacedByCustomXml="next"/>
    <w:bookmarkStart w:id="189" w:name="_Toc443574523" w:displacedByCustomXml="next"/>
    <w:bookmarkEnd w:id="189" w:displacedByCustomXml="next"/>
    <w:bookmarkStart w:id="190" w:name="_Toc443467969" w:displacedByCustomXml="next"/>
    <w:bookmarkEnd w:id="190" w:displacedByCustomXml="next"/>
    <w:bookmarkStart w:id="191" w:name="_Toc443551377" w:displacedByCustomXml="next"/>
    <w:bookmarkEnd w:id="191" w:displacedByCustomXml="next"/>
    <w:bookmarkStart w:id="192" w:name="_Toc443561473" w:displacedByCustomXml="next"/>
    <w:bookmarkEnd w:id="192" w:displacedByCustomXml="next"/>
    <w:bookmarkStart w:id="193" w:name="_Toc443574525" w:displacedByCustomXml="next"/>
    <w:bookmarkEnd w:id="193" w:displacedByCustomXml="next"/>
    <w:bookmarkStart w:id="194" w:name="_Toc443467971" w:displacedByCustomXml="next"/>
    <w:bookmarkEnd w:id="194" w:displacedByCustomXml="next"/>
    <w:bookmarkStart w:id="195" w:name="_Toc443551379" w:displacedByCustomXml="next"/>
    <w:bookmarkEnd w:id="195" w:displacedByCustomXml="next"/>
    <w:bookmarkStart w:id="196" w:name="_Toc443561475" w:displacedByCustomXml="next"/>
    <w:bookmarkEnd w:id="196" w:displacedByCustomXml="next"/>
    <w:bookmarkStart w:id="197" w:name="_Toc443574527" w:displacedByCustomXml="next"/>
    <w:bookmarkEnd w:id="197" w:displacedByCustomXml="next"/>
    <w:bookmarkStart w:id="198" w:name="_Toc443467972" w:displacedByCustomXml="next"/>
    <w:bookmarkEnd w:id="198" w:displacedByCustomXml="next"/>
    <w:bookmarkStart w:id="199" w:name="_Toc443551380" w:displacedByCustomXml="next"/>
    <w:bookmarkEnd w:id="199" w:displacedByCustomXml="next"/>
    <w:bookmarkStart w:id="200" w:name="_Toc443561476" w:displacedByCustomXml="next"/>
    <w:bookmarkEnd w:id="200" w:displacedByCustomXml="next"/>
    <w:bookmarkStart w:id="201" w:name="_Toc443574528" w:displacedByCustomXml="next"/>
    <w:bookmarkEnd w:id="201" w:displacedByCustomXml="next"/>
    <w:bookmarkStart w:id="202" w:name="_Toc443467973" w:displacedByCustomXml="next"/>
    <w:bookmarkEnd w:id="202" w:displacedByCustomXml="next"/>
    <w:bookmarkStart w:id="203" w:name="_Toc443551381" w:displacedByCustomXml="next"/>
    <w:bookmarkEnd w:id="203" w:displacedByCustomXml="next"/>
    <w:bookmarkStart w:id="204" w:name="_Toc443561477" w:displacedByCustomXml="next"/>
    <w:bookmarkEnd w:id="204" w:displacedByCustomXml="next"/>
    <w:bookmarkStart w:id="205" w:name="_Toc443574529" w:displacedByCustomXml="next"/>
    <w:bookmarkEnd w:id="205" w:displacedByCustomXml="next"/>
    <w:bookmarkStart w:id="206" w:name="_Toc443467975" w:displacedByCustomXml="next"/>
    <w:bookmarkEnd w:id="206" w:displacedByCustomXml="next"/>
    <w:bookmarkStart w:id="207" w:name="_Toc443551383" w:displacedByCustomXml="next"/>
    <w:bookmarkEnd w:id="207" w:displacedByCustomXml="next"/>
    <w:bookmarkStart w:id="208" w:name="_Toc443561479" w:displacedByCustomXml="next"/>
    <w:bookmarkEnd w:id="208" w:displacedByCustomXml="next"/>
    <w:bookmarkStart w:id="209" w:name="_Toc443574531" w:displacedByCustomXml="next"/>
    <w:bookmarkEnd w:id="209" w:displacedByCustomXml="next"/>
    <w:bookmarkStart w:id="210" w:name="_Toc443467976" w:displacedByCustomXml="next"/>
    <w:bookmarkEnd w:id="210" w:displacedByCustomXml="next"/>
    <w:bookmarkStart w:id="211" w:name="_Toc443551384" w:displacedByCustomXml="next"/>
    <w:bookmarkEnd w:id="211" w:displacedByCustomXml="next"/>
    <w:bookmarkStart w:id="212" w:name="_Toc443561480" w:displacedByCustomXml="next"/>
    <w:bookmarkEnd w:id="212" w:displacedByCustomXml="next"/>
    <w:bookmarkStart w:id="213" w:name="_Toc443574532" w:displacedByCustomXml="next"/>
    <w:bookmarkEnd w:id="213" w:displacedByCustomXml="next"/>
    <w:bookmarkStart w:id="214" w:name="_Toc443467977" w:displacedByCustomXml="next"/>
    <w:bookmarkEnd w:id="214" w:displacedByCustomXml="next"/>
    <w:bookmarkStart w:id="215" w:name="_Toc443551385" w:displacedByCustomXml="next"/>
    <w:bookmarkEnd w:id="215" w:displacedByCustomXml="next"/>
    <w:bookmarkStart w:id="216" w:name="_Toc443561481" w:displacedByCustomXml="next"/>
    <w:bookmarkEnd w:id="216" w:displacedByCustomXml="next"/>
    <w:bookmarkStart w:id="217" w:name="_Toc443574533" w:displacedByCustomXml="next"/>
    <w:bookmarkEnd w:id="217" w:displacedByCustomXml="next"/>
    <w:bookmarkStart w:id="218" w:name="_Toc443467979" w:displacedByCustomXml="next"/>
    <w:bookmarkEnd w:id="218" w:displacedByCustomXml="next"/>
    <w:bookmarkStart w:id="219" w:name="_Toc443551387" w:displacedByCustomXml="next"/>
    <w:bookmarkEnd w:id="219" w:displacedByCustomXml="next"/>
    <w:bookmarkStart w:id="220" w:name="_Toc443561483" w:displacedByCustomXml="next"/>
    <w:bookmarkEnd w:id="220" w:displacedByCustomXml="next"/>
    <w:bookmarkStart w:id="221" w:name="_Toc443574535" w:displacedByCustomXml="next"/>
    <w:bookmarkEnd w:id="221" w:displacedByCustomXml="next"/>
    <w:bookmarkStart w:id="222" w:name="_Toc443467980" w:displacedByCustomXml="next"/>
    <w:bookmarkEnd w:id="222" w:displacedByCustomXml="next"/>
    <w:bookmarkStart w:id="223" w:name="_Toc443551388" w:displacedByCustomXml="next"/>
    <w:bookmarkEnd w:id="223" w:displacedByCustomXml="next"/>
    <w:bookmarkStart w:id="224" w:name="_Toc443561484" w:displacedByCustomXml="next"/>
    <w:bookmarkEnd w:id="224" w:displacedByCustomXml="next"/>
    <w:bookmarkStart w:id="225" w:name="_Toc443574536" w:displacedByCustomXml="next"/>
    <w:bookmarkEnd w:id="225" w:displacedByCustomXml="next"/>
    <w:bookmarkStart w:id="226" w:name="_Toc443467981" w:displacedByCustomXml="next"/>
    <w:bookmarkEnd w:id="226" w:displacedByCustomXml="next"/>
    <w:bookmarkStart w:id="227" w:name="_Toc443551389" w:displacedByCustomXml="next"/>
    <w:bookmarkEnd w:id="227" w:displacedByCustomXml="next"/>
    <w:bookmarkStart w:id="228" w:name="_Toc443561485" w:displacedByCustomXml="next"/>
    <w:bookmarkEnd w:id="228" w:displacedByCustomXml="next"/>
    <w:bookmarkStart w:id="229" w:name="_Toc443574537" w:displacedByCustomXml="next"/>
    <w:bookmarkEnd w:id="229" w:displacedByCustomXml="next"/>
    <w:bookmarkStart w:id="230" w:name="_Toc443467982" w:displacedByCustomXml="next"/>
    <w:bookmarkEnd w:id="230" w:displacedByCustomXml="next"/>
    <w:bookmarkStart w:id="231" w:name="_Toc443551390" w:displacedByCustomXml="next"/>
    <w:bookmarkEnd w:id="231" w:displacedByCustomXml="next"/>
    <w:bookmarkStart w:id="232" w:name="_Toc443561486" w:displacedByCustomXml="next"/>
    <w:bookmarkEnd w:id="232" w:displacedByCustomXml="next"/>
    <w:bookmarkStart w:id="233" w:name="_Toc443574538" w:displacedByCustomXml="next"/>
    <w:bookmarkEnd w:id="233" w:displacedByCustomXml="next"/>
    <w:bookmarkStart w:id="234" w:name="_Toc443467983" w:displacedByCustomXml="next"/>
    <w:bookmarkEnd w:id="234" w:displacedByCustomXml="next"/>
    <w:bookmarkStart w:id="235" w:name="_Toc443551391" w:displacedByCustomXml="next"/>
    <w:bookmarkEnd w:id="235" w:displacedByCustomXml="next"/>
    <w:bookmarkStart w:id="236" w:name="_Toc443561487" w:displacedByCustomXml="next"/>
    <w:bookmarkEnd w:id="236" w:displacedByCustomXml="next"/>
    <w:bookmarkStart w:id="237" w:name="_Toc443574539" w:displacedByCustomXml="next"/>
    <w:bookmarkEnd w:id="237" w:displacedByCustomXml="next"/>
    <w:bookmarkStart w:id="238" w:name="_Toc443467984" w:displacedByCustomXml="next"/>
    <w:bookmarkEnd w:id="238" w:displacedByCustomXml="next"/>
    <w:bookmarkStart w:id="239" w:name="_Toc443551392" w:displacedByCustomXml="next"/>
    <w:bookmarkEnd w:id="239" w:displacedByCustomXml="next"/>
    <w:bookmarkStart w:id="240" w:name="_Toc443561488" w:displacedByCustomXml="next"/>
    <w:bookmarkEnd w:id="240" w:displacedByCustomXml="next"/>
    <w:bookmarkStart w:id="241" w:name="_Toc443574540" w:displacedByCustomXml="next"/>
    <w:bookmarkEnd w:id="241" w:displacedByCustomXml="next"/>
    <w:bookmarkStart w:id="242" w:name="_Toc443467985" w:displacedByCustomXml="next"/>
    <w:bookmarkEnd w:id="242" w:displacedByCustomXml="next"/>
    <w:bookmarkStart w:id="243" w:name="_Toc443551393" w:displacedByCustomXml="next"/>
    <w:bookmarkEnd w:id="243" w:displacedByCustomXml="next"/>
    <w:bookmarkStart w:id="244" w:name="_Toc443561489" w:displacedByCustomXml="next"/>
    <w:bookmarkEnd w:id="244" w:displacedByCustomXml="next"/>
    <w:bookmarkStart w:id="245" w:name="_Toc443574541" w:displacedByCustomXml="next"/>
    <w:bookmarkEnd w:id="245" w:displacedByCustomXml="next"/>
    <w:bookmarkStart w:id="246" w:name="_Toc443467987" w:displacedByCustomXml="next"/>
    <w:bookmarkEnd w:id="246" w:displacedByCustomXml="next"/>
    <w:bookmarkStart w:id="247" w:name="_Toc443551395" w:displacedByCustomXml="next"/>
    <w:bookmarkEnd w:id="247" w:displacedByCustomXml="next"/>
    <w:bookmarkStart w:id="248" w:name="_Toc443561491" w:displacedByCustomXml="next"/>
    <w:bookmarkEnd w:id="248" w:displacedByCustomXml="next"/>
    <w:bookmarkStart w:id="249" w:name="_Toc443574543" w:displacedByCustomXml="next"/>
    <w:bookmarkEnd w:id="249" w:displacedByCustomXml="next"/>
    <w:bookmarkStart w:id="250" w:name="_Toc443467988" w:displacedByCustomXml="next"/>
    <w:bookmarkEnd w:id="250" w:displacedByCustomXml="next"/>
    <w:bookmarkStart w:id="251" w:name="_Toc443551396" w:displacedByCustomXml="next"/>
    <w:bookmarkEnd w:id="251" w:displacedByCustomXml="next"/>
    <w:bookmarkStart w:id="252" w:name="_Toc443561492" w:displacedByCustomXml="next"/>
    <w:bookmarkEnd w:id="252" w:displacedByCustomXml="next"/>
    <w:bookmarkStart w:id="253" w:name="_Toc443574544" w:displacedByCustomXml="next"/>
    <w:bookmarkEnd w:id="253" w:displacedByCustomXml="next"/>
    <w:bookmarkStart w:id="254" w:name="_Toc443467989" w:displacedByCustomXml="next"/>
    <w:bookmarkEnd w:id="254" w:displacedByCustomXml="next"/>
    <w:bookmarkStart w:id="255" w:name="_Toc443551397" w:displacedByCustomXml="next"/>
    <w:bookmarkEnd w:id="255" w:displacedByCustomXml="next"/>
    <w:bookmarkStart w:id="256" w:name="_Toc443561493" w:displacedByCustomXml="next"/>
    <w:bookmarkEnd w:id="256" w:displacedByCustomXml="next"/>
    <w:bookmarkStart w:id="257" w:name="_Toc443574545" w:displacedByCustomXml="next"/>
    <w:bookmarkEnd w:id="257" w:displacedByCustomXml="next"/>
    <w:bookmarkStart w:id="258" w:name="_Toc443467990" w:displacedByCustomXml="next"/>
    <w:bookmarkEnd w:id="258" w:displacedByCustomXml="next"/>
    <w:bookmarkStart w:id="259" w:name="_Toc443551398" w:displacedByCustomXml="next"/>
    <w:bookmarkEnd w:id="259" w:displacedByCustomXml="next"/>
    <w:bookmarkStart w:id="260" w:name="_Toc443561494" w:displacedByCustomXml="next"/>
    <w:bookmarkEnd w:id="260" w:displacedByCustomXml="next"/>
    <w:bookmarkStart w:id="261" w:name="_Toc443574546" w:displacedByCustomXml="next"/>
    <w:bookmarkEnd w:id="261" w:displacedByCustomXml="next"/>
    <w:bookmarkStart w:id="262" w:name="_Toc443467991" w:displacedByCustomXml="next"/>
    <w:bookmarkEnd w:id="262" w:displacedByCustomXml="next"/>
    <w:bookmarkStart w:id="263" w:name="_Toc443551399" w:displacedByCustomXml="next"/>
    <w:bookmarkEnd w:id="263" w:displacedByCustomXml="next"/>
    <w:bookmarkStart w:id="264" w:name="_Toc443561495" w:displacedByCustomXml="next"/>
    <w:bookmarkEnd w:id="264" w:displacedByCustomXml="next"/>
    <w:bookmarkStart w:id="265" w:name="_Toc443574547" w:displacedByCustomXml="next"/>
    <w:bookmarkEnd w:id="265" w:displacedByCustomXml="next"/>
    <w:bookmarkStart w:id="266" w:name="_Toc443467992" w:displacedByCustomXml="next"/>
    <w:bookmarkEnd w:id="266" w:displacedByCustomXml="next"/>
    <w:bookmarkStart w:id="267" w:name="_Toc443551400" w:displacedByCustomXml="next"/>
    <w:bookmarkEnd w:id="267" w:displacedByCustomXml="next"/>
    <w:bookmarkStart w:id="268" w:name="_Toc443561496" w:displacedByCustomXml="next"/>
    <w:bookmarkEnd w:id="268" w:displacedByCustomXml="next"/>
    <w:bookmarkStart w:id="269" w:name="_Toc443574548" w:displacedByCustomXml="next"/>
    <w:bookmarkEnd w:id="269" w:displacedByCustomXml="next"/>
    <w:bookmarkStart w:id="270" w:name="_Toc443467993" w:displacedByCustomXml="next"/>
    <w:bookmarkEnd w:id="270" w:displacedByCustomXml="next"/>
    <w:bookmarkStart w:id="271" w:name="_Toc443551401" w:displacedByCustomXml="next"/>
    <w:bookmarkEnd w:id="271" w:displacedByCustomXml="next"/>
    <w:bookmarkStart w:id="272" w:name="_Toc443561497" w:displacedByCustomXml="next"/>
    <w:bookmarkEnd w:id="272" w:displacedByCustomXml="next"/>
    <w:bookmarkStart w:id="273" w:name="_Toc443574549" w:displacedByCustomXml="next"/>
    <w:bookmarkEnd w:id="273" w:displacedByCustomXml="next"/>
    <w:bookmarkStart w:id="274" w:name="_Toc443467994" w:displacedByCustomXml="next"/>
    <w:bookmarkEnd w:id="274" w:displacedByCustomXml="next"/>
    <w:bookmarkStart w:id="275" w:name="_Toc443551402" w:displacedByCustomXml="next"/>
    <w:bookmarkEnd w:id="275" w:displacedByCustomXml="next"/>
    <w:bookmarkStart w:id="276" w:name="_Toc443561498" w:displacedByCustomXml="next"/>
    <w:bookmarkEnd w:id="276" w:displacedByCustomXml="next"/>
    <w:bookmarkStart w:id="277" w:name="_Toc443574550" w:displacedByCustomXml="next"/>
    <w:bookmarkEnd w:id="277" w:displacedByCustomXml="next"/>
    <w:bookmarkStart w:id="278" w:name="_Toc443467995" w:displacedByCustomXml="next"/>
    <w:bookmarkEnd w:id="278" w:displacedByCustomXml="next"/>
    <w:bookmarkStart w:id="279" w:name="_Toc443551403" w:displacedByCustomXml="next"/>
    <w:bookmarkEnd w:id="279" w:displacedByCustomXml="next"/>
    <w:bookmarkStart w:id="280" w:name="_Toc443561499" w:displacedByCustomXml="next"/>
    <w:bookmarkEnd w:id="280" w:displacedByCustomXml="next"/>
    <w:bookmarkStart w:id="281" w:name="_Toc443574551" w:displacedByCustomXml="next"/>
    <w:bookmarkEnd w:id="281" w:displacedByCustomXml="next"/>
    <w:bookmarkStart w:id="282" w:name="_Toc443467996" w:displacedByCustomXml="next"/>
    <w:bookmarkEnd w:id="282" w:displacedByCustomXml="next"/>
    <w:bookmarkStart w:id="283" w:name="_Toc443551404" w:displacedByCustomXml="next"/>
    <w:bookmarkEnd w:id="283" w:displacedByCustomXml="next"/>
    <w:bookmarkStart w:id="284" w:name="_Toc443561500" w:displacedByCustomXml="next"/>
    <w:bookmarkEnd w:id="284" w:displacedByCustomXml="next"/>
    <w:bookmarkStart w:id="285" w:name="_Toc443574552" w:displacedByCustomXml="next"/>
    <w:bookmarkEnd w:id="285" w:displacedByCustomXml="next"/>
    <w:bookmarkStart w:id="286" w:name="_Toc443467998" w:displacedByCustomXml="next"/>
    <w:bookmarkEnd w:id="286" w:displacedByCustomXml="next"/>
    <w:bookmarkStart w:id="287" w:name="_Toc443551406" w:displacedByCustomXml="next"/>
    <w:bookmarkEnd w:id="287" w:displacedByCustomXml="next"/>
    <w:bookmarkStart w:id="288" w:name="_Toc443561502" w:displacedByCustomXml="next"/>
    <w:bookmarkEnd w:id="288" w:displacedByCustomXml="next"/>
    <w:bookmarkStart w:id="289" w:name="_Toc443574554" w:displacedByCustomXml="next"/>
    <w:bookmarkEnd w:id="289" w:displacedByCustomXml="next"/>
    <w:bookmarkStart w:id="290" w:name="_Toc443467999" w:displacedByCustomXml="next"/>
    <w:bookmarkEnd w:id="290" w:displacedByCustomXml="next"/>
    <w:bookmarkStart w:id="291" w:name="_Toc443551407" w:displacedByCustomXml="next"/>
    <w:bookmarkEnd w:id="291" w:displacedByCustomXml="next"/>
    <w:bookmarkStart w:id="292" w:name="_Toc443561503" w:displacedByCustomXml="next"/>
    <w:bookmarkEnd w:id="292" w:displacedByCustomXml="next"/>
    <w:bookmarkStart w:id="293" w:name="_Toc443574555" w:displacedByCustomXml="next"/>
    <w:bookmarkEnd w:id="293" w:displacedByCustomXml="next"/>
    <w:bookmarkStart w:id="294" w:name="_Toc443468000" w:displacedByCustomXml="next"/>
    <w:bookmarkEnd w:id="294" w:displacedByCustomXml="next"/>
    <w:bookmarkStart w:id="295" w:name="_Toc443551408" w:displacedByCustomXml="next"/>
    <w:bookmarkEnd w:id="295" w:displacedByCustomXml="next"/>
    <w:bookmarkStart w:id="296" w:name="_Toc443561504" w:displacedByCustomXml="next"/>
    <w:bookmarkEnd w:id="296" w:displacedByCustomXml="next"/>
    <w:bookmarkStart w:id="297" w:name="_Toc443574556" w:displacedByCustomXml="next"/>
    <w:bookmarkEnd w:id="297" w:displacedByCustomXml="next"/>
    <w:bookmarkStart w:id="298" w:name="_Toc443468001" w:displacedByCustomXml="next"/>
    <w:bookmarkEnd w:id="298" w:displacedByCustomXml="next"/>
    <w:bookmarkStart w:id="299" w:name="_Toc443551409" w:displacedByCustomXml="next"/>
    <w:bookmarkEnd w:id="299" w:displacedByCustomXml="next"/>
    <w:bookmarkStart w:id="300" w:name="_Toc443561505" w:displacedByCustomXml="next"/>
    <w:bookmarkEnd w:id="300" w:displacedByCustomXml="next"/>
    <w:bookmarkStart w:id="301" w:name="_Toc443574557" w:displacedByCustomXml="next"/>
    <w:bookmarkEnd w:id="301" w:displacedByCustomXml="next"/>
    <w:bookmarkStart w:id="302" w:name="_Toc443468002" w:displacedByCustomXml="next"/>
    <w:bookmarkEnd w:id="302" w:displacedByCustomXml="next"/>
    <w:bookmarkStart w:id="303" w:name="_Toc443551410" w:displacedByCustomXml="next"/>
    <w:bookmarkEnd w:id="303" w:displacedByCustomXml="next"/>
    <w:bookmarkStart w:id="304" w:name="_Toc443561506" w:displacedByCustomXml="next"/>
    <w:bookmarkEnd w:id="304" w:displacedByCustomXml="next"/>
    <w:bookmarkStart w:id="305" w:name="_Toc443574558" w:displacedByCustomXml="next"/>
    <w:bookmarkEnd w:id="305" w:displacedByCustomXml="next"/>
    <w:bookmarkStart w:id="306" w:name="_Toc443468003" w:displacedByCustomXml="next"/>
    <w:bookmarkEnd w:id="306" w:displacedByCustomXml="next"/>
    <w:bookmarkStart w:id="307" w:name="_Toc443551411" w:displacedByCustomXml="next"/>
    <w:bookmarkEnd w:id="307" w:displacedByCustomXml="next"/>
    <w:bookmarkStart w:id="308" w:name="_Toc443561507" w:displacedByCustomXml="next"/>
    <w:bookmarkEnd w:id="308" w:displacedByCustomXml="next"/>
    <w:bookmarkStart w:id="309" w:name="_Toc443574559" w:displacedByCustomXml="next"/>
    <w:bookmarkEnd w:id="309" w:displacedByCustomXml="next"/>
    <w:bookmarkStart w:id="310" w:name="_Toc443468004" w:displacedByCustomXml="next"/>
    <w:bookmarkEnd w:id="310" w:displacedByCustomXml="next"/>
    <w:bookmarkStart w:id="311" w:name="_Toc443551412" w:displacedByCustomXml="next"/>
    <w:bookmarkEnd w:id="311" w:displacedByCustomXml="next"/>
    <w:bookmarkStart w:id="312" w:name="_Toc443561508" w:displacedByCustomXml="next"/>
    <w:bookmarkEnd w:id="312" w:displacedByCustomXml="next"/>
    <w:bookmarkStart w:id="313" w:name="_Toc443574560" w:displacedByCustomXml="next"/>
    <w:bookmarkEnd w:id="313" w:displacedByCustomXml="next"/>
    <w:bookmarkStart w:id="314" w:name="_Toc443468005" w:displacedByCustomXml="next"/>
    <w:bookmarkEnd w:id="314" w:displacedByCustomXml="next"/>
    <w:bookmarkStart w:id="315" w:name="_Toc443551413" w:displacedByCustomXml="next"/>
    <w:bookmarkEnd w:id="315" w:displacedByCustomXml="next"/>
    <w:bookmarkStart w:id="316" w:name="_Toc443561509" w:displacedByCustomXml="next"/>
    <w:bookmarkEnd w:id="316" w:displacedByCustomXml="next"/>
    <w:bookmarkStart w:id="317" w:name="_Toc443574561" w:displacedByCustomXml="next"/>
    <w:bookmarkEnd w:id="317" w:displacedByCustomXml="next"/>
    <w:bookmarkStart w:id="318" w:name="_Toc443468007" w:displacedByCustomXml="next"/>
    <w:bookmarkEnd w:id="318" w:displacedByCustomXml="next"/>
    <w:bookmarkStart w:id="319" w:name="_Toc443551415" w:displacedByCustomXml="next"/>
    <w:bookmarkEnd w:id="319" w:displacedByCustomXml="next"/>
    <w:bookmarkStart w:id="320" w:name="_Toc443561511" w:displacedByCustomXml="next"/>
    <w:bookmarkEnd w:id="320" w:displacedByCustomXml="next"/>
    <w:bookmarkStart w:id="321" w:name="_Toc443574563" w:displacedByCustomXml="next"/>
    <w:bookmarkEnd w:id="321" w:displacedByCustomXml="next"/>
    <w:bookmarkStart w:id="322" w:name="_Toc443468030" w:displacedByCustomXml="next"/>
    <w:bookmarkEnd w:id="322" w:displacedByCustomXml="next"/>
    <w:bookmarkStart w:id="323" w:name="_Toc443551438" w:displacedByCustomXml="next"/>
    <w:bookmarkEnd w:id="323" w:displacedByCustomXml="next"/>
    <w:bookmarkStart w:id="324" w:name="_Toc443561534" w:displacedByCustomXml="next"/>
    <w:bookmarkEnd w:id="324" w:displacedByCustomXml="next"/>
    <w:bookmarkStart w:id="325" w:name="_Toc443574586" w:displacedByCustomXml="next"/>
    <w:bookmarkEnd w:id="325" w:displacedByCustomXml="next"/>
    <w:bookmarkStart w:id="326" w:name="_Toc443468039" w:displacedByCustomXml="next"/>
    <w:bookmarkEnd w:id="326" w:displacedByCustomXml="next"/>
    <w:bookmarkStart w:id="327" w:name="_Toc443551447" w:displacedByCustomXml="next"/>
    <w:bookmarkEnd w:id="327" w:displacedByCustomXml="next"/>
    <w:bookmarkStart w:id="328" w:name="_Toc443561543" w:displacedByCustomXml="next"/>
    <w:bookmarkEnd w:id="328" w:displacedByCustomXml="next"/>
    <w:bookmarkStart w:id="329" w:name="_Toc443574595" w:displacedByCustomXml="next"/>
    <w:bookmarkEnd w:id="329" w:displacedByCustomXml="next"/>
    <w:bookmarkStart w:id="330" w:name="_Toc443468048" w:displacedByCustomXml="next"/>
    <w:bookmarkEnd w:id="330" w:displacedByCustomXml="next"/>
    <w:bookmarkStart w:id="331" w:name="_Toc443551456" w:displacedByCustomXml="next"/>
    <w:bookmarkEnd w:id="331" w:displacedByCustomXml="next"/>
    <w:bookmarkStart w:id="332" w:name="_Toc443561552" w:displacedByCustomXml="next"/>
    <w:bookmarkEnd w:id="332" w:displacedByCustomXml="next"/>
    <w:bookmarkStart w:id="333" w:name="_Toc443574604" w:displacedByCustomXml="next"/>
    <w:bookmarkEnd w:id="333" w:displacedByCustomXml="next"/>
    <w:bookmarkStart w:id="334" w:name="_Toc443468057" w:displacedByCustomXml="next"/>
    <w:bookmarkEnd w:id="334" w:displacedByCustomXml="next"/>
    <w:bookmarkStart w:id="335" w:name="_Toc443551465" w:displacedByCustomXml="next"/>
    <w:bookmarkEnd w:id="335" w:displacedByCustomXml="next"/>
    <w:bookmarkStart w:id="336" w:name="_Toc443561561" w:displacedByCustomXml="next"/>
    <w:bookmarkEnd w:id="336" w:displacedByCustomXml="next"/>
    <w:bookmarkStart w:id="337" w:name="_Toc443574613" w:displacedByCustomXml="next"/>
    <w:bookmarkEnd w:id="337" w:displacedByCustomXml="next"/>
    <w:bookmarkStart w:id="338" w:name="_Toc443468066" w:displacedByCustomXml="next"/>
    <w:bookmarkEnd w:id="338" w:displacedByCustomXml="next"/>
    <w:bookmarkStart w:id="339" w:name="_Toc443551474" w:displacedByCustomXml="next"/>
    <w:bookmarkEnd w:id="339" w:displacedByCustomXml="next"/>
    <w:bookmarkStart w:id="340" w:name="_Toc443561570" w:displacedByCustomXml="next"/>
    <w:bookmarkEnd w:id="340" w:displacedByCustomXml="next"/>
    <w:bookmarkStart w:id="341" w:name="_Toc443574622" w:displacedByCustomXml="next"/>
    <w:bookmarkEnd w:id="341" w:displacedByCustomXml="next"/>
    <w:bookmarkStart w:id="342" w:name="_Toc443468075" w:displacedByCustomXml="next"/>
    <w:bookmarkEnd w:id="342" w:displacedByCustomXml="next"/>
    <w:bookmarkStart w:id="343" w:name="_Toc443551483" w:displacedByCustomXml="next"/>
    <w:bookmarkEnd w:id="343" w:displacedByCustomXml="next"/>
    <w:bookmarkStart w:id="344" w:name="_Toc443561579" w:displacedByCustomXml="next"/>
    <w:bookmarkEnd w:id="344" w:displacedByCustomXml="next"/>
    <w:bookmarkStart w:id="345" w:name="_Toc443574631" w:displacedByCustomXml="next"/>
    <w:bookmarkEnd w:id="345" w:displacedByCustomXml="next"/>
    <w:bookmarkStart w:id="346" w:name="_Toc443468084" w:displacedByCustomXml="next"/>
    <w:bookmarkEnd w:id="346" w:displacedByCustomXml="next"/>
    <w:bookmarkStart w:id="347" w:name="_Toc443551492" w:displacedByCustomXml="next"/>
    <w:bookmarkEnd w:id="347" w:displacedByCustomXml="next"/>
    <w:bookmarkStart w:id="348" w:name="_Toc443561588" w:displacedByCustomXml="next"/>
    <w:bookmarkEnd w:id="348" w:displacedByCustomXml="next"/>
    <w:bookmarkStart w:id="349" w:name="_Toc443574640" w:displacedByCustomXml="next"/>
    <w:bookmarkEnd w:id="349" w:displacedByCustomXml="next"/>
    <w:bookmarkStart w:id="350" w:name="_Toc443468093" w:displacedByCustomXml="next"/>
    <w:bookmarkEnd w:id="350" w:displacedByCustomXml="next"/>
    <w:bookmarkStart w:id="351" w:name="_Toc443551501" w:displacedByCustomXml="next"/>
    <w:bookmarkEnd w:id="351" w:displacedByCustomXml="next"/>
    <w:bookmarkStart w:id="352" w:name="_Toc443561597" w:displacedByCustomXml="next"/>
    <w:bookmarkEnd w:id="352" w:displacedByCustomXml="next"/>
    <w:bookmarkStart w:id="353" w:name="_Toc443574649" w:displacedByCustomXml="next"/>
    <w:bookmarkEnd w:id="353" w:displacedByCustomXml="next"/>
    <w:bookmarkStart w:id="354" w:name="_Toc443468102" w:displacedByCustomXml="next"/>
    <w:bookmarkEnd w:id="354" w:displacedByCustomXml="next"/>
    <w:bookmarkStart w:id="355" w:name="_Toc443551510" w:displacedByCustomXml="next"/>
    <w:bookmarkEnd w:id="355" w:displacedByCustomXml="next"/>
    <w:bookmarkStart w:id="356" w:name="_Toc443561606" w:displacedByCustomXml="next"/>
    <w:bookmarkEnd w:id="356" w:displacedByCustomXml="next"/>
    <w:bookmarkStart w:id="357" w:name="_Toc443574658" w:displacedByCustomXml="next"/>
    <w:bookmarkEnd w:id="357" w:displacedByCustomXml="next"/>
    <w:bookmarkStart w:id="358" w:name="_Toc443468111" w:displacedByCustomXml="next"/>
    <w:bookmarkEnd w:id="358" w:displacedByCustomXml="next"/>
    <w:bookmarkStart w:id="359" w:name="_Toc443551519" w:displacedByCustomXml="next"/>
    <w:bookmarkEnd w:id="359" w:displacedByCustomXml="next"/>
    <w:bookmarkStart w:id="360" w:name="_Toc443561615" w:displacedByCustomXml="next"/>
    <w:bookmarkEnd w:id="360" w:displacedByCustomXml="next"/>
    <w:bookmarkStart w:id="361" w:name="_Toc443574667" w:displacedByCustomXml="next"/>
    <w:bookmarkEnd w:id="361" w:displacedByCustomXml="next"/>
    <w:bookmarkStart w:id="362" w:name="_Toc443468120" w:displacedByCustomXml="next"/>
    <w:bookmarkEnd w:id="362" w:displacedByCustomXml="next"/>
    <w:bookmarkStart w:id="363" w:name="_Toc443551528" w:displacedByCustomXml="next"/>
    <w:bookmarkEnd w:id="363" w:displacedByCustomXml="next"/>
    <w:bookmarkStart w:id="364" w:name="_Toc443561624" w:displacedByCustomXml="next"/>
    <w:bookmarkEnd w:id="364" w:displacedByCustomXml="next"/>
    <w:bookmarkStart w:id="365" w:name="_Toc443574676" w:displacedByCustomXml="next"/>
    <w:bookmarkEnd w:id="365" w:displacedByCustomXml="next"/>
    <w:bookmarkStart w:id="366" w:name="_Toc443468138" w:displacedByCustomXml="next"/>
    <w:bookmarkEnd w:id="366" w:displacedByCustomXml="next"/>
    <w:bookmarkStart w:id="367" w:name="_Toc443551546" w:displacedByCustomXml="next"/>
    <w:bookmarkEnd w:id="367" w:displacedByCustomXml="next"/>
    <w:bookmarkStart w:id="368" w:name="_Toc443561642" w:displacedByCustomXml="next"/>
    <w:bookmarkEnd w:id="368" w:displacedByCustomXml="next"/>
    <w:bookmarkStart w:id="369" w:name="_Toc443574694" w:displacedByCustomXml="next"/>
    <w:bookmarkEnd w:id="369" w:displacedByCustomXml="next"/>
    <w:bookmarkStart w:id="370" w:name="_Toc443468147" w:displacedByCustomXml="next"/>
    <w:bookmarkEnd w:id="370" w:displacedByCustomXml="next"/>
    <w:bookmarkStart w:id="371" w:name="_Toc443551555" w:displacedByCustomXml="next"/>
    <w:bookmarkEnd w:id="371" w:displacedByCustomXml="next"/>
    <w:bookmarkStart w:id="372" w:name="_Toc443561651" w:displacedByCustomXml="next"/>
    <w:bookmarkEnd w:id="372" w:displacedByCustomXml="next"/>
    <w:bookmarkStart w:id="373" w:name="_Toc443574703" w:displacedByCustomXml="next"/>
    <w:bookmarkEnd w:id="373" w:displacedByCustomXml="next"/>
    <w:bookmarkStart w:id="374" w:name="_Toc443468156" w:displacedByCustomXml="next"/>
    <w:bookmarkEnd w:id="374" w:displacedByCustomXml="next"/>
    <w:bookmarkStart w:id="375" w:name="_Toc443551564" w:displacedByCustomXml="next"/>
    <w:bookmarkEnd w:id="375" w:displacedByCustomXml="next"/>
    <w:bookmarkStart w:id="376" w:name="_Toc443561660" w:displacedByCustomXml="next"/>
    <w:bookmarkEnd w:id="376" w:displacedByCustomXml="next"/>
    <w:bookmarkStart w:id="377" w:name="_Toc443574712" w:displacedByCustomXml="next"/>
    <w:bookmarkEnd w:id="377" w:displacedByCustomXml="next"/>
    <w:bookmarkStart w:id="378" w:name="_Toc443468165" w:displacedByCustomXml="next"/>
    <w:bookmarkEnd w:id="378" w:displacedByCustomXml="next"/>
    <w:bookmarkStart w:id="379" w:name="_Toc443551573" w:displacedByCustomXml="next"/>
    <w:bookmarkEnd w:id="379" w:displacedByCustomXml="next"/>
    <w:bookmarkStart w:id="380" w:name="_Toc443561669" w:displacedByCustomXml="next"/>
    <w:bookmarkEnd w:id="380" w:displacedByCustomXml="next"/>
    <w:bookmarkStart w:id="381" w:name="_Toc443574721" w:displacedByCustomXml="next"/>
    <w:bookmarkEnd w:id="381" w:displacedByCustomXml="next"/>
    <w:bookmarkStart w:id="382" w:name="_Toc443468174" w:displacedByCustomXml="next"/>
    <w:bookmarkEnd w:id="382" w:displacedByCustomXml="next"/>
    <w:bookmarkStart w:id="383" w:name="_Toc443551582" w:displacedByCustomXml="next"/>
    <w:bookmarkEnd w:id="383" w:displacedByCustomXml="next"/>
    <w:bookmarkStart w:id="384" w:name="_Toc443561678" w:displacedByCustomXml="next"/>
    <w:bookmarkEnd w:id="384" w:displacedByCustomXml="next"/>
    <w:bookmarkStart w:id="385" w:name="_Toc443574730" w:displacedByCustomXml="next"/>
    <w:bookmarkEnd w:id="385" w:displacedByCustomXml="next"/>
    <w:bookmarkStart w:id="386" w:name="_Toc443468183" w:displacedByCustomXml="next"/>
    <w:bookmarkEnd w:id="386" w:displacedByCustomXml="next"/>
    <w:bookmarkStart w:id="387" w:name="_Toc443551591" w:displacedByCustomXml="next"/>
    <w:bookmarkEnd w:id="387" w:displacedByCustomXml="next"/>
    <w:bookmarkStart w:id="388" w:name="_Toc443561687" w:displacedByCustomXml="next"/>
    <w:bookmarkEnd w:id="388" w:displacedByCustomXml="next"/>
    <w:bookmarkStart w:id="389" w:name="_Toc443574739" w:displacedByCustomXml="next"/>
    <w:bookmarkEnd w:id="389" w:displacedByCustomXml="next"/>
    <w:bookmarkStart w:id="390" w:name="_Toc443468192" w:displacedByCustomXml="next"/>
    <w:bookmarkEnd w:id="390" w:displacedByCustomXml="next"/>
    <w:bookmarkStart w:id="391" w:name="_Toc443551600" w:displacedByCustomXml="next"/>
    <w:bookmarkEnd w:id="391" w:displacedByCustomXml="next"/>
    <w:bookmarkStart w:id="392" w:name="_Toc443561696" w:displacedByCustomXml="next"/>
    <w:bookmarkEnd w:id="392" w:displacedByCustomXml="next"/>
    <w:bookmarkStart w:id="393" w:name="_Toc443574748" w:displacedByCustomXml="next"/>
    <w:bookmarkEnd w:id="393" w:displacedByCustomXml="next"/>
    <w:bookmarkStart w:id="394" w:name="_Toc443468201" w:displacedByCustomXml="next"/>
    <w:bookmarkEnd w:id="394" w:displacedByCustomXml="next"/>
    <w:bookmarkStart w:id="395" w:name="_Toc443551609" w:displacedByCustomXml="next"/>
    <w:bookmarkEnd w:id="395" w:displacedByCustomXml="next"/>
    <w:bookmarkStart w:id="396" w:name="_Toc443561705" w:displacedByCustomXml="next"/>
    <w:bookmarkEnd w:id="396" w:displacedByCustomXml="next"/>
    <w:bookmarkStart w:id="397" w:name="_Toc443574757" w:displacedByCustomXml="next"/>
    <w:bookmarkEnd w:id="397" w:displacedByCustomXml="next"/>
    <w:bookmarkStart w:id="398" w:name="_Toc443468210" w:displacedByCustomXml="next"/>
    <w:bookmarkEnd w:id="398" w:displacedByCustomXml="next"/>
    <w:bookmarkStart w:id="399" w:name="_Toc443551618" w:displacedByCustomXml="next"/>
    <w:bookmarkEnd w:id="399" w:displacedByCustomXml="next"/>
    <w:bookmarkStart w:id="400" w:name="_Toc443561714" w:displacedByCustomXml="next"/>
    <w:bookmarkEnd w:id="400" w:displacedByCustomXml="next"/>
    <w:bookmarkStart w:id="401" w:name="_Toc443574766" w:displacedByCustomXml="next"/>
    <w:bookmarkEnd w:id="401" w:displacedByCustomXml="next"/>
    <w:bookmarkStart w:id="402" w:name="_Toc443468219" w:displacedByCustomXml="next"/>
    <w:bookmarkEnd w:id="402" w:displacedByCustomXml="next"/>
    <w:bookmarkStart w:id="403" w:name="_Toc443551627" w:displacedByCustomXml="next"/>
    <w:bookmarkEnd w:id="403" w:displacedByCustomXml="next"/>
    <w:bookmarkStart w:id="404" w:name="_Toc443561723" w:displacedByCustomXml="next"/>
    <w:bookmarkEnd w:id="404" w:displacedByCustomXml="next"/>
    <w:bookmarkStart w:id="405" w:name="_Toc443574775" w:displacedByCustomXml="next"/>
    <w:bookmarkEnd w:id="405" w:displacedByCustomXml="next"/>
    <w:bookmarkStart w:id="406" w:name="_Toc443468228" w:displacedByCustomXml="next"/>
    <w:bookmarkEnd w:id="406" w:displacedByCustomXml="next"/>
    <w:bookmarkStart w:id="407" w:name="_Toc443551636" w:displacedByCustomXml="next"/>
    <w:bookmarkEnd w:id="407" w:displacedByCustomXml="next"/>
    <w:bookmarkStart w:id="408" w:name="_Toc443561732" w:displacedByCustomXml="next"/>
    <w:bookmarkEnd w:id="408" w:displacedByCustomXml="next"/>
    <w:bookmarkStart w:id="409" w:name="_Toc443574784" w:displacedByCustomXml="next"/>
    <w:bookmarkEnd w:id="409" w:displacedByCustomXml="next"/>
    <w:bookmarkStart w:id="410" w:name="_Toc443468246" w:displacedByCustomXml="next"/>
    <w:bookmarkEnd w:id="410" w:displacedByCustomXml="next"/>
    <w:bookmarkStart w:id="411" w:name="_Toc443551654" w:displacedByCustomXml="next"/>
    <w:bookmarkEnd w:id="411" w:displacedByCustomXml="next"/>
    <w:bookmarkStart w:id="412" w:name="_Toc443561750" w:displacedByCustomXml="next"/>
    <w:bookmarkEnd w:id="412" w:displacedByCustomXml="next"/>
    <w:bookmarkStart w:id="413" w:name="_Toc443574802" w:displacedByCustomXml="next"/>
    <w:bookmarkEnd w:id="413" w:displacedByCustomXml="next"/>
    <w:bookmarkStart w:id="414" w:name="_Toc443468255" w:displacedByCustomXml="next"/>
    <w:bookmarkEnd w:id="414" w:displacedByCustomXml="next"/>
    <w:bookmarkStart w:id="415" w:name="_Toc443551663" w:displacedByCustomXml="next"/>
    <w:bookmarkEnd w:id="415" w:displacedByCustomXml="next"/>
    <w:bookmarkStart w:id="416" w:name="_Toc443561759" w:displacedByCustomXml="next"/>
    <w:bookmarkEnd w:id="416" w:displacedByCustomXml="next"/>
    <w:bookmarkStart w:id="417" w:name="_Toc443574811" w:displacedByCustomXml="next"/>
    <w:bookmarkEnd w:id="417" w:displacedByCustomXml="next"/>
    <w:bookmarkStart w:id="418" w:name="_Toc443468264" w:displacedByCustomXml="next"/>
    <w:bookmarkEnd w:id="418" w:displacedByCustomXml="next"/>
    <w:bookmarkStart w:id="419" w:name="_Toc443551672" w:displacedByCustomXml="next"/>
    <w:bookmarkEnd w:id="419" w:displacedByCustomXml="next"/>
    <w:bookmarkStart w:id="420" w:name="_Toc443561768" w:displacedByCustomXml="next"/>
    <w:bookmarkEnd w:id="420" w:displacedByCustomXml="next"/>
    <w:bookmarkStart w:id="421" w:name="_Toc443574820" w:displacedByCustomXml="next"/>
    <w:bookmarkEnd w:id="421" w:displacedByCustomXml="next"/>
    <w:bookmarkStart w:id="422" w:name="_Toc443468273" w:displacedByCustomXml="next"/>
    <w:bookmarkEnd w:id="422" w:displacedByCustomXml="next"/>
    <w:bookmarkStart w:id="423" w:name="_Toc443551681" w:displacedByCustomXml="next"/>
    <w:bookmarkEnd w:id="423" w:displacedByCustomXml="next"/>
    <w:bookmarkStart w:id="424" w:name="_Toc443561777" w:displacedByCustomXml="next"/>
    <w:bookmarkEnd w:id="424" w:displacedByCustomXml="next"/>
    <w:bookmarkStart w:id="425" w:name="_Toc443574829" w:displacedByCustomXml="next"/>
    <w:bookmarkEnd w:id="425" w:displacedByCustomXml="next"/>
    <w:bookmarkStart w:id="426" w:name="_Toc443468282" w:displacedByCustomXml="next"/>
    <w:bookmarkEnd w:id="426" w:displacedByCustomXml="next"/>
    <w:bookmarkStart w:id="427" w:name="_Toc443551690" w:displacedByCustomXml="next"/>
    <w:bookmarkEnd w:id="427" w:displacedByCustomXml="next"/>
    <w:bookmarkStart w:id="428" w:name="_Toc443561786" w:displacedByCustomXml="next"/>
    <w:bookmarkEnd w:id="428" w:displacedByCustomXml="next"/>
    <w:bookmarkStart w:id="429" w:name="_Toc443574838" w:displacedByCustomXml="next"/>
    <w:bookmarkEnd w:id="429" w:displacedByCustomXml="next"/>
    <w:bookmarkStart w:id="430" w:name="_Toc443468291" w:displacedByCustomXml="next"/>
    <w:bookmarkEnd w:id="430" w:displacedByCustomXml="next"/>
    <w:bookmarkStart w:id="431" w:name="_Toc443551699" w:displacedByCustomXml="next"/>
    <w:bookmarkEnd w:id="431" w:displacedByCustomXml="next"/>
    <w:bookmarkStart w:id="432" w:name="_Toc443561795" w:displacedByCustomXml="next"/>
    <w:bookmarkEnd w:id="432" w:displacedByCustomXml="next"/>
    <w:bookmarkStart w:id="433" w:name="_Toc443574847" w:displacedByCustomXml="next"/>
    <w:bookmarkEnd w:id="433" w:displacedByCustomXml="next"/>
    <w:bookmarkStart w:id="434" w:name="_Toc443468300" w:displacedByCustomXml="next"/>
    <w:bookmarkEnd w:id="434" w:displacedByCustomXml="next"/>
    <w:bookmarkStart w:id="435" w:name="_Toc443551708" w:displacedByCustomXml="next"/>
    <w:bookmarkEnd w:id="435" w:displacedByCustomXml="next"/>
    <w:bookmarkStart w:id="436" w:name="_Toc443561804" w:displacedByCustomXml="next"/>
    <w:bookmarkEnd w:id="436" w:displacedByCustomXml="next"/>
    <w:bookmarkStart w:id="437" w:name="_Toc443574856" w:displacedByCustomXml="next"/>
    <w:bookmarkEnd w:id="437" w:displacedByCustomXml="next"/>
    <w:bookmarkStart w:id="438" w:name="_Toc443468309" w:displacedByCustomXml="next"/>
    <w:bookmarkEnd w:id="438" w:displacedByCustomXml="next"/>
    <w:bookmarkStart w:id="439" w:name="_Toc443551717" w:displacedByCustomXml="next"/>
    <w:bookmarkEnd w:id="439" w:displacedByCustomXml="next"/>
    <w:bookmarkStart w:id="440" w:name="_Toc443561813" w:displacedByCustomXml="next"/>
    <w:bookmarkEnd w:id="440" w:displacedByCustomXml="next"/>
    <w:bookmarkStart w:id="441" w:name="_Toc443574865" w:displacedByCustomXml="next"/>
    <w:bookmarkEnd w:id="441" w:displacedByCustomXml="next"/>
    <w:bookmarkStart w:id="442" w:name="_Toc443468318" w:displacedByCustomXml="next"/>
    <w:bookmarkEnd w:id="442" w:displacedByCustomXml="next"/>
    <w:bookmarkStart w:id="443" w:name="_Toc443551726" w:displacedByCustomXml="next"/>
    <w:bookmarkEnd w:id="443" w:displacedByCustomXml="next"/>
    <w:bookmarkStart w:id="444" w:name="_Toc443561822" w:displacedByCustomXml="next"/>
    <w:bookmarkEnd w:id="444" w:displacedByCustomXml="next"/>
    <w:bookmarkStart w:id="445" w:name="_Toc443574874" w:displacedByCustomXml="next"/>
    <w:bookmarkEnd w:id="445" w:displacedByCustomXml="next"/>
    <w:bookmarkStart w:id="446" w:name="_Toc443468327" w:displacedByCustomXml="next"/>
    <w:bookmarkEnd w:id="446" w:displacedByCustomXml="next"/>
    <w:bookmarkStart w:id="447" w:name="_Toc443551735" w:displacedByCustomXml="next"/>
    <w:bookmarkEnd w:id="447" w:displacedByCustomXml="next"/>
    <w:bookmarkStart w:id="448" w:name="_Toc443561831" w:displacedByCustomXml="next"/>
    <w:bookmarkEnd w:id="448" w:displacedByCustomXml="next"/>
    <w:bookmarkStart w:id="449" w:name="_Toc443574883" w:displacedByCustomXml="next"/>
    <w:bookmarkEnd w:id="449" w:displacedByCustomXml="next"/>
    <w:bookmarkStart w:id="450" w:name="_Toc443468336" w:displacedByCustomXml="next"/>
    <w:bookmarkEnd w:id="450" w:displacedByCustomXml="next"/>
    <w:bookmarkStart w:id="451" w:name="_Toc443551744" w:displacedByCustomXml="next"/>
    <w:bookmarkEnd w:id="451" w:displacedByCustomXml="next"/>
    <w:bookmarkStart w:id="452" w:name="_Toc443561840" w:displacedByCustomXml="next"/>
    <w:bookmarkEnd w:id="452" w:displacedByCustomXml="next"/>
    <w:bookmarkStart w:id="453" w:name="_Toc443574892" w:displacedByCustomXml="next"/>
    <w:bookmarkEnd w:id="453" w:displacedByCustomXml="next"/>
    <w:bookmarkStart w:id="454" w:name="_Toc443468354" w:displacedByCustomXml="next"/>
    <w:bookmarkEnd w:id="454" w:displacedByCustomXml="next"/>
    <w:bookmarkStart w:id="455" w:name="_Toc443551762" w:displacedByCustomXml="next"/>
    <w:bookmarkEnd w:id="455" w:displacedByCustomXml="next"/>
    <w:bookmarkStart w:id="456" w:name="_Toc443561858" w:displacedByCustomXml="next"/>
    <w:bookmarkEnd w:id="456" w:displacedByCustomXml="next"/>
    <w:bookmarkStart w:id="457" w:name="_Toc443574910" w:displacedByCustomXml="next"/>
    <w:bookmarkEnd w:id="457" w:displacedByCustomXml="next"/>
    <w:bookmarkStart w:id="458" w:name="_Toc443468363" w:displacedByCustomXml="next"/>
    <w:bookmarkEnd w:id="458" w:displacedByCustomXml="next"/>
    <w:bookmarkStart w:id="459" w:name="_Toc443551771" w:displacedByCustomXml="next"/>
    <w:bookmarkEnd w:id="459" w:displacedByCustomXml="next"/>
    <w:bookmarkStart w:id="460" w:name="_Toc443561867" w:displacedByCustomXml="next"/>
    <w:bookmarkEnd w:id="460" w:displacedByCustomXml="next"/>
    <w:bookmarkStart w:id="461" w:name="_Toc443574919" w:displacedByCustomXml="next"/>
    <w:bookmarkEnd w:id="461" w:displacedByCustomXml="next"/>
    <w:bookmarkStart w:id="462" w:name="_Toc443468372" w:displacedByCustomXml="next"/>
    <w:bookmarkEnd w:id="462" w:displacedByCustomXml="next"/>
    <w:bookmarkStart w:id="463" w:name="_Toc443551780" w:displacedByCustomXml="next"/>
    <w:bookmarkEnd w:id="463" w:displacedByCustomXml="next"/>
    <w:bookmarkStart w:id="464" w:name="_Toc443561876" w:displacedByCustomXml="next"/>
    <w:bookmarkEnd w:id="464" w:displacedByCustomXml="next"/>
    <w:bookmarkStart w:id="465" w:name="_Toc443574928" w:displacedByCustomXml="next"/>
    <w:bookmarkEnd w:id="465" w:displacedByCustomXml="next"/>
    <w:bookmarkStart w:id="466" w:name="_Toc443468381" w:displacedByCustomXml="next"/>
    <w:bookmarkEnd w:id="466" w:displacedByCustomXml="next"/>
    <w:bookmarkStart w:id="467" w:name="_Toc443551789" w:displacedByCustomXml="next"/>
    <w:bookmarkEnd w:id="467" w:displacedByCustomXml="next"/>
    <w:bookmarkStart w:id="468" w:name="_Toc443561885" w:displacedByCustomXml="next"/>
    <w:bookmarkEnd w:id="468" w:displacedByCustomXml="next"/>
    <w:bookmarkStart w:id="469" w:name="_Toc443574937" w:displacedByCustomXml="next"/>
    <w:bookmarkEnd w:id="469" w:displacedByCustomXml="next"/>
    <w:bookmarkStart w:id="470" w:name="_Toc443468390" w:displacedByCustomXml="next"/>
    <w:bookmarkEnd w:id="470" w:displacedByCustomXml="next"/>
    <w:bookmarkStart w:id="471" w:name="_Toc443551798" w:displacedByCustomXml="next"/>
    <w:bookmarkEnd w:id="471" w:displacedByCustomXml="next"/>
    <w:bookmarkStart w:id="472" w:name="_Toc443561894" w:displacedByCustomXml="next"/>
    <w:bookmarkEnd w:id="472" w:displacedByCustomXml="next"/>
    <w:bookmarkStart w:id="473" w:name="_Toc443574946" w:displacedByCustomXml="next"/>
    <w:bookmarkEnd w:id="473" w:displacedByCustomXml="next"/>
    <w:bookmarkStart w:id="474" w:name="_Toc443468399" w:displacedByCustomXml="next"/>
    <w:bookmarkEnd w:id="474" w:displacedByCustomXml="next"/>
    <w:bookmarkStart w:id="475" w:name="_Toc443551807" w:displacedByCustomXml="next"/>
    <w:bookmarkEnd w:id="475" w:displacedByCustomXml="next"/>
    <w:bookmarkStart w:id="476" w:name="_Toc443561903" w:displacedByCustomXml="next"/>
    <w:bookmarkEnd w:id="476" w:displacedByCustomXml="next"/>
    <w:bookmarkStart w:id="477" w:name="_Toc443574955" w:displacedByCustomXml="next"/>
    <w:bookmarkEnd w:id="477" w:displacedByCustomXml="next"/>
    <w:bookmarkStart w:id="478" w:name="_Toc443468408" w:displacedByCustomXml="next"/>
    <w:bookmarkEnd w:id="478" w:displacedByCustomXml="next"/>
    <w:bookmarkStart w:id="479" w:name="_Toc443551816" w:displacedByCustomXml="next"/>
    <w:bookmarkEnd w:id="479" w:displacedByCustomXml="next"/>
    <w:bookmarkStart w:id="480" w:name="_Toc443561912" w:displacedByCustomXml="next"/>
    <w:bookmarkEnd w:id="480" w:displacedByCustomXml="next"/>
    <w:bookmarkStart w:id="481" w:name="_Toc443574964" w:displacedByCustomXml="next"/>
    <w:bookmarkEnd w:id="481" w:displacedByCustomXml="next"/>
    <w:bookmarkStart w:id="482" w:name="_Toc443468417" w:displacedByCustomXml="next"/>
    <w:bookmarkEnd w:id="482" w:displacedByCustomXml="next"/>
    <w:bookmarkStart w:id="483" w:name="_Toc443551825" w:displacedByCustomXml="next"/>
    <w:bookmarkEnd w:id="483" w:displacedByCustomXml="next"/>
    <w:bookmarkStart w:id="484" w:name="_Toc443561921" w:displacedByCustomXml="next"/>
    <w:bookmarkEnd w:id="484" w:displacedByCustomXml="next"/>
    <w:bookmarkStart w:id="485" w:name="_Toc443574973" w:displacedByCustomXml="next"/>
    <w:bookmarkEnd w:id="485" w:displacedByCustomXml="next"/>
    <w:bookmarkStart w:id="486" w:name="_Toc443468426" w:displacedByCustomXml="next"/>
    <w:bookmarkEnd w:id="486" w:displacedByCustomXml="next"/>
    <w:bookmarkStart w:id="487" w:name="_Toc443551834" w:displacedByCustomXml="next"/>
    <w:bookmarkEnd w:id="487" w:displacedByCustomXml="next"/>
    <w:bookmarkStart w:id="488" w:name="_Toc443561930" w:displacedByCustomXml="next"/>
    <w:bookmarkEnd w:id="488" w:displacedByCustomXml="next"/>
    <w:bookmarkStart w:id="489" w:name="_Toc443574982" w:displacedByCustomXml="next"/>
    <w:bookmarkEnd w:id="489" w:displacedByCustomXml="next"/>
    <w:bookmarkStart w:id="490" w:name="_Toc443468435" w:displacedByCustomXml="next"/>
    <w:bookmarkEnd w:id="490" w:displacedByCustomXml="next"/>
    <w:bookmarkStart w:id="491" w:name="_Toc443551843" w:displacedByCustomXml="next"/>
    <w:bookmarkEnd w:id="491" w:displacedByCustomXml="next"/>
    <w:bookmarkStart w:id="492" w:name="_Toc443561939" w:displacedByCustomXml="next"/>
    <w:bookmarkEnd w:id="492" w:displacedByCustomXml="next"/>
    <w:bookmarkStart w:id="493" w:name="_Toc443574991" w:displacedByCustomXml="next"/>
    <w:bookmarkEnd w:id="493" w:displacedByCustomXml="next"/>
    <w:bookmarkStart w:id="494" w:name="_Toc443468444" w:displacedByCustomXml="next"/>
    <w:bookmarkEnd w:id="494" w:displacedByCustomXml="next"/>
    <w:bookmarkStart w:id="495" w:name="_Toc443551852" w:displacedByCustomXml="next"/>
    <w:bookmarkEnd w:id="495" w:displacedByCustomXml="next"/>
    <w:bookmarkStart w:id="496" w:name="_Toc443561948" w:displacedByCustomXml="next"/>
    <w:bookmarkEnd w:id="496" w:displacedByCustomXml="next"/>
    <w:bookmarkStart w:id="497" w:name="_Toc443575000" w:displacedByCustomXml="next"/>
    <w:bookmarkEnd w:id="497" w:displacedByCustomXml="next"/>
    <w:bookmarkStart w:id="498" w:name="_Toc443468463" w:displacedByCustomXml="next"/>
    <w:bookmarkEnd w:id="498" w:displacedByCustomXml="next"/>
    <w:bookmarkStart w:id="499" w:name="_Toc443551871" w:displacedByCustomXml="next"/>
    <w:bookmarkEnd w:id="499" w:displacedByCustomXml="next"/>
    <w:bookmarkStart w:id="500" w:name="_Toc443561967" w:displacedByCustomXml="next"/>
    <w:bookmarkEnd w:id="500" w:displacedByCustomXml="next"/>
    <w:bookmarkStart w:id="501" w:name="_Toc443575019" w:displacedByCustomXml="next"/>
    <w:bookmarkEnd w:id="501" w:displacedByCustomXml="next"/>
    <w:bookmarkStart w:id="502" w:name="_Toc443468472" w:displacedByCustomXml="next"/>
    <w:bookmarkEnd w:id="502" w:displacedByCustomXml="next"/>
    <w:bookmarkStart w:id="503" w:name="_Toc443551880" w:displacedByCustomXml="next"/>
    <w:bookmarkEnd w:id="503" w:displacedByCustomXml="next"/>
    <w:bookmarkStart w:id="504" w:name="_Toc443561976" w:displacedByCustomXml="next"/>
    <w:bookmarkEnd w:id="504" w:displacedByCustomXml="next"/>
    <w:bookmarkStart w:id="505" w:name="_Toc443575028" w:displacedByCustomXml="next"/>
    <w:bookmarkEnd w:id="505" w:displacedByCustomXml="next"/>
    <w:bookmarkStart w:id="506" w:name="_Toc443468481" w:displacedByCustomXml="next"/>
    <w:bookmarkEnd w:id="506" w:displacedByCustomXml="next"/>
    <w:bookmarkStart w:id="507" w:name="_Toc443551889" w:displacedByCustomXml="next"/>
    <w:bookmarkEnd w:id="507" w:displacedByCustomXml="next"/>
    <w:bookmarkStart w:id="508" w:name="_Toc443561985" w:displacedByCustomXml="next"/>
    <w:bookmarkEnd w:id="508" w:displacedByCustomXml="next"/>
    <w:bookmarkStart w:id="509" w:name="_Toc443575037" w:displacedByCustomXml="next"/>
    <w:bookmarkEnd w:id="509" w:displacedByCustomXml="next"/>
    <w:bookmarkStart w:id="510" w:name="_Toc443468490" w:displacedByCustomXml="next"/>
    <w:bookmarkEnd w:id="510" w:displacedByCustomXml="next"/>
    <w:bookmarkStart w:id="511" w:name="_Toc443551898" w:displacedByCustomXml="next"/>
    <w:bookmarkEnd w:id="511" w:displacedByCustomXml="next"/>
    <w:bookmarkStart w:id="512" w:name="_Toc443561994" w:displacedByCustomXml="next"/>
    <w:bookmarkEnd w:id="512" w:displacedByCustomXml="next"/>
    <w:bookmarkStart w:id="513" w:name="_Toc443575046" w:displacedByCustomXml="next"/>
    <w:bookmarkEnd w:id="513" w:displacedByCustomXml="next"/>
    <w:bookmarkStart w:id="514" w:name="_Toc443468499" w:displacedByCustomXml="next"/>
    <w:bookmarkEnd w:id="514" w:displacedByCustomXml="next"/>
    <w:bookmarkStart w:id="515" w:name="_Toc443551907" w:displacedByCustomXml="next"/>
    <w:bookmarkEnd w:id="515" w:displacedByCustomXml="next"/>
    <w:bookmarkStart w:id="516" w:name="_Toc443562003" w:displacedByCustomXml="next"/>
    <w:bookmarkEnd w:id="516" w:displacedByCustomXml="next"/>
    <w:bookmarkStart w:id="517" w:name="_Toc443575055" w:displacedByCustomXml="next"/>
    <w:bookmarkEnd w:id="517" w:displacedByCustomXml="next"/>
    <w:bookmarkStart w:id="518" w:name="_Toc443468508" w:displacedByCustomXml="next"/>
    <w:bookmarkEnd w:id="518" w:displacedByCustomXml="next"/>
    <w:bookmarkStart w:id="519" w:name="_Toc443551916" w:displacedByCustomXml="next"/>
    <w:bookmarkEnd w:id="519" w:displacedByCustomXml="next"/>
    <w:bookmarkStart w:id="520" w:name="_Toc443562012" w:displacedByCustomXml="next"/>
    <w:bookmarkEnd w:id="520" w:displacedByCustomXml="next"/>
    <w:bookmarkStart w:id="521" w:name="_Toc443575064" w:displacedByCustomXml="next"/>
    <w:bookmarkEnd w:id="521" w:displacedByCustomXml="next"/>
    <w:bookmarkStart w:id="522" w:name="_Toc443468517" w:displacedByCustomXml="next"/>
    <w:bookmarkEnd w:id="522" w:displacedByCustomXml="next"/>
    <w:bookmarkStart w:id="523" w:name="_Toc443551925" w:displacedByCustomXml="next"/>
    <w:bookmarkEnd w:id="523" w:displacedByCustomXml="next"/>
    <w:bookmarkStart w:id="524" w:name="_Toc443562021" w:displacedByCustomXml="next"/>
    <w:bookmarkEnd w:id="524" w:displacedByCustomXml="next"/>
    <w:bookmarkStart w:id="525" w:name="_Toc443575073" w:displacedByCustomXml="next"/>
    <w:bookmarkEnd w:id="525" w:displacedByCustomXml="next"/>
    <w:bookmarkStart w:id="526" w:name="_Toc443468526" w:displacedByCustomXml="next"/>
    <w:bookmarkEnd w:id="526" w:displacedByCustomXml="next"/>
    <w:bookmarkStart w:id="527" w:name="_Toc443551934" w:displacedByCustomXml="next"/>
    <w:bookmarkEnd w:id="527" w:displacedByCustomXml="next"/>
    <w:bookmarkStart w:id="528" w:name="_Toc443562030" w:displacedByCustomXml="next"/>
    <w:bookmarkEnd w:id="528" w:displacedByCustomXml="next"/>
    <w:bookmarkStart w:id="529" w:name="_Toc443575082" w:displacedByCustomXml="next"/>
    <w:bookmarkEnd w:id="529" w:displacedByCustomXml="next"/>
    <w:bookmarkStart w:id="530" w:name="_Toc443468535" w:displacedByCustomXml="next"/>
    <w:bookmarkEnd w:id="530" w:displacedByCustomXml="next"/>
    <w:bookmarkStart w:id="531" w:name="_Toc443551943" w:displacedByCustomXml="next"/>
    <w:bookmarkEnd w:id="531" w:displacedByCustomXml="next"/>
    <w:bookmarkStart w:id="532" w:name="_Toc443562039" w:displacedByCustomXml="next"/>
    <w:bookmarkEnd w:id="532" w:displacedByCustomXml="next"/>
    <w:bookmarkStart w:id="533" w:name="_Toc443575091" w:displacedByCustomXml="next"/>
    <w:bookmarkEnd w:id="533" w:displacedByCustomXml="next"/>
    <w:bookmarkStart w:id="534" w:name="_Toc443468544" w:displacedByCustomXml="next"/>
    <w:bookmarkEnd w:id="534" w:displacedByCustomXml="next"/>
    <w:bookmarkStart w:id="535" w:name="_Toc443551952" w:displacedByCustomXml="next"/>
    <w:bookmarkEnd w:id="535" w:displacedByCustomXml="next"/>
    <w:bookmarkStart w:id="536" w:name="_Toc443562048" w:displacedByCustomXml="next"/>
    <w:bookmarkEnd w:id="536" w:displacedByCustomXml="next"/>
    <w:bookmarkStart w:id="537" w:name="_Toc443575100" w:displacedByCustomXml="next"/>
    <w:bookmarkEnd w:id="537" w:displacedByCustomXml="next"/>
    <w:bookmarkStart w:id="538" w:name="_Toc443468553" w:displacedByCustomXml="next"/>
    <w:bookmarkEnd w:id="538" w:displacedByCustomXml="next"/>
    <w:bookmarkStart w:id="539" w:name="_Toc443551961" w:displacedByCustomXml="next"/>
    <w:bookmarkEnd w:id="539" w:displacedByCustomXml="next"/>
    <w:bookmarkStart w:id="540" w:name="_Toc443562057" w:displacedByCustomXml="next"/>
    <w:bookmarkEnd w:id="540" w:displacedByCustomXml="next"/>
    <w:bookmarkStart w:id="541" w:name="_Toc443575109" w:displacedByCustomXml="next"/>
    <w:bookmarkEnd w:id="541" w:displacedByCustomXml="next"/>
    <w:bookmarkStart w:id="542" w:name="_Toc443468571" w:displacedByCustomXml="next"/>
    <w:bookmarkEnd w:id="542" w:displacedByCustomXml="next"/>
    <w:bookmarkStart w:id="543" w:name="_Toc443551979" w:displacedByCustomXml="next"/>
    <w:bookmarkEnd w:id="543" w:displacedByCustomXml="next"/>
    <w:bookmarkStart w:id="544" w:name="_Toc443562075" w:displacedByCustomXml="next"/>
    <w:bookmarkEnd w:id="544" w:displacedByCustomXml="next"/>
    <w:bookmarkStart w:id="545" w:name="_Toc443575127" w:displacedByCustomXml="next"/>
    <w:bookmarkEnd w:id="545" w:displacedByCustomXml="next"/>
    <w:bookmarkStart w:id="546" w:name="_Toc443468580" w:displacedByCustomXml="next"/>
    <w:bookmarkEnd w:id="546" w:displacedByCustomXml="next"/>
    <w:bookmarkStart w:id="547" w:name="_Toc443551988" w:displacedByCustomXml="next"/>
    <w:bookmarkEnd w:id="547" w:displacedByCustomXml="next"/>
    <w:bookmarkStart w:id="548" w:name="_Toc443562084" w:displacedByCustomXml="next"/>
    <w:bookmarkEnd w:id="548" w:displacedByCustomXml="next"/>
    <w:bookmarkStart w:id="549" w:name="_Toc443575136" w:displacedByCustomXml="next"/>
    <w:bookmarkEnd w:id="549" w:displacedByCustomXml="next"/>
    <w:bookmarkStart w:id="550" w:name="_Toc443468589" w:displacedByCustomXml="next"/>
    <w:bookmarkEnd w:id="550" w:displacedByCustomXml="next"/>
    <w:bookmarkStart w:id="551" w:name="_Toc443551997" w:displacedByCustomXml="next"/>
    <w:bookmarkEnd w:id="551" w:displacedByCustomXml="next"/>
    <w:bookmarkStart w:id="552" w:name="_Toc443562093" w:displacedByCustomXml="next"/>
    <w:bookmarkEnd w:id="552" w:displacedByCustomXml="next"/>
    <w:bookmarkStart w:id="553" w:name="_Toc443575145" w:displacedByCustomXml="next"/>
    <w:bookmarkEnd w:id="553" w:displacedByCustomXml="next"/>
    <w:bookmarkStart w:id="554" w:name="_Toc443468598" w:displacedByCustomXml="next"/>
    <w:bookmarkEnd w:id="554" w:displacedByCustomXml="next"/>
    <w:bookmarkStart w:id="555" w:name="_Toc443552006" w:displacedByCustomXml="next"/>
    <w:bookmarkEnd w:id="555" w:displacedByCustomXml="next"/>
    <w:bookmarkStart w:id="556" w:name="_Toc443562102" w:displacedByCustomXml="next"/>
    <w:bookmarkEnd w:id="556" w:displacedByCustomXml="next"/>
    <w:bookmarkStart w:id="557" w:name="_Toc443575154" w:displacedByCustomXml="next"/>
    <w:bookmarkEnd w:id="557" w:displacedByCustomXml="next"/>
    <w:bookmarkStart w:id="558" w:name="_Toc443468607" w:displacedByCustomXml="next"/>
    <w:bookmarkEnd w:id="558" w:displacedByCustomXml="next"/>
    <w:bookmarkStart w:id="559" w:name="_Toc443552015" w:displacedByCustomXml="next"/>
    <w:bookmarkEnd w:id="559" w:displacedByCustomXml="next"/>
    <w:bookmarkStart w:id="560" w:name="_Toc443562111" w:displacedByCustomXml="next"/>
    <w:bookmarkEnd w:id="560" w:displacedByCustomXml="next"/>
    <w:bookmarkStart w:id="561" w:name="_Toc443575163" w:displacedByCustomXml="next"/>
    <w:bookmarkEnd w:id="561" w:displacedByCustomXml="next"/>
    <w:bookmarkStart w:id="562" w:name="_Toc443468616" w:displacedByCustomXml="next"/>
    <w:bookmarkEnd w:id="562" w:displacedByCustomXml="next"/>
    <w:bookmarkStart w:id="563" w:name="_Toc443552024" w:displacedByCustomXml="next"/>
    <w:bookmarkEnd w:id="563" w:displacedByCustomXml="next"/>
    <w:bookmarkStart w:id="564" w:name="_Toc443562120" w:displacedByCustomXml="next"/>
    <w:bookmarkEnd w:id="564" w:displacedByCustomXml="next"/>
    <w:bookmarkStart w:id="565" w:name="_Toc443575172" w:displacedByCustomXml="next"/>
    <w:bookmarkEnd w:id="565" w:displacedByCustomXml="next"/>
    <w:bookmarkStart w:id="566" w:name="_Toc443468625" w:displacedByCustomXml="next"/>
    <w:bookmarkEnd w:id="566" w:displacedByCustomXml="next"/>
    <w:bookmarkStart w:id="567" w:name="_Toc443552033" w:displacedByCustomXml="next"/>
    <w:bookmarkEnd w:id="567" w:displacedByCustomXml="next"/>
    <w:bookmarkStart w:id="568" w:name="_Toc443562129" w:displacedByCustomXml="next"/>
    <w:bookmarkEnd w:id="568" w:displacedByCustomXml="next"/>
    <w:bookmarkStart w:id="569" w:name="_Toc443575181" w:displacedByCustomXml="next"/>
    <w:bookmarkEnd w:id="569" w:displacedByCustomXml="next"/>
    <w:bookmarkStart w:id="570" w:name="_Toc443468634" w:displacedByCustomXml="next"/>
    <w:bookmarkEnd w:id="570" w:displacedByCustomXml="next"/>
    <w:bookmarkStart w:id="571" w:name="_Toc443552042" w:displacedByCustomXml="next"/>
    <w:bookmarkEnd w:id="571" w:displacedByCustomXml="next"/>
    <w:bookmarkStart w:id="572" w:name="_Toc443562138" w:displacedByCustomXml="next"/>
    <w:bookmarkEnd w:id="572" w:displacedByCustomXml="next"/>
    <w:bookmarkStart w:id="573" w:name="_Toc443575190" w:displacedByCustomXml="next"/>
    <w:bookmarkEnd w:id="573" w:displacedByCustomXml="next"/>
    <w:bookmarkStart w:id="574" w:name="_Toc443468643" w:displacedByCustomXml="next"/>
    <w:bookmarkEnd w:id="574" w:displacedByCustomXml="next"/>
    <w:bookmarkStart w:id="575" w:name="_Toc443552051" w:displacedByCustomXml="next"/>
    <w:bookmarkEnd w:id="575" w:displacedByCustomXml="next"/>
    <w:bookmarkStart w:id="576" w:name="_Toc443562147" w:displacedByCustomXml="next"/>
    <w:bookmarkEnd w:id="576" w:displacedByCustomXml="next"/>
    <w:bookmarkStart w:id="577" w:name="_Toc443575199" w:displacedByCustomXml="next"/>
    <w:bookmarkEnd w:id="577" w:displacedByCustomXml="next"/>
    <w:bookmarkStart w:id="578" w:name="_Toc443468652" w:displacedByCustomXml="next"/>
    <w:bookmarkEnd w:id="578" w:displacedByCustomXml="next"/>
    <w:bookmarkStart w:id="579" w:name="_Toc443552060" w:displacedByCustomXml="next"/>
    <w:bookmarkEnd w:id="579" w:displacedByCustomXml="next"/>
    <w:bookmarkStart w:id="580" w:name="_Toc443562156" w:displacedByCustomXml="next"/>
    <w:bookmarkEnd w:id="580" w:displacedByCustomXml="next"/>
    <w:bookmarkStart w:id="581" w:name="_Toc443575208" w:displacedByCustomXml="next"/>
    <w:bookmarkEnd w:id="581" w:displacedByCustomXml="next"/>
    <w:bookmarkStart w:id="582" w:name="_Toc443468661" w:displacedByCustomXml="next"/>
    <w:bookmarkEnd w:id="582" w:displacedByCustomXml="next"/>
    <w:bookmarkStart w:id="583" w:name="_Toc443552069" w:displacedByCustomXml="next"/>
    <w:bookmarkEnd w:id="583" w:displacedByCustomXml="next"/>
    <w:bookmarkStart w:id="584" w:name="_Toc443562165" w:displacedByCustomXml="next"/>
    <w:bookmarkEnd w:id="584" w:displacedByCustomXml="next"/>
    <w:bookmarkStart w:id="585" w:name="_Toc443575217" w:displacedByCustomXml="next"/>
    <w:bookmarkEnd w:id="585" w:displacedByCustomXml="next"/>
    <w:bookmarkStart w:id="586" w:name="_Toc443468679" w:displacedByCustomXml="next"/>
    <w:bookmarkEnd w:id="586" w:displacedByCustomXml="next"/>
    <w:bookmarkStart w:id="587" w:name="_Toc443552087" w:displacedByCustomXml="next"/>
    <w:bookmarkEnd w:id="587" w:displacedByCustomXml="next"/>
    <w:bookmarkStart w:id="588" w:name="_Toc443562183" w:displacedByCustomXml="next"/>
    <w:bookmarkEnd w:id="588" w:displacedByCustomXml="next"/>
    <w:bookmarkStart w:id="589" w:name="_Toc443575235" w:displacedByCustomXml="next"/>
    <w:bookmarkEnd w:id="589" w:displacedByCustomXml="next"/>
    <w:bookmarkStart w:id="590" w:name="_Toc443468688" w:displacedByCustomXml="next"/>
    <w:bookmarkEnd w:id="590" w:displacedByCustomXml="next"/>
    <w:bookmarkStart w:id="591" w:name="_Toc443552096" w:displacedByCustomXml="next"/>
    <w:bookmarkEnd w:id="591" w:displacedByCustomXml="next"/>
    <w:bookmarkStart w:id="592" w:name="_Toc443562192" w:displacedByCustomXml="next"/>
    <w:bookmarkEnd w:id="592" w:displacedByCustomXml="next"/>
    <w:bookmarkStart w:id="593" w:name="_Toc443575244" w:displacedByCustomXml="next"/>
    <w:bookmarkEnd w:id="593" w:displacedByCustomXml="next"/>
    <w:bookmarkStart w:id="594" w:name="_Toc443468697" w:displacedByCustomXml="next"/>
    <w:bookmarkEnd w:id="594" w:displacedByCustomXml="next"/>
    <w:bookmarkStart w:id="595" w:name="_Toc443552105" w:displacedByCustomXml="next"/>
    <w:bookmarkEnd w:id="595" w:displacedByCustomXml="next"/>
    <w:bookmarkStart w:id="596" w:name="_Toc443562201" w:displacedByCustomXml="next"/>
    <w:bookmarkEnd w:id="596" w:displacedByCustomXml="next"/>
    <w:bookmarkStart w:id="597" w:name="_Toc443575253" w:displacedByCustomXml="next"/>
    <w:bookmarkEnd w:id="597" w:displacedByCustomXml="next"/>
    <w:bookmarkStart w:id="598" w:name="_Toc443468706" w:displacedByCustomXml="next"/>
    <w:bookmarkEnd w:id="598" w:displacedByCustomXml="next"/>
    <w:bookmarkStart w:id="599" w:name="_Toc443552114" w:displacedByCustomXml="next"/>
    <w:bookmarkEnd w:id="599" w:displacedByCustomXml="next"/>
    <w:bookmarkStart w:id="600" w:name="_Toc443562210" w:displacedByCustomXml="next"/>
    <w:bookmarkEnd w:id="600" w:displacedByCustomXml="next"/>
    <w:bookmarkStart w:id="601" w:name="_Toc443575262" w:displacedByCustomXml="next"/>
    <w:bookmarkEnd w:id="601" w:displacedByCustomXml="next"/>
    <w:bookmarkStart w:id="602" w:name="_Toc443468715" w:displacedByCustomXml="next"/>
    <w:bookmarkEnd w:id="602" w:displacedByCustomXml="next"/>
    <w:bookmarkStart w:id="603" w:name="_Toc443552123" w:displacedByCustomXml="next"/>
    <w:bookmarkEnd w:id="603" w:displacedByCustomXml="next"/>
    <w:bookmarkStart w:id="604" w:name="_Toc443562219" w:displacedByCustomXml="next"/>
    <w:bookmarkEnd w:id="604" w:displacedByCustomXml="next"/>
    <w:bookmarkStart w:id="605" w:name="_Toc443575271" w:displacedByCustomXml="next"/>
    <w:bookmarkEnd w:id="605" w:displacedByCustomXml="next"/>
    <w:bookmarkStart w:id="606" w:name="_Toc443468724" w:displacedByCustomXml="next"/>
    <w:bookmarkEnd w:id="606" w:displacedByCustomXml="next"/>
    <w:bookmarkStart w:id="607" w:name="_Toc443552132" w:displacedByCustomXml="next"/>
    <w:bookmarkEnd w:id="607" w:displacedByCustomXml="next"/>
    <w:bookmarkStart w:id="608" w:name="_Toc443562228" w:displacedByCustomXml="next"/>
    <w:bookmarkEnd w:id="608" w:displacedByCustomXml="next"/>
    <w:bookmarkStart w:id="609" w:name="_Toc443575280" w:displacedByCustomXml="next"/>
    <w:bookmarkEnd w:id="609" w:displacedByCustomXml="next"/>
    <w:bookmarkStart w:id="610" w:name="_Toc443468733" w:displacedByCustomXml="next"/>
    <w:bookmarkEnd w:id="610" w:displacedByCustomXml="next"/>
    <w:bookmarkStart w:id="611" w:name="_Toc443552141" w:displacedByCustomXml="next"/>
    <w:bookmarkEnd w:id="611" w:displacedByCustomXml="next"/>
    <w:bookmarkStart w:id="612" w:name="_Toc443562237" w:displacedByCustomXml="next"/>
    <w:bookmarkEnd w:id="612" w:displacedByCustomXml="next"/>
    <w:bookmarkStart w:id="613" w:name="_Toc443575289" w:displacedByCustomXml="next"/>
    <w:bookmarkEnd w:id="613" w:displacedByCustomXml="next"/>
    <w:bookmarkStart w:id="614" w:name="_Toc443468742" w:displacedByCustomXml="next"/>
    <w:bookmarkEnd w:id="614" w:displacedByCustomXml="next"/>
    <w:bookmarkStart w:id="615" w:name="_Toc443552150" w:displacedByCustomXml="next"/>
    <w:bookmarkEnd w:id="615" w:displacedByCustomXml="next"/>
    <w:bookmarkStart w:id="616" w:name="_Toc443562246" w:displacedByCustomXml="next"/>
    <w:bookmarkEnd w:id="616" w:displacedByCustomXml="next"/>
    <w:bookmarkStart w:id="617" w:name="_Toc443575298" w:displacedByCustomXml="next"/>
    <w:bookmarkEnd w:id="617" w:displacedByCustomXml="next"/>
    <w:bookmarkStart w:id="618" w:name="_Toc443468751" w:displacedByCustomXml="next"/>
    <w:bookmarkEnd w:id="618" w:displacedByCustomXml="next"/>
    <w:bookmarkStart w:id="619" w:name="_Toc443552159" w:displacedByCustomXml="next"/>
    <w:bookmarkEnd w:id="619" w:displacedByCustomXml="next"/>
    <w:bookmarkStart w:id="620" w:name="_Toc443562255" w:displacedByCustomXml="next"/>
    <w:bookmarkEnd w:id="620" w:displacedByCustomXml="next"/>
    <w:bookmarkStart w:id="621" w:name="_Toc443575307" w:displacedByCustomXml="next"/>
    <w:bookmarkEnd w:id="621" w:displacedByCustomXml="next"/>
    <w:bookmarkStart w:id="622" w:name="_Toc443468760" w:displacedByCustomXml="next"/>
    <w:bookmarkEnd w:id="622" w:displacedByCustomXml="next"/>
    <w:bookmarkStart w:id="623" w:name="_Toc443552168" w:displacedByCustomXml="next"/>
    <w:bookmarkEnd w:id="623" w:displacedByCustomXml="next"/>
    <w:bookmarkStart w:id="624" w:name="_Toc443562264" w:displacedByCustomXml="next"/>
    <w:bookmarkEnd w:id="624" w:displacedByCustomXml="next"/>
    <w:bookmarkStart w:id="625" w:name="_Toc443575316" w:displacedByCustomXml="next"/>
    <w:bookmarkEnd w:id="625" w:displacedByCustomXml="next"/>
    <w:bookmarkStart w:id="626" w:name="_Toc443468769" w:displacedByCustomXml="next"/>
    <w:bookmarkEnd w:id="626" w:displacedByCustomXml="next"/>
    <w:bookmarkStart w:id="627" w:name="_Toc443552177" w:displacedByCustomXml="next"/>
    <w:bookmarkEnd w:id="627" w:displacedByCustomXml="next"/>
    <w:bookmarkStart w:id="628" w:name="_Toc443562273" w:displacedByCustomXml="next"/>
    <w:bookmarkEnd w:id="628" w:displacedByCustomXml="next"/>
    <w:bookmarkStart w:id="629" w:name="_Toc443575325" w:displacedByCustomXml="next"/>
    <w:bookmarkEnd w:id="629" w:displacedByCustomXml="next"/>
    <w:bookmarkStart w:id="630" w:name="_Toc443468787" w:displacedByCustomXml="next"/>
    <w:bookmarkEnd w:id="630" w:displacedByCustomXml="next"/>
    <w:bookmarkStart w:id="631" w:name="_Toc443552195" w:displacedByCustomXml="next"/>
    <w:bookmarkEnd w:id="631" w:displacedByCustomXml="next"/>
    <w:bookmarkStart w:id="632" w:name="_Toc443562291" w:displacedByCustomXml="next"/>
    <w:bookmarkEnd w:id="632" w:displacedByCustomXml="next"/>
    <w:bookmarkStart w:id="633" w:name="_Toc443575343" w:displacedByCustomXml="next"/>
    <w:bookmarkEnd w:id="633" w:displacedByCustomXml="next"/>
    <w:bookmarkStart w:id="634" w:name="_Toc443468796" w:displacedByCustomXml="next"/>
    <w:bookmarkEnd w:id="634" w:displacedByCustomXml="next"/>
    <w:bookmarkStart w:id="635" w:name="_Toc443552204" w:displacedByCustomXml="next"/>
    <w:bookmarkEnd w:id="635" w:displacedByCustomXml="next"/>
    <w:bookmarkStart w:id="636" w:name="_Toc443562300" w:displacedByCustomXml="next"/>
    <w:bookmarkEnd w:id="636" w:displacedByCustomXml="next"/>
    <w:bookmarkStart w:id="637" w:name="_Toc443575352" w:displacedByCustomXml="next"/>
    <w:bookmarkEnd w:id="637" w:displacedByCustomXml="next"/>
    <w:bookmarkStart w:id="638" w:name="_Toc443468805" w:displacedByCustomXml="next"/>
    <w:bookmarkEnd w:id="638" w:displacedByCustomXml="next"/>
    <w:bookmarkStart w:id="639" w:name="_Toc443552213" w:displacedByCustomXml="next"/>
    <w:bookmarkEnd w:id="639" w:displacedByCustomXml="next"/>
    <w:bookmarkStart w:id="640" w:name="_Toc443562309" w:displacedByCustomXml="next"/>
    <w:bookmarkEnd w:id="640" w:displacedByCustomXml="next"/>
    <w:bookmarkStart w:id="641" w:name="_Toc443575361" w:displacedByCustomXml="next"/>
    <w:bookmarkEnd w:id="641" w:displacedByCustomXml="next"/>
    <w:bookmarkStart w:id="642" w:name="_Toc443468814" w:displacedByCustomXml="next"/>
    <w:bookmarkEnd w:id="642" w:displacedByCustomXml="next"/>
    <w:bookmarkStart w:id="643" w:name="_Toc443552222" w:displacedByCustomXml="next"/>
    <w:bookmarkEnd w:id="643" w:displacedByCustomXml="next"/>
    <w:bookmarkStart w:id="644" w:name="_Toc443562318" w:displacedByCustomXml="next"/>
    <w:bookmarkEnd w:id="644" w:displacedByCustomXml="next"/>
    <w:bookmarkStart w:id="645" w:name="_Toc443575370" w:displacedByCustomXml="next"/>
    <w:bookmarkEnd w:id="645" w:displacedByCustomXml="next"/>
    <w:bookmarkStart w:id="646" w:name="_Toc443468823" w:displacedByCustomXml="next"/>
    <w:bookmarkEnd w:id="646" w:displacedByCustomXml="next"/>
    <w:bookmarkStart w:id="647" w:name="_Toc443552231" w:displacedByCustomXml="next"/>
    <w:bookmarkEnd w:id="647" w:displacedByCustomXml="next"/>
    <w:bookmarkStart w:id="648" w:name="_Toc443562327" w:displacedByCustomXml="next"/>
    <w:bookmarkEnd w:id="648" w:displacedByCustomXml="next"/>
    <w:bookmarkStart w:id="649" w:name="_Toc443575379" w:displacedByCustomXml="next"/>
    <w:bookmarkEnd w:id="649" w:displacedByCustomXml="next"/>
    <w:bookmarkStart w:id="650" w:name="_Toc443468832" w:displacedByCustomXml="next"/>
    <w:bookmarkEnd w:id="650" w:displacedByCustomXml="next"/>
    <w:bookmarkStart w:id="651" w:name="_Toc443552240" w:displacedByCustomXml="next"/>
    <w:bookmarkEnd w:id="651" w:displacedByCustomXml="next"/>
    <w:bookmarkStart w:id="652" w:name="_Toc443562336" w:displacedByCustomXml="next"/>
    <w:bookmarkEnd w:id="652" w:displacedByCustomXml="next"/>
    <w:bookmarkStart w:id="653" w:name="_Toc443575388" w:displacedByCustomXml="next"/>
    <w:bookmarkEnd w:id="653" w:displacedByCustomXml="next"/>
    <w:bookmarkStart w:id="654" w:name="_Toc443468841" w:displacedByCustomXml="next"/>
    <w:bookmarkEnd w:id="654" w:displacedByCustomXml="next"/>
    <w:bookmarkStart w:id="655" w:name="_Toc443552249" w:displacedByCustomXml="next"/>
    <w:bookmarkEnd w:id="655" w:displacedByCustomXml="next"/>
    <w:bookmarkStart w:id="656" w:name="_Toc443562345" w:displacedByCustomXml="next"/>
    <w:bookmarkEnd w:id="656" w:displacedByCustomXml="next"/>
    <w:bookmarkStart w:id="657" w:name="_Toc443575397" w:displacedByCustomXml="next"/>
    <w:bookmarkEnd w:id="657" w:displacedByCustomXml="next"/>
    <w:bookmarkStart w:id="658" w:name="_Toc443468850" w:displacedByCustomXml="next"/>
    <w:bookmarkEnd w:id="658" w:displacedByCustomXml="next"/>
    <w:bookmarkStart w:id="659" w:name="_Toc443552258" w:displacedByCustomXml="next"/>
    <w:bookmarkEnd w:id="659" w:displacedByCustomXml="next"/>
    <w:bookmarkStart w:id="660" w:name="_Toc443562354" w:displacedByCustomXml="next"/>
    <w:bookmarkEnd w:id="660" w:displacedByCustomXml="next"/>
    <w:bookmarkStart w:id="661" w:name="_Toc443575406" w:displacedByCustomXml="next"/>
    <w:bookmarkEnd w:id="661" w:displacedByCustomXml="next"/>
    <w:bookmarkStart w:id="662" w:name="_Toc443468859" w:displacedByCustomXml="next"/>
    <w:bookmarkEnd w:id="662" w:displacedByCustomXml="next"/>
    <w:bookmarkStart w:id="663" w:name="_Toc443552267" w:displacedByCustomXml="next"/>
    <w:bookmarkEnd w:id="663" w:displacedByCustomXml="next"/>
    <w:bookmarkStart w:id="664" w:name="_Toc443562363" w:displacedByCustomXml="next"/>
    <w:bookmarkEnd w:id="664" w:displacedByCustomXml="next"/>
    <w:bookmarkStart w:id="665" w:name="_Toc443575415" w:displacedByCustomXml="next"/>
    <w:bookmarkEnd w:id="665" w:displacedByCustomXml="next"/>
    <w:bookmarkStart w:id="666" w:name="_Toc443468868" w:displacedByCustomXml="next"/>
    <w:bookmarkEnd w:id="666" w:displacedByCustomXml="next"/>
    <w:bookmarkStart w:id="667" w:name="_Toc443552276" w:displacedByCustomXml="next"/>
    <w:bookmarkEnd w:id="667" w:displacedByCustomXml="next"/>
    <w:bookmarkStart w:id="668" w:name="_Toc443562372" w:displacedByCustomXml="next"/>
    <w:bookmarkEnd w:id="668" w:displacedByCustomXml="next"/>
    <w:bookmarkStart w:id="669" w:name="_Toc443575424" w:displacedByCustomXml="next"/>
    <w:bookmarkEnd w:id="669" w:displacedByCustomXml="next"/>
    <w:bookmarkStart w:id="670" w:name="_Toc443468877" w:displacedByCustomXml="next"/>
    <w:bookmarkEnd w:id="670" w:displacedByCustomXml="next"/>
    <w:bookmarkStart w:id="671" w:name="_Toc443552285" w:displacedByCustomXml="next"/>
    <w:bookmarkEnd w:id="671" w:displacedByCustomXml="next"/>
    <w:bookmarkStart w:id="672" w:name="_Toc443562381" w:displacedByCustomXml="next"/>
    <w:bookmarkEnd w:id="672" w:displacedByCustomXml="next"/>
    <w:bookmarkStart w:id="673" w:name="_Toc443575433" w:displacedByCustomXml="next"/>
    <w:bookmarkEnd w:id="673" w:displacedByCustomXml="next"/>
    <w:bookmarkStart w:id="674" w:name="_Toc443468886" w:displacedByCustomXml="next"/>
    <w:bookmarkEnd w:id="674" w:displacedByCustomXml="next"/>
    <w:bookmarkStart w:id="675" w:name="_Toc443552294" w:displacedByCustomXml="next"/>
    <w:bookmarkEnd w:id="675" w:displacedByCustomXml="next"/>
    <w:bookmarkStart w:id="676" w:name="_Toc443562390" w:displacedByCustomXml="next"/>
    <w:bookmarkEnd w:id="676" w:displacedByCustomXml="next"/>
    <w:bookmarkStart w:id="677" w:name="_Toc443575442" w:displacedByCustomXml="next"/>
    <w:bookmarkEnd w:id="677" w:displacedByCustomXml="next"/>
    <w:bookmarkStart w:id="678" w:name="_Toc443468895" w:displacedByCustomXml="next"/>
    <w:bookmarkEnd w:id="678" w:displacedByCustomXml="next"/>
    <w:bookmarkStart w:id="679" w:name="_Toc443552303" w:displacedByCustomXml="next"/>
    <w:bookmarkEnd w:id="679" w:displacedByCustomXml="next"/>
    <w:bookmarkStart w:id="680" w:name="_Toc443562399" w:displacedByCustomXml="next"/>
    <w:bookmarkEnd w:id="680" w:displacedByCustomXml="next"/>
    <w:bookmarkStart w:id="681" w:name="_Toc443575451" w:displacedByCustomXml="next"/>
    <w:bookmarkEnd w:id="681" w:displacedByCustomXml="next"/>
    <w:bookmarkStart w:id="682" w:name="_Toc443468896" w:displacedByCustomXml="next"/>
    <w:bookmarkEnd w:id="682" w:displacedByCustomXml="next"/>
    <w:bookmarkStart w:id="683" w:name="_Toc443552304" w:displacedByCustomXml="next"/>
    <w:bookmarkEnd w:id="683" w:displacedByCustomXml="next"/>
    <w:bookmarkStart w:id="684" w:name="_Toc443562400" w:displacedByCustomXml="next"/>
    <w:bookmarkEnd w:id="684" w:displacedByCustomXml="next"/>
    <w:bookmarkStart w:id="685" w:name="_Toc443575452" w:displacedByCustomXml="next"/>
    <w:bookmarkEnd w:id="685" w:displacedByCustomXml="next"/>
    <w:bookmarkStart w:id="686" w:name="_Toc443468916" w:displacedByCustomXml="next"/>
    <w:bookmarkEnd w:id="686" w:displacedByCustomXml="next"/>
    <w:bookmarkStart w:id="687" w:name="_Toc443552324" w:displacedByCustomXml="next"/>
    <w:bookmarkEnd w:id="687" w:displacedByCustomXml="next"/>
    <w:bookmarkStart w:id="688" w:name="_Toc443562420" w:displacedByCustomXml="next"/>
    <w:bookmarkEnd w:id="688" w:displacedByCustomXml="next"/>
    <w:bookmarkStart w:id="689" w:name="_Toc443575472" w:displacedByCustomXml="next"/>
    <w:bookmarkEnd w:id="689" w:displacedByCustomXml="next"/>
    <w:bookmarkStart w:id="690" w:name="_Toc443468924" w:displacedByCustomXml="next"/>
    <w:bookmarkEnd w:id="690" w:displacedByCustomXml="next"/>
    <w:bookmarkStart w:id="691" w:name="_Toc443552332" w:displacedByCustomXml="next"/>
    <w:bookmarkEnd w:id="691" w:displacedByCustomXml="next"/>
    <w:bookmarkStart w:id="692" w:name="_Toc443562428" w:displacedByCustomXml="next"/>
    <w:bookmarkEnd w:id="692" w:displacedByCustomXml="next"/>
    <w:bookmarkStart w:id="693" w:name="_Toc443575480" w:displacedByCustomXml="next"/>
    <w:bookmarkEnd w:id="693" w:displacedByCustomXml="next"/>
    <w:bookmarkStart w:id="694" w:name="_Toc443468932" w:displacedByCustomXml="next"/>
    <w:bookmarkEnd w:id="694" w:displacedByCustomXml="next"/>
    <w:bookmarkStart w:id="695" w:name="_Toc443552340" w:displacedByCustomXml="next"/>
    <w:bookmarkEnd w:id="695" w:displacedByCustomXml="next"/>
    <w:bookmarkStart w:id="696" w:name="_Toc443562436" w:displacedByCustomXml="next"/>
    <w:bookmarkEnd w:id="696" w:displacedByCustomXml="next"/>
    <w:bookmarkStart w:id="697" w:name="_Toc443575488" w:displacedByCustomXml="next"/>
    <w:bookmarkEnd w:id="697" w:displacedByCustomXml="next"/>
    <w:bookmarkStart w:id="698" w:name="_Toc443468940" w:displacedByCustomXml="next"/>
    <w:bookmarkEnd w:id="698" w:displacedByCustomXml="next"/>
    <w:bookmarkStart w:id="699" w:name="_Toc443552348" w:displacedByCustomXml="next"/>
    <w:bookmarkEnd w:id="699" w:displacedByCustomXml="next"/>
    <w:bookmarkStart w:id="700" w:name="_Toc443562444" w:displacedByCustomXml="next"/>
    <w:bookmarkEnd w:id="700" w:displacedByCustomXml="next"/>
    <w:bookmarkStart w:id="701" w:name="_Toc443575496" w:displacedByCustomXml="next"/>
    <w:bookmarkEnd w:id="701" w:displacedByCustomXml="next"/>
    <w:bookmarkStart w:id="702" w:name="_Toc443468948" w:displacedByCustomXml="next"/>
    <w:bookmarkEnd w:id="702" w:displacedByCustomXml="next"/>
    <w:bookmarkStart w:id="703" w:name="_Toc443552356" w:displacedByCustomXml="next"/>
    <w:bookmarkEnd w:id="703" w:displacedByCustomXml="next"/>
    <w:bookmarkStart w:id="704" w:name="_Toc443562452" w:displacedByCustomXml="next"/>
    <w:bookmarkEnd w:id="704" w:displacedByCustomXml="next"/>
    <w:bookmarkStart w:id="705" w:name="_Toc443575504" w:displacedByCustomXml="next"/>
    <w:bookmarkEnd w:id="705" w:displacedByCustomXml="next"/>
    <w:bookmarkStart w:id="706" w:name="_Toc443468956" w:displacedByCustomXml="next"/>
    <w:bookmarkEnd w:id="706" w:displacedByCustomXml="next"/>
    <w:bookmarkStart w:id="707" w:name="_Toc443552364" w:displacedByCustomXml="next"/>
    <w:bookmarkEnd w:id="707" w:displacedByCustomXml="next"/>
    <w:bookmarkStart w:id="708" w:name="_Toc443562460" w:displacedByCustomXml="next"/>
    <w:bookmarkEnd w:id="708" w:displacedByCustomXml="next"/>
    <w:bookmarkStart w:id="709" w:name="_Toc443575512" w:displacedByCustomXml="next"/>
    <w:bookmarkEnd w:id="709" w:displacedByCustomXml="next"/>
    <w:bookmarkStart w:id="710" w:name="_Toc443468964" w:displacedByCustomXml="next"/>
    <w:bookmarkEnd w:id="710" w:displacedByCustomXml="next"/>
    <w:bookmarkStart w:id="711" w:name="_Toc443552372" w:displacedByCustomXml="next"/>
    <w:bookmarkEnd w:id="711" w:displacedByCustomXml="next"/>
    <w:bookmarkStart w:id="712" w:name="_Toc443562468" w:displacedByCustomXml="next"/>
    <w:bookmarkEnd w:id="712" w:displacedByCustomXml="next"/>
    <w:bookmarkStart w:id="713" w:name="_Toc443575520" w:displacedByCustomXml="next"/>
    <w:bookmarkEnd w:id="713" w:displacedByCustomXml="next"/>
    <w:bookmarkStart w:id="714" w:name="_Toc443468972" w:displacedByCustomXml="next"/>
    <w:bookmarkEnd w:id="714" w:displacedByCustomXml="next"/>
    <w:bookmarkStart w:id="715" w:name="_Toc443552380" w:displacedByCustomXml="next"/>
    <w:bookmarkEnd w:id="715" w:displacedByCustomXml="next"/>
    <w:bookmarkStart w:id="716" w:name="_Toc443562476" w:displacedByCustomXml="next"/>
    <w:bookmarkEnd w:id="716" w:displacedByCustomXml="next"/>
    <w:bookmarkStart w:id="717" w:name="_Toc443575528" w:displacedByCustomXml="next"/>
    <w:bookmarkEnd w:id="717" w:displacedByCustomXml="next"/>
    <w:bookmarkStart w:id="718" w:name="_Toc443468980" w:displacedByCustomXml="next"/>
    <w:bookmarkEnd w:id="718" w:displacedByCustomXml="next"/>
    <w:bookmarkStart w:id="719" w:name="_Toc443552388" w:displacedByCustomXml="next"/>
    <w:bookmarkEnd w:id="719" w:displacedByCustomXml="next"/>
    <w:bookmarkStart w:id="720" w:name="_Toc443562484" w:displacedByCustomXml="next"/>
    <w:bookmarkEnd w:id="720" w:displacedByCustomXml="next"/>
    <w:bookmarkStart w:id="721" w:name="_Toc443575536" w:displacedByCustomXml="next"/>
    <w:bookmarkEnd w:id="721" w:displacedByCustomXml="next"/>
    <w:bookmarkStart w:id="722" w:name="_Toc443468988" w:displacedByCustomXml="next"/>
    <w:bookmarkEnd w:id="722" w:displacedByCustomXml="next"/>
    <w:bookmarkStart w:id="723" w:name="_Toc443552396" w:displacedByCustomXml="next"/>
    <w:bookmarkEnd w:id="723" w:displacedByCustomXml="next"/>
    <w:bookmarkStart w:id="724" w:name="_Toc443562492" w:displacedByCustomXml="next"/>
    <w:bookmarkEnd w:id="724" w:displacedByCustomXml="next"/>
    <w:bookmarkStart w:id="725" w:name="_Toc443575544" w:displacedByCustomXml="next"/>
    <w:bookmarkEnd w:id="725" w:displacedByCustomXml="next"/>
    <w:bookmarkStart w:id="726" w:name="_Toc443468996" w:displacedByCustomXml="next"/>
    <w:bookmarkEnd w:id="726" w:displacedByCustomXml="next"/>
    <w:bookmarkStart w:id="727" w:name="_Toc443552404" w:displacedByCustomXml="next"/>
    <w:bookmarkEnd w:id="727" w:displacedByCustomXml="next"/>
    <w:bookmarkStart w:id="728" w:name="_Toc443562500" w:displacedByCustomXml="next"/>
    <w:bookmarkEnd w:id="728" w:displacedByCustomXml="next"/>
    <w:bookmarkStart w:id="729" w:name="_Toc443575552" w:displacedByCustomXml="next"/>
    <w:bookmarkEnd w:id="729" w:displacedByCustomXml="next"/>
    <w:bookmarkStart w:id="730" w:name="_Toc443469004" w:displacedByCustomXml="next"/>
    <w:bookmarkEnd w:id="730" w:displacedByCustomXml="next"/>
    <w:bookmarkStart w:id="731" w:name="_Toc443552412" w:displacedByCustomXml="next"/>
    <w:bookmarkEnd w:id="731" w:displacedByCustomXml="next"/>
    <w:bookmarkStart w:id="732" w:name="_Toc443562508" w:displacedByCustomXml="next"/>
    <w:bookmarkEnd w:id="732" w:displacedByCustomXml="next"/>
    <w:bookmarkStart w:id="733" w:name="_Toc443575560" w:displacedByCustomXml="next"/>
    <w:bookmarkEnd w:id="733" w:displacedByCustomXml="next"/>
    <w:bookmarkStart w:id="734" w:name="_Toc443469012" w:displacedByCustomXml="next"/>
    <w:bookmarkEnd w:id="734" w:displacedByCustomXml="next"/>
    <w:bookmarkStart w:id="735" w:name="_Toc443552420" w:displacedByCustomXml="next"/>
    <w:bookmarkEnd w:id="735" w:displacedByCustomXml="next"/>
    <w:bookmarkStart w:id="736" w:name="_Toc443562516" w:displacedByCustomXml="next"/>
    <w:bookmarkEnd w:id="736" w:displacedByCustomXml="next"/>
    <w:bookmarkStart w:id="737" w:name="_Toc443575568" w:displacedByCustomXml="next"/>
    <w:bookmarkEnd w:id="737" w:displacedByCustomXml="next"/>
    <w:bookmarkStart w:id="738" w:name="_Toc443469020" w:displacedByCustomXml="next"/>
    <w:bookmarkEnd w:id="738" w:displacedByCustomXml="next"/>
    <w:bookmarkStart w:id="739" w:name="_Toc443552428" w:displacedByCustomXml="next"/>
    <w:bookmarkEnd w:id="739" w:displacedByCustomXml="next"/>
    <w:bookmarkStart w:id="740" w:name="_Toc443562524" w:displacedByCustomXml="next"/>
    <w:bookmarkEnd w:id="740" w:displacedByCustomXml="next"/>
    <w:bookmarkStart w:id="741" w:name="_Toc443575576" w:displacedByCustomXml="next"/>
    <w:bookmarkEnd w:id="741" w:displacedByCustomXml="next"/>
    <w:bookmarkStart w:id="742" w:name="_Toc443469028" w:displacedByCustomXml="next"/>
    <w:bookmarkEnd w:id="742" w:displacedByCustomXml="next"/>
    <w:bookmarkStart w:id="743" w:name="_Toc443552436" w:displacedByCustomXml="next"/>
    <w:bookmarkEnd w:id="743" w:displacedByCustomXml="next"/>
    <w:bookmarkStart w:id="744" w:name="_Toc443562532" w:displacedByCustomXml="next"/>
    <w:bookmarkEnd w:id="744" w:displacedByCustomXml="next"/>
    <w:bookmarkStart w:id="745" w:name="_Toc443575584" w:displacedByCustomXml="next"/>
    <w:bookmarkEnd w:id="745" w:displacedByCustomXml="next"/>
    <w:bookmarkStart w:id="746" w:name="_Toc443469036" w:displacedByCustomXml="next"/>
    <w:bookmarkEnd w:id="746" w:displacedByCustomXml="next"/>
    <w:bookmarkStart w:id="747" w:name="_Toc443552444" w:displacedByCustomXml="next"/>
    <w:bookmarkEnd w:id="747" w:displacedByCustomXml="next"/>
    <w:bookmarkStart w:id="748" w:name="_Toc443562540" w:displacedByCustomXml="next"/>
    <w:bookmarkEnd w:id="748" w:displacedByCustomXml="next"/>
    <w:bookmarkStart w:id="749" w:name="_Toc443575592" w:displacedByCustomXml="next"/>
    <w:bookmarkEnd w:id="749" w:displacedByCustomXml="next"/>
    <w:bookmarkStart w:id="750" w:name="_Toc443469044" w:displacedByCustomXml="next"/>
    <w:bookmarkEnd w:id="750" w:displacedByCustomXml="next"/>
    <w:bookmarkStart w:id="751" w:name="_Toc443552452" w:displacedByCustomXml="next"/>
    <w:bookmarkEnd w:id="751" w:displacedByCustomXml="next"/>
    <w:bookmarkStart w:id="752" w:name="_Toc443562548" w:displacedByCustomXml="next"/>
    <w:bookmarkEnd w:id="752" w:displacedByCustomXml="next"/>
    <w:bookmarkStart w:id="753" w:name="_Toc443575600" w:displacedByCustomXml="next"/>
    <w:bookmarkEnd w:id="753" w:displacedByCustomXml="next"/>
    <w:bookmarkStart w:id="754" w:name="_Toc443469052" w:displacedByCustomXml="next"/>
    <w:bookmarkEnd w:id="754" w:displacedByCustomXml="next"/>
    <w:bookmarkStart w:id="755" w:name="_Toc443552460" w:displacedByCustomXml="next"/>
    <w:bookmarkEnd w:id="755" w:displacedByCustomXml="next"/>
    <w:bookmarkStart w:id="756" w:name="_Toc443562556" w:displacedByCustomXml="next"/>
    <w:bookmarkEnd w:id="756" w:displacedByCustomXml="next"/>
    <w:bookmarkStart w:id="757" w:name="_Toc443575608" w:displacedByCustomXml="next"/>
    <w:bookmarkEnd w:id="757" w:displacedByCustomXml="next"/>
    <w:bookmarkStart w:id="758" w:name="_Toc443469060" w:displacedByCustomXml="next"/>
    <w:bookmarkEnd w:id="758" w:displacedByCustomXml="next"/>
    <w:bookmarkStart w:id="759" w:name="_Toc443552468" w:displacedByCustomXml="next"/>
    <w:bookmarkEnd w:id="759" w:displacedByCustomXml="next"/>
    <w:bookmarkStart w:id="760" w:name="_Toc443562564" w:displacedByCustomXml="next"/>
    <w:bookmarkEnd w:id="760" w:displacedByCustomXml="next"/>
    <w:bookmarkStart w:id="761" w:name="_Toc443575616" w:displacedByCustomXml="next"/>
    <w:bookmarkEnd w:id="761" w:displacedByCustomXml="next"/>
    <w:bookmarkStart w:id="762" w:name="_Toc443469068" w:displacedByCustomXml="next"/>
    <w:bookmarkEnd w:id="762" w:displacedByCustomXml="next"/>
    <w:bookmarkStart w:id="763" w:name="_Toc443552476" w:displacedByCustomXml="next"/>
    <w:bookmarkEnd w:id="763" w:displacedByCustomXml="next"/>
    <w:bookmarkStart w:id="764" w:name="_Toc443562572" w:displacedByCustomXml="next"/>
    <w:bookmarkEnd w:id="764" w:displacedByCustomXml="next"/>
    <w:bookmarkStart w:id="765" w:name="_Toc443575624" w:displacedByCustomXml="next"/>
    <w:bookmarkEnd w:id="765" w:displacedByCustomXml="next"/>
    <w:bookmarkStart w:id="766" w:name="_Toc443469076" w:displacedByCustomXml="next"/>
    <w:bookmarkEnd w:id="766" w:displacedByCustomXml="next"/>
    <w:bookmarkStart w:id="767" w:name="_Toc443552484" w:displacedByCustomXml="next"/>
    <w:bookmarkEnd w:id="767" w:displacedByCustomXml="next"/>
    <w:bookmarkStart w:id="768" w:name="_Toc443562580" w:displacedByCustomXml="next"/>
    <w:bookmarkEnd w:id="768" w:displacedByCustomXml="next"/>
    <w:bookmarkStart w:id="769" w:name="_Toc443575632" w:displacedByCustomXml="next"/>
    <w:bookmarkEnd w:id="769" w:displacedByCustomXml="next"/>
    <w:bookmarkStart w:id="770" w:name="_Toc443469084" w:displacedByCustomXml="next"/>
    <w:bookmarkEnd w:id="770" w:displacedByCustomXml="next"/>
    <w:bookmarkStart w:id="771" w:name="_Toc443552492" w:displacedByCustomXml="next"/>
    <w:bookmarkEnd w:id="771" w:displacedByCustomXml="next"/>
    <w:bookmarkStart w:id="772" w:name="_Toc443562588" w:displacedByCustomXml="next"/>
    <w:bookmarkEnd w:id="772" w:displacedByCustomXml="next"/>
    <w:bookmarkStart w:id="773" w:name="_Toc443575640" w:displacedByCustomXml="next"/>
    <w:bookmarkEnd w:id="773" w:displacedByCustomXml="next"/>
    <w:bookmarkStart w:id="774" w:name="_Toc443469092" w:displacedByCustomXml="next"/>
    <w:bookmarkEnd w:id="774" w:displacedByCustomXml="next"/>
    <w:bookmarkStart w:id="775" w:name="_Toc443552500" w:displacedByCustomXml="next"/>
    <w:bookmarkEnd w:id="775" w:displacedByCustomXml="next"/>
    <w:bookmarkStart w:id="776" w:name="_Toc443562596" w:displacedByCustomXml="next"/>
    <w:bookmarkEnd w:id="776" w:displacedByCustomXml="next"/>
    <w:bookmarkStart w:id="777" w:name="_Toc443575648" w:displacedByCustomXml="next"/>
    <w:bookmarkEnd w:id="777" w:displacedByCustomXml="next"/>
    <w:bookmarkStart w:id="778" w:name="_Toc443469100" w:displacedByCustomXml="next"/>
    <w:bookmarkEnd w:id="778" w:displacedByCustomXml="next"/>
    <w:bookmarkStart w:id="779" w:name="_Toc443552508" w:displacedByCustomXml="next"/>
    <w:bookmarkEnd w:id="779" w:displacedByCustomXml="next"/>
    <w:bookmarkStart w:id="780" w:name="_Toc443562604" w:displacedByCustomXml="next"/>
    <w:bookmarkEnd w:id="780" w:displacedByCustomXml="next"/>
    <w:bookmarkStart w:id="781" w:name="_Toc443575656" w:displacedByCustomXml="next"/>
    <w:bookmarkEnd w:id="781" w:displacedByCustomXml="next"/>
    <w:bookmarkStart w:id="782" w:name="_Toc443469108" w:displacedByCustomXml="next"/>
    <w:bookmarkEnd w:id="782" w:displacedByCustomXml="next"/>
    <w:bookmarkStart w:id="783" w:name="_Toc443552516" w:displacedByCustomXml="next"/>
    <w:bookmarkEnd w:id="783" w:displacedByCustomXml="next"/>
    <w:bookmarkStart w:id="784" w:name="_Toc443562612" w:displacedByCustomXml="next"/>
    <w:bookmarkEnd w:id="784" w:displacedByCustomXml="next"/>
    <w:bookmarkStart w:id="785" w:name="_Toc443575664" w:displacedByCustomXml="next"/>
    <w:bookmarkEnd w:id="785" w:displacedByCustomXml="next"/>
    <w:bookmarkStart w:id="786" w:name="_Toc443469116" w:displacedByCustomXml="next"/>
    <w:bookmarkEnd w:id="786" w:displacedByCustomXml="next"/>
    <w:bookmarkStart w:id="787" w:name="_Toc443552524" w:displacedByCustomXml="next"/>
    <w:bookmarkEnd w:id="787" w:displacedByCustomXml="next"/>
    <w:bookmarkStart w:id="788" w:name="_Toc443562620" w:displacedByCustomXml="next"/>
    <w:bookmarkEnd w:id="788" w:displacedByCustomXml="next"/>
    <w:bookmarkStart w:id="789" w:name="_Toc443575672" w:displacedByCustomXml="next"/>
    <w:bookmarkEnd w:id="789" w:displacedByCustomXml="next"/>
    <w:bookmarkStart w:id="790" w:name="_Toc443469124" w:displacedByCustomXml="next"/>
    <w:bookmarkEnd w:id="790" w:displacedByCustomXml="next"/>
    <w:bookmarkStart w:id="791" w:name="_Toc443552532" w:displacedByCustomXml="next"/>
    <w:bookmarkEnd w:id="791" w:displacedByCustomXml="next"/>
    <w:bookmarkStart w:id="792" w:name="_Toc443562628" w:displacedByCustomXml="next"/>
    <w:bookmarkEnd w:id="792" w:displacedByCustomXml="next"/>
    <w:bookmarkStart w:id="793" w:name="_Toc443575680" w:displacedByCustomXml="next"/>
    <w:bookmarkEnd w:id="793" w:displacedByCustomXml="next"/>
    <w:bookmarkStart w:id="794" w:name="_Toc443469132" w:displacedByCustomXml="next"/>
    <w:bookmarkEnd w:id="794" w:displacedByCustomXml="next"/>
    <w:bookmarkStart w:id="795" w:name="_Toc443552540" w:displacedByCustomXml="next"/>
    <w:bookmarkEnd w:id="795" w:displacedByCustomXml="next"/>
    <w:bookmarkStart w:id="796" w:name="_Toc443562636" w:displacedByCustomXml="next"/>
    <w:bookmarkEnd w:id="796" w:displacedByCustomXml="next"/>
    <w:bookmarkStart w:id="797" w:name="_Toc443575688" w:displacedByCustomXml="next"/>
    <w:bookmarkEnd w:id="797" w:displacedByCustomXml="next"/>
    <w:bookmarkStart w:id="798" w:name="_Toc443469140" w:displacedByCustomXml="next"/>
    <w:bookmarkEnd w:id="798" w:displacedByCustomXml="next"/>
    <w:bookmarkStart w:id="799" w:name="_Toc443552548" w:displacedByCustomXml="next"/>
    <w:bookmarkEnd w:id="799" w:displacedByCustomXml="next"/>
    <w:bookmarkStart w:id="800" w:name="_Toc443562644" w:displacedByCustomXml="next"/>
    <w:bookmarkEnd w:id="800" w:displacedByCustomXml="next"/>
    <w:bookmarkStart w:id="801" w:name="_Toc443575696" w:displacedByCustomXml="next"/>
    <w:bookmarkEnd w:id="801" w:displacedByCustomXml="next"/>
    <w:bookmarkStart w:id="802" w:name="_Toc443469156" w:displacedByCustomXml="next"/>
    <w:bookmarkEnd w:id="802" w:displacedByCustomXml="next"/>
    <w:bookmarkStart w:id="803" w:name="_Toc443552564" w:displacedByCustomXml="next"/>
    <w:bookmarkEnd w:id="803" w:displacedByCustomXml="next"/>
    <w:bookmarkStart w:id="804" w:name="_Toc443562660" w:displacedByCustomXml="next"/>
    <w:bookmarkEnd w:id="804" w:displacedByCustomXml="next"/>
    <w:bookmarkStart w:id="805" w:name="_Toc443575712" w:displacedByCustomXml="next"/>
    <w:bookmarkEnd w:id="805" w:displacedByCustomXml="next"/>
    <w:bookmarkStart w:id="806" w:name="_Toc443469164" w:displacedByCustomXml="next"/>
    <w:bookmarkEnd w:id="806" w:displacedByCustomXml="next"/>
    <w:bookmarkStart w:id="807" w:name="_Toc443552572" w:displacedByCustomXml="next"/>
    <w:bookmarkEnd w:id="807" w:displacedByCustomXml="next"/>
    <w:bookmarkStart w:id="808" w:name="_Toc443562668" w:displacedByCustomXml="next"/>
    <w:bookmarkEnd w:id="808" w:displacedByCustomXml="next"/>
    <w:bookmarkStart w:id="809" w:name="_Toc443575720" w:displacedByCustomXml="next"/>
    <w:bookmarkEnd w:id="809" w:displacedByCustomXml="next"/>
    <w:bookmarkStart w:id="810" w:name="_Toc443469172" w:displacedByCustomXml="next"/>
    <w:bookmarkEnd w:id="810" w:displacedByCustomXml="next"/>
    <w:bookmarkStart w:id="811" w:name="_Toc443552580" w:displacedByCustomXml="next"/>
    <w:bookmarkEnd w:id="811" w:displacedByCustomXml="next"/>
    <w:bookmarkStart w:id="812" w:name="_Toc443562676" w:displacedByCustomXml="next"/>
    <w:bookmarkEnd w:id="812" w:displacedByCustomXml="next"/>
    <w:bookmarkStart w:id="813" w:name="_Toc443575728" w:displacedByCustomXml="next"/>
    <w:bookmarkEnd w:id="813" w:displacedByCustomXml="next"/>
    <w:bookmarkStart w:id="814" w:name="_Toc443469180" w:displacedByCustomXml="next"/>
    <w:bookmarkEnd w:id="814" w:displacedByCustomXml="next"/>
    <w:bookmarkStart w:id="815" w:name="_Toc443552588" w:displacedByCustomXml="next"/>
    <w:bookmarkEnd w:id="815" w:displacedByCustomXml="next"/>
    <w:bookmarkStart w:id="816" w:name="_Toc443562684" w:displacedByCustomXml="next"/>
    <w:bookmarkEnd w:id="816" w:displacedByCustomXml="next"/>
    <w:bookmarkStart w:id="817" w:name="_Toc443575736" w:displacedByCustomXml="next"/>
    <w:bookmarkEnd w:id="817" w:displacedByCustomXml="next"/>
    <w:bookmarkStart w:id="818" w:name="_Toc443469188" w:displacedByCustomXml="next"/>
    <w:bookmarkEnd w:id="818" w:displacedByCustomXml="next"/>
    <w:bookmarkStart w:id="819" w:name="_Toc443552596" w:displacedByCustomXml="next"/>
    <w:bookmarkEnd w:id="819" w:displacedByCustomXml="next"/>
    <w:bookmarkStart w:id="820" w:name="_Toc443562692" w:displacedByCustomXml="next"/>
    <w:bookmarkEnd w:id="820" w:displacedByCustomXml="next"/>
    <w:bookmarkStart w:id="821" w:name="_Toc443575744" w:displacedByCustomXml="next"/>
    <w:bookmarkEnd w:id="821" w:displacedByCustomXml="next"/>
    <w:bookmarkStart w:id="822" w:name="_Toc443469196" w:displacedByCustomXml="next"/>
    <w:bookmarkEnd w:id="822" w:displacedByCustomXml="next"/>
    <w:bookmarkStart w:id="823" w:name="_Toc443552604" w:displacedByCustomXml="next"/>
    <w:bookmarkEnd w:id="823" w:displacedByCustomXml="next"/>
    <w:bookmarkStart w:id="824" w:name="_Toc443562700" w:displacedByCustomXml="next"/>
    <w:bookmarkEnd w:id="824" w:displacedByCustomXml="next"/>
    <w:bookmarkStart w:id="825" w:name="_Toc443575752" w:displacedByCustomXml="next"/>
    <w:bookmarkEnd w:id="825" w:displacedByCustomXml="next"/>
    <w:bookmarkStart w:id="826" w:name="_Toc443469204" w:displacedByCustomXml="next"/>
    <w:bookmarkEnd w:id="826" w:displacedByCustomXml="next"/>
    <w:bookmarkStart w:id="827" w:name="_Toc443552612" w:displacedByCustomXml="next"/>
    <w:bookmarkEnd w:id="827" w:displacedByCustomXml="next"/>
    <w:bookmarkStart w:id="828" w:name="_Toc443562708" w:displacedByCustomXml="next"/>
    <w:bookmarkEnd w:id="828" w:displacedByCustomXml="next"/>
    <w:bookmarkStart w:id="829" w:name="_Toc443575760" w:displacedByCustomXml="next"/>
    <w:bookmarkEnd w:id="829" w:displacedByCustomXml="next"/>
    <w:bookmarkStart w:id="830" w:name="_Toc443469212" w:displacedByCustomXml="next"/>
    <w:bookmarkEnd w:id="830" w:displacedByCustomXml="next"/>
    <w:bookmarkStart w:id="831" w:name="_Toc443552620" w:displacedByCustomXml="next"/>
    <w:bookmarkEnd w:id="831" w:displacedByCustomXml="next"/>
    <w:bookmarkStart w:id="832" w:name="_Toc443562716" w:displacedByCustomXml="next"/>
    <w:bookmarkEnd w:id="832" w:displacedByCustomXml="next"/>
    <w:bookmarkStart w:id="833" w:name="_Toc443575768" w:displacedByCustomXml="next"/>
    <w:bookmarkEnd w:id="833" w:displacedByCustomXml="next"/>
    <w:bookmarkStart w:id="834" w:name="_Toc443469220" w:displacedByCustomXml="next"/>
    <w:bookmarkEnd w:id="834" w:displacedByCustomXml="next"/>
    <w:bookmarkStart w:id="835" w:name="_Toc443552628" w:displacedByCustomXml="next"/>
    <w:bookmarkEnd w:id="835" w:displacedByCustomXml="next"/>
    <w:bookmarkStart w:id="836" w:name="_Toc443562724" w:displacedByCustomXml="next"/>
    <w:bookmarkEnd w:id="836" w:displacedByCustomXml="next"/>
    <w:bookmarkStart w:id="837" w:name="_Toc443575776" w:displacedByCustomXml="next"/>
    <w:bookmarkEnd w:id="837" w:displacedByCustomXml="next"/>
    <w:bookmarkStart w:id="838" w:name="_Toc443469228" w:displacedByCustomXml="next"/>
    <w:bookmarkEnd w:id="838" w:displacedByCustomXml="next"/>
    <w:bookmarkStart w:id="839" w:name="_Toc443552636" w:displacedByCustomXml="next"/>
    <w:bookmarkEnd w:id="839" w:displacedByCustomXml="next"/>
    <w:bookmarkStart w:id="840" w:name="_Toc443562732" w:displacedByCustomXml="next"/>
    <w:bookmarkEnd w:id="840" w:displacedByCustomXml="next"/>
    <w:bookmarkStart w:id="841" w:name="_Toc443575784" w:displacedByCustomXml="next"/>
    <w:bookmarkEnd w:id="841" w:displacedByCustomXml="next"/>
    <w:bookmarkStart w:id="842" w:name="_Toc443469229" w:displacedByCustomXml="next"/>
    <w:bookmarkEnd w:id="842" w:displacedByCustomXml="next"/>
    <w:bookmarkStart w:id="843" w:name="_Toc443552637" w:displacedByCustomXml="next"/>
    <w:bookmarkEnd w:id="843" w:displacedByCustomXml="next"/>
    <w:bookmarkStart w:id="844" w:name="_Toc443562733" w:displacedByCustomXml="next"/>
    <w:bookmarkEnd w:id="844" w:displacedByCustomXml="next"/>
    <w:bookmarkStart w:id="845" w:name="_Toc443575785" w:displacedByCustomXml="next"/>
    <w:bookmarkEnd w:id="845" w:displacedByCustomXml="next"/>
    <w:bookmarkStart w:id="846" w:name="_Toc443469230" w:displacedByCustomXml="next"/>
    <w:bookmarkEnd w:id="846" w:displacedByCustomXml="next"/>
    <w:bookmarkStart w:id="847" w:name="_Toc443552638" w:displacedByCustomXml="next"/>
    <w:bookmarkEnd w:id="847" w:displacedByCustomXml="next"/>
    <w:bookmarkStart w:id="848" w:name="_Toc443562734" w:displacedByCustomXml="next"/>
    <w:bookmarkEnd w:id="848" w:displacedByCustomXml="next"/>
    <w:bookmarkStart w:id="849" w:name="_Toc443575786" w:displacedByCustomXml="next"/>
    <w:bookmarkEnd w:id="849" w:displacedByCustomXml="next"/>
    <w:bookmarkStart w:id="850" w:name="_Toc443469231" w:displacedByCustomXml="next"/>
    <w:bookmarkEnd w:id="850" w:displacedByCustomXml="next"/>
    <w:bookmarkStart w:id="851" w:name="_Toc443552639" w:displacedByCustomXml="next"/>
    <w:bookmarkEnd w:id="851" w:displacedByCustomXml="next"/>
    <w:bookmarkStart w:id="852" w:name="_Toc443562735" w:displacedByCustomXml="next"/>
    <w:bookmarkEnd w:id="852" w:displacedByCustomXml="next"/>
    <w:bookmarkStart w:id="853" w:name="_Toc443575787" w:displacedByCustomXml="next"/>
    <w:bookmarkEnd w:id="853" w:displacedByCustomXml="next"/>
    <w:bookmarkStart w:id="854" w:name="_Toc443469232" w:displacedByCustomXml="next"/>
    <w:bookmarkEnd w:id="854" w:displacedByCustomXml="next"/>
    <w:bookmarkStart w:id="855" w:name="_Toc443552640" w:displacedByCustomXml="next"/>
    <w:bookmarkEnd w:id="855" w:displacedByCustomXml="next"/>
    <w:bookmarkStart w:id="856" w:name="_Toc443562736" w:displacedByCustomXml="next"/>
    <w:bookmarkEnd w:id="856" w:displacedByCustomXml="next"/>
    <w:bookmarkStart w:id="857" w:name="_Toc443575788" w:displacedByCustomXml="next"/>
    <w:bookmarkEnd w:id="857" w:displacedByCustomXml="next"/>
    <w:bookmarkStart w:id="858" w:name="_Toc443469233" w:displacedByCustomXml="next"/>
    <w:bookmarkEnd w:id="858" w:displacedByCustomXml="next"/>
    <w:bookmarkStart w:id="859" w:name="_Toc443552641" w:displacedByCustomXml="next"/>
    <w:bookmarkEnd w:id="859" w:displacedByCustomXml="next"/>
    <w:bookmarkStart w:id="860" w:name="_Toc443562737" w:displacedByCustomXml="next"/>
    <w:bookmarkEnd w:id="860" w:displacedByCustomXml="next"/>
    <w:bookmarkStart w:id="861" w:name="_Toc443575789" w:displacedByCustomXml="next"/>
    <w:bookmarkEnd w:id="861" w:displacedByCustomXml="next"/>
    <w:bookmarkStart w:id="862" w:name="_Toc443469234" w:displacedByCustomXml="next"/>
    <w:bookmarkEnd w:id="862" w:displacedByCustomXml="next"/>
    <w:bookmarkStart w:id="863" w:name="_Toc443552642" w:displacedByCustomXml="next"/>
    <w:bookmarkEnd w:id="863" w:displacedByCustomXml="next"/>
    <w:bookmarkStart w:id="864" w:name="_Toc443562738" w:displacedByCustomXml="next"/>
    <w:bookmarkEnd w:id="864" w:displacedByCustomXml="next"/>
    <w:bookmarkStart w:id="865" w:name="_Toc443575790" w:displacedByCustomXml="next"/>
    <w:bookmarkEnd w:id="865" w:displacedByCustomXml="next"/>
    <w:bookmarkStart w:id="866" w:name="_Toc443469235" w:displacedByCustomXml="next"/>
    <w:bookmarkEnd w:id="866" w:displacedByCustomXml="next"/>
    <w:bookmarkStart w:id="867" w:name="_Toc443552643" w:displacedByCustomXml="next"/>
    <w:bookmarkEnd w:id="867" w:displacedByCustomXml="next"/>
    <w:bookmarkStart w:id="868" w:name="_Toc443562739" w:displacedByCustomXml="next"/>
    <w:bookmarkEnd w:id="868" w:displacedByCustomXml="next"/>
    <w:bookmarkStart w:id="869" w:name="_Toc443575791" w:displacedByCustomXml="next"/>
    <w:bookmarkEnd w:id="869" w:displacedByCustomXml="next"/>
    <w:bookmarkStart w:id="870" w:name="_Toc443469236" w:displacedByCustomXml="next"/>
    <w:bookmarkEnd w:id="870" w:displacedByCustomXml="next"/>
    <w:bookmarkStart w:id="871" w:name="_Toc443552644" w:displacedByCustomXml="next"/>
    <w:bookmarkEnd w:id="871" w:displacedByCustomXml="next"/>
    <w:bookmarkStart w:id="872" w:name="_Toc443562740" w:displacedByCustomXml="next"/>
    <w:bookmarkEnd w:id="872" w:displacedByCustomXml="next"/>
    <w:bookmarkStart w:id="873" w:name="_Toc443575792" w:displacedByCustomXml="next"/>
    <w:bookmarkEnd w:id="873" w:displacedByCustomXml="next"/>
    <w:bookmarkStart w:id="874" w:name="_Toc443469238" w:displacedByCustomXml="next"/>
    <w:bookmarkEnd w:id="874" w:displacedByCustomXml="next"/>
    <w:bookmarkStart w:id="875" w:name="_Toc443552646" w:displacedByCustomXml="next"/>
    <w:bookmarkEnd w:id="875" w:displacedByCustomXml="next"/>
    <w:bookmarkStart w:id="876" w:name="_Toc443562742" w:displacedByCustomXml="next"/>
    <w:bookmarkEnd w:id="876" w:displacedByCustomXml="next"/>
    <w:bookmarkStart w:id="877" w:name="_Toc443575794" w:displacedByCustomXml="next"/>
    <w:bookmarkEnd w:id="877" w:displacedByCustomXml="next"/>
    <w:bookmarkStart w:id="878" w:name="_Toc443469239" w:displacedByCustomXml="next"/>
    <w:bookmarkEnd w:id="878" w:displacedByCustomXml="next"/>
    <w:bookmarkStart w:id="879" w:name="_Toc443552647" w:displacedByCustomXml="next"/>
    <w:bookmarkEnd w:id="879" w:displacedByCustomXml="next"/>
    <w:bookmarkStart w:id="880" w:name="_Toc443562743" w:displacedByCustomXml="next"/>
    <w:bookmarkEnd w:id="880" w:displacedByCustomXml="next"/>
    <w:bookmarkStart w:id="881" w:name="_Toc443575795" w:displacedByCustomXml="next"/>
    <w:bookmarkEnd w:id="881" w:displacedByCustomXml="next"/>
    <w:bookmarkStart w:id="882" w:name="_Toc443469240" w:displacedByCustomXml="next"/>
    <w:bookmarkEnd w:id="882" w:displacedByCustomXml="next"/>
    <w:bookmarkStart w:id="883" w:name="_Toc443552648" w:displacedByCustomXml="next"/>
    <w:bookmarkEnd w:id="883" w:displacedByCustomXml="next"/>
    <w:bookmarkStart w:id="884" w:name="_Toc443562744" w:displacedByCustomXml="next"/>
    <w:bookmarkEnd w:id="884" w:displacedByCustomXml="next"/>
    <w:bookmarkStart w:id="885" w:name="_Toc443575796" w:displacedByCustomXml="next"/>
    <w:bookmarkEnd w:id="885" w:displacedByCustomXml="next"/>
    <w:bookmarkStart w:id="886" w:name="_Toc443469241" w:displacedByCustomXml="next"/>
    <w:bookmarkEnd w:id="886" w:displacedByCustomXml="next"/>
    <w:bookmarkStart w:id="887" w:name="_Toc443552649" w:displacedByCustomXml="next"/>
    <w:bookmarkEnd w:id="887" w:displacedByCustomXml="next"/>
    <w:bookmarkStart w:id="888" w:name="_Toc443562745" w:displacedByCustomXml="next"/>
    <w:bookmarkEnd w:id="888" w:displacedByCustomXml="next"/>
    <w:bookmarkStart w:id="889" w:name="_Toc443575797" w:displacedByCustomXml="next"/>
    <w:bookmarkEnd w:id="889" w:displacedByCustomXml="next"/>
    <w:bookmarkStart w:id="890" w:name="_Toc443469242" w:displacedByCustomXml="next"/>
    <w:bookmarkEnd w:id="890" w:displacedByCustomXml="next"/>
    <w:bookmarkStart w:id="891" w:name="_Toc443552650" w:displacedByCustomXml="next"/>
    <w:bookmarkEnd w:id="891" w:displacedByCustomXml="next"/>
    <w:bookmarkStart w:id="892" w:name="_Toc443562746" w:displacedByCustomXml="next"/>
    <w:bookmarkEnd w:id="892" w:displacedByCustomXml="next"/>
    <w:bookmarkStart w:id="893" w:name="_Toc443575798" w:displacedByCustomXml="next"/>
    <w:bookmarkEnd w:id="893" w:displacedByCustomXml="next"/>
    <w:bookmarkStart w:id="894" w:name="_Toc443469244" w:displacedByCustomXml="next"/>
    <w:bookmarkEnd w:id="894" w:displacedByCustomXml="next"/>
    <w:bookmarkStart w:id="895" w:name="_Toc443552652" w:displacedByCustomXml="next"/>
    <w:bookmarkEnd w:id="895" w:displacedByCustomXml="next"/>
    <w:bookmarkStart w:id="896" w:name="_Toc443562748" w:displacedByCustomXml="next"/>
    <w:bookmarkEnd w:id="896" w:displacedByCustomXml="next"/>
    <w:bookmarkStart w:id="897" w:name="_Toc443575800" w:displacedByCustomXml="next"/>
    <w:bookmarkEnd w:id="897" w:displacedByCustomXml="next"/>
    <w:bookmarkStart w:id="898" w:name="_Toc443469245" w:displacedByCustomXml="next"/>
    <w:bookmarkEnd w:id="898" w:displacedByCustomXml="next"/>
    <w:bookmarkStart w:id="899" w:name="_Toc443552653" w:displacedByCustomXml="next"/>
    <w:bookmarkEnd w:id="899" w:displacedByCustomXml="next"/>
    <w:bookmarkStart w:id="900" w:name="_Toc443562749" w:displacedByCustomXml="next"/>
    <w:bookmarkEnd w:id="900" w:displacedByCustomXml="next"/>
    <w:bookmarkStart w:id="901" w:name="_Toc443575801" w:displacedByCustomXml="next"/>
    <w:bookmarkEnd w:id="901" w:displacedByCustomXml="next"/>
    <w:bookmarkStart w:id="902" w:name="_Toc443469246" w:displacedByCustomXml="next"/>
    <w:bookmarkEnd w:id="902" w:displacedByCustomXml="next"/>
    <w:bookmarkStart w:id="903" w:name="_Toc443552654" w:displacedByCustomXml="next"/>
    <w:bookmarkEnd w:id="903" w:displacedByCustomXml="next"/>
    <w:bookmarkStart w:id="904" w:name="_Toc443562750" w:displacedByCustomXml="next"/>
    <w:bookmarkEnd w:id="904" w:displacedByCustomXml="next"/>
    <w:bookmarkStart w:id="905" w:name="_Toc443575802" w:displacedByCustomXml="next"/>
    <w:bookmarkEnd w:id="905" w:displacedByCustomXml="next"/>
    <w:bookmarkStart w:id="906" w:name="_Toc443469247" w:displacedByCustomXml="next"/>
    <w:bookmarkEnd w:id="906" w:displacedByCustomXml="next"/>
    <w:bookmarkStart w:id="907" w:name="_Toc443552655" w:displacedByCustomXml="next"/>
    <w:bookmarkEnd w:id="907" w:displacedByCustomXml="next"/>
    <w:bookmarkStart w:id="908" w:name="_Toc443562751" w:displacedByCustomXml="next"/>
    <w:bookmarkEnd w:id="908" w:displacedByCustomXml="next"/>
    <w:bookmarkStart w:id="909" w:name="_Toc443575803" w:displacedByCustomXml="next"/>
    <w:bookmarkEnd w:id="909" w:displacedByCustomXml="next"/>
    <w:bookmarkStart w:id="910" w:name="_Toc443469248" w:displacedByCustomXml="next"/>
    <w:bookmarkEnd w:id="910" w:displacedByCustomXml="next"/>
    <w:bookmarkStart w:id="911" w:name="_Toc443552656" w:displacedByCustomXml="next"/>
    <w:bookmarkEnd w:id="911" w:displacedByCustomXml="next"/>
    <w:bookmarkStart w:id="912" w:name="_Toc443562752" w:displacedByCustomXml="next"/>
    <w:bookmarkEnd w:id="912" w:displacedByCustomXml="next"/>
    <w:bookmarkStart w:id="913" w:name="_Toc443575804" w:displacedByCustomXml="next"/>
    <w:bookmarkEnd w:id="913" w:displacedByCustomXml="next"/>
    <w:bookmarkStart w:id="914" w:name="_Toc443469249" w:displacedByCustomXml="next"/>
    <w:bookmarkEnd w:id="914" w:displacedByCustomXml="next"/>
    <w:bookmarkStart w:id="915" w:name="_Toc443552657" w:displacedByCustomXml="next"/>
    <w:bookmarkEnd w:id="915" w:displacedByCustomXml="next"/>
    <w:bookmarkStart w:id="916" w:name="_Toc443562753" w:displacedByCustomXml="next"/>
    <w:bookmarkEnd w:id="916" w:displacedByCustomXml="next"/>
    <w:bookmarkStart w:id="917" w:name="_Toc443575805" w:displacedByCustomXml="next"/>
    <w:bookmarkEnd w:id="917" w:displacedByCustomXml="next"/>
    <w:bookmarkStart w:id="918" w:name="_Toc443469250" w:displacedByCustomXml="next"/>
    <w:bookmarkEnd w:id="918" w:displacedByCustomXml="next"/>
    <w:bookmarkStart w:id="919" w:name="_Toc443552658" w:displacedByCustomXml="next"/>
    <w:bookmarkEnd w:id="919" w:displacedByCustomXml="next"/>
    <w:bookmarkStart w:id="920" w:name="_Toc443562754" w:displacedByCustomXml="next"/>
    <w:bookmarkEnd w:id="920" w:displacedByCustomXml="next"/>
    <w:bookmarkStart w:id="921" w:name="_Toc443575806" w:displacedByCustomXml="next"/>
    <w:bookmarkEnd w:id="921" w:displacedByCustomXml="next"/>
    <w:bookmarkStart w:id="922" w:name="_Toc443469251" w:displacedByCustomXml="next"/>
    <w:bookmarkEnd w:id="922" w:displacedByCustomXml="next"/>
    <w:bookmarkStart w:id="923" w:name="_Toc443552659" w:displacedByCustomXml="next"/>
    <w:bookmarkEnd w:id="923" w:displacedByCustomXml="next"/>
    <w:bookmarkStart w:id="924" w:name="_Toc443562755" w:displacedByCustomXml="next"/>
    <w:bookmarkEnd w:id="924" w:displacedByCustomXml="next"/>
    <w:bookmarkStart w:id="925" w:name="_Toc443575807" w:displacedByCustomXml="next"/>
    <w:bookmarkEnd w:id="925" w:displacedByCustomXml="next"/>
    <w:bookmarkStart w:id="926" w:name="_Toc443469274" w:displacedByCustomXml="next"/>
    <w:bookmarkEnd w:id="926" w:displacedByCustomXml="next"/>
    <w:bookmarkStart w:id="927" w:name="_Toc443552682" w:displacedByCustomXml="next"/>
    <w:bookmarkEnd w:id="927" w:displacedByCustomXml="next"/>
    <w:bookmarkStart w:id="928" w:name="_Toc443562778" w:displacedByCustomXml="next"/>
    <w:bookmarkEnd w:id="928" w:displacedByCustomXml="next"/>
    <w:bookmarkStart w:id="929" w:name="_Toc443575830" w:displacedByCustomXml="next"/>
    <w:bookmarkEnd w:id="929" w:displacedByCustomXml="next"/>
    <w:bookmarkStart w:id="930" w:name="_Toc443469283" w:displacedByCustomXml="next"/>
    <w:bookmarkEnd w:id="930" w:displacedByCustomXml="next"/>
    <w:bookmarkStart w:id="931" w:name="_Toc443552691" w:displacedByCustomXml="next"/>
    <w:bookmarkEnd w:id="931" w:displacedByCustomXml="next"/>
    <w:bookmarkStart w:id="932" w:name="_Toc443562787" w:displacedByCustomXml="next"/>
    <w:bookmarkEnd w:id="932" w:displacedByCustomXml="next"/>
    <w:bookmarkStart w:id="933" w:name="_Toc443575839" w:displacedByCustomXml="next"/>
    <w:bookmarkEnd w:id="933" w:displacedByCustomXml="next"/>
    <w:bookmarkStart w:id="934" w:name="_Toc443469292" w:displacedByCustomXml="next"/>
    <w:bookmarkEnd w:id="934" w:displacedByCustomXml="next"/>
    <w:bookmarkStart w:id="935" w:name="_Toc443552700" w:displacedByCustomXml="next"/>
    <w:bookmarkEnd w:id="935" w:displacedByCustomXml="next"/>
    <w:bookmarkStart w:id="936" w:name="_Toc443562796" w:displacedByCustomXml="next"/>
    <w:bookmarkEnd w:id="936" w:displacedByCustomXml="next"/>
    <w:bookmarkStart w:id="937" w:name="_Toc443575848" w:displacedByCustomXml="next"/>
    <w:bookmarkEnd w:id="937" w:displacedByCustomXml="next"/>
    <w:bookmarkStart w:id="938" w:name="_Toc443469301" w:displacedByCustomXml="next"/>
    <w:bookmarkEnd w:id="938" w:displacedByCustomXml="next"/>
    <w:bookmarkStart w:id="939" w:name="_Toc443552709" w:displacedByCustomXml="next"/>
    <w:bookmarkEnd w:id="939" w:displacedByCustomXml="next"/>
    <w:bookmarkStart w:id="940" w:name="_Toc443562805" w:displacedByCustomXml="next"/>
    <w:bookmarkEnd w:id="940" w:displacedByCustomXml="next"/>
    <w:bookmarkStart w:id="941" w:name="_Toc443575857" w:displacedByCustomXml="next"/>
    <w:bookmarkEnd w:id="941" w:displacedByCustomXml="next"/>
    <w:bookmarkStart w:id="942" w:name="_Toc443469310" w:displacedByCustomXml="next"/>
    <w:bookmarkEnd w:id="942" w:displacedByCustomXml="next"/>
    <w:bookmarkStart w:id="943" w:name="_Toc443552718" w:displacedByCustomXml="next"/>
    <w:bookmarkEnd w:id="943" w:displacedByCustomXml="next"/>
    <w:bookmarkStart w:id="944" w:name="_Toc443562814" w:displacedByCustomXml="next"/>
    <w:bookmarkEnd w:id="944" w:displacedByCustomXml="next"/>
    <w:bookmarkStart w:id="945" w:name="_Toc443575866" w:displacedByCustomXml="next"/>
    <w:bookmarkEnd w:id="945" w:displacedByCustomXml="next"/>
    <w:bookmarkStart w:id="946" w:name="_Toc443469319" w:displacedByCustomXml="next"/>
    <w:bookmarkEnd w:id="946" w:displacedByCustomXml="next"/>
    <w:bookmarkStart w:id="947" w:name="_Toc443552727" w:displacedByCustomXml="next"/>
    <w:bookmarkEnd w:id="947" w:displacedByCustomXml="next"/>
    <w:bookmarkStart w:id="948" w:name="_Toc443562823" w:displacedByCustomXml="next"/>
    <w:bookmarkEnd w:id="948" w:displacedByCustomXml="next"/>
    <w:bookmarkStart w:id="949" w:name="_Toc443575875" w:displacedByCustomXml="next"/>
    <w:bookmarkEnd w:id="949" w:displacedByCustomXml="next"/>
    <w:bookmarkStart w:id="950" w:name="_Toc443469337" w:displacedByCustomXml="next"/>
    <w:bookmarkEnd w:id="950" w:displacedByCustomXml="next"/>
    <w:bookmarkStart w:id="951" w:name="_Toc443552745" w:displacedByCustomXml="next"/>
    <w:bookmarkEnd w:id="951" w:displacedByCustomXml="next"/>
    <w:bookmarkStart w:id="952" w:name="_Toc443562841" w:displacedByCustomXml="next"/>
    <w:bookmarkEnd w:id="952" w:displacedByCustomXml="next"/>
    <w:bookmarkStart w:id="953" w:name="_Toc443575893" w:displacedByCustomXml="next"/>
    <w:bookmarkEnd w:id="953" w:displacedByCustomXml="next"/>
    <w:bookmarkStart w:id="954" w:name="_Toc443469346" w:displacedByCustomXml="next"/>
    <w:bookmarkEnd w:id="954" w:displacedByCustomXml="next"/>
    <w:bookmarkStart w:id="955" w:name="_Toc443552754" w:displacedByCustomXml="next"/>
    <w:bookmarkEnd w:id="955" w:displacedByCustomXml="next"/>
    <w:bookmarkStart w:id="956" w:name="_Toc443562850" w:displacedByCustomXml="next"/>
    <w:bookmarkEnd w:id="956" w:displacedByCustomXml="next"/>
    <w:bookmarkStart w:id="957" w:name="_Toc443575902" w:displacedByCustomXml="next"/>
    <w:bookmarkEnd w:id="957" w:displacedByCustomXml="next"/>
    <w:bookmarkStart w:id="958" w:name="_Toc443469355" w:displacedByCustomXml="next"/>
    <w:bookmarkEnd w:id="958" w:displacedByCustomXml="next"/>
    <w:bookmarkStart w:id="959" w:name="_Toc443552763" w:displacedByCustomXml="next"/>
    <w:bookmarkEnd w:id="959" w:displacedByCustomXml="next"/>
    <w:bookmarkStart w:id="960" w:name="_Toc443562859" w:displacedByCustomXml="next"/>
    <w:bookmarkEnd w:id="960" w:displacedByCustomXml="next"/>
    <w:bookmarkStart w:id="961" w:name="_Toc443575911" w:displacedByCustomXml="next"/>
    <w:bookmarkEnd w:id="961" w:displacedByCustomXml="next"/>
    <w:bookmarkStart w:id="962" w:name="_Toc443469364" w:displacedByCustomXml="next"/>
    <w:bookmarkEnd w:id="962" w:displacedByCustomXml="next"/>
    <w:bookmarkStart w:id="963" w:name="_Toc443552772" w:displacedByCustomXml="next"/>
    <w:bookmarkEnd w:id="963" w:displacedByCustomXml="next"/>
    <w:bookmarkStart w:id="964" w:name="_Toc443562868" w:displacedByCustomXml="next"/>
    <w:bookmarkEnd w:id="964" w:displacedByCustomXml="next"/>
    <w:bookmarkStart w:id="965" w:name="_Toc443575920" w:displacedByCustomXml="next"/>
    <w:bookmarkEnd w:id="965" w:displacedByCustomXml="next"/>
    <w:bookmarkStart w:id="966" w:name="_Toc443469373" w:displacedByCustomXml="next"/>
    <w:bookmarkEnd w:id="966" w:displacedByCustomXml="next"/>
    <w:bookmarkStart w:id="967" w:name="_Toc443552781" w:displacedByCustomXml="next"/>
    <w:bookmarkEnd w:id="967" w:displacedByCustomXml="next"/>
    <w:bookmarkStart w:id="968" w:name="_Toc443562877" w:displacedByCustomXml="next"/>
    <w:bookmarkEnd w:id="968" w:displacedByCustomXml="next"/>
    <w:bookmarkStart w:id="969" w:name="_Toc443575929" w:displacedByCustomXml="next"/>
    <w:bookmarkEnd w:id="969" w:displacedByCustomXml="next"/>
    <w:bookmarkStart w:id="970" w:name="_Toc443469382" w:displacedByCustomXml="next"/>
    <w:bookmarkEnd w:id="970" w:displacedByCustomXml="next"/>
    <w:bookmarkStart w:id="971" w:name="_Toc443552790" w:displacedByCustomXml="next"/>
    <w:bookmarkEnd w:id="971" w:displacedByCustomXml="next"/>
    <w:bookmarkStart w:id="972" w:name="_Toc443562886" w:displacedByCustomXml="next"/>
    <w:bookmarkEnd w:id="972" w:displacedByCustomXml="next"/>
    <w:bookmarkStart w:id="973" w:name="_Toc443575938" w:displacedByCustomXml="next"/>
    <w:bookmarkEnd w:id="973" w:displacedByCustomXml="next"/>
    <w:bookmarkStart w:id="974" w:name="_Toc443469391" w:displacedByCustomXml="next"/>
    <w:bookmarkEnd w:id="974" w:displacedByCustomXml="next"/>
    <w:bookmarkStart w:id="975" w:name="_Toc443552799" w:displacedByCustomXml="next"/>
    <w:bookmarkEnd w:id="975" w:displacedByCustomXml="next"/>
    <w:bookmarkStart w:id="976" w:name="_Toc443562895" w:displacedByCustomXml="next"/>
    <w:bookmarkEnd w:id="976" w:displacedByCustomXml="next"/>
    <w:bookmarkStart w:id="977" w:name="_Toc443575947" w:displacedByCustomXml="next"/>
    <w:bookmarkEnd w:id="977" w:displacedByCustomXml="next"/>
    <w:bookmarkStart w:id="978" w:name="_Toc443469400" w:displacedByCustomXml="next"/>
    <w:bookmarkEnd w:id="978" w:displacedByCustomXml="next"/>
    <w:bookmarkStart w:id="979" w:name="_Toc443552808" w:displacedByCustomXml="next"/>
    <w:bookmarkEnd w:id="979" w:displacedByCustomXml="next"/>
    <w:bookmarkStart w:id="980" w:name="_Toc443562904" w:displacedByCustomXml="next"/>
    <w:bookmarkEnd w:id="980" w:displacedByCustomXml="next"/>
    <w:bookmarkStart w:id="981" w:name="_Toc443575956" w:displacedByCustomXml="next"/>
    <w:bookmarkEnd w:id="981" w:displacedByCustomXml="next"/>
    <w:bookmarkStart w:id="982" w:name="_Toc443469409" w:displacedByCustomXml="next"/>
    <w:bookmarkEnd w:id="982" w:displacedByCustomXml="next"/>
    <w:bookmarkStart w:id="983" w:name="_Toc443552817" w:displacedByCustomXml="next"/>
    <w:bookmarkEnd w:id="983" w:displacedByCustomXml="next"/>
    <w:bookmarkStart w:id="984" w:name="_Toc443562913" w:displacedByCustomXml="next"/>
    <w:bookmarkEnd w:id="984" w:displacedByCustomXml="next"/>
    <w:bookmarkStart w:id="985" w:name="_Toc443575965" w:displacedByCustomXml="next"/>
    <w:bookmarkEnd w:id="985" w:displacedByCustomXml="next"/>
    <w:bookmarkStart w:id="986" w:name="_Toc443469418" w:displacedByCustomXml="next"/>
    <w:bookmarkEnd w:id="986" w:displacedByCustomXml="next"/>
    <w:bookmarkStart w:id="987" w:name="_Toc443552826" w:displacedByCustomXml="next"/>
    <w:bookmarkEnd w:id="987" w:displacedByCustomXml="next"/>
    <w:bookmarkStart w:id="988" w:name="_Toc443562922" w:displacedByCustomXml="next"/>
    <w:bookmarkEnd w:id="988" w:displacedByCustomXml="next"/>
    <w:bookmarkStart w:id="989" w:name="_Toc443575974" w:displacedByCustomXml="next"/>
    <w:bookmarkEnd w:id="989" w:displacedByCustomXml="next"/>
    <w:bookmarkStart w:id="990" w:name="_Toc443469427" w:displacedByCustomXml="next"/>
    <w:bookmarkEnd w:id="990" w:displacedByCustomXml="next"/>
    <w:bookmarkStart w:id="991" w:name="_Toc443552835" w:displacedByCustomXml="next"/>
    <w:bookmarkEnd w:id="991" w:displacedByCustomXml="next"/>
    <w:bookmarkStart w:id="992" w:name="_Toc443562931" w:displacedByCustomXml="next"/>
    <w:bookmarkEnd w:id="992" w:displacedByCustomXml="next"/>
    <w:bookmarkStart w:id="993" w:name="_Toc443575983" w:displacedByCustomXml="next"/>
    <w:bookmarkEnd w:id="993" w:displacedByCustomXml="next"/>
    <w:bookmarkStart w:id="994" w:name="_Toc443469436" w:displacedByCustomXml="next"/>
    <w:bookmarkEnd w:id="994" w:displacedByCustomXml="next"/>
    <w:bookmarkStart w:id="995" w:name="_Toc443552844" w:displacedByCustomXml="next"/>
    <w:bookmarkEnd w:id="995" w:displacedByCustomXml="next"/>
    <w:bookmarkStart w:id="996" w:name="_Toc443562940" w:displacedByCustomXml="next"/>
    <w:bookmarkEnd w:id="996" w:displacedByCustomXml="next"/>
    <w:bookmarkStart w:id="997" w:name="_Toc443575992" w:displacedByCustomXml="next"/>
    <w:bookmarkEnd w:id="997" w:displacedByCustomXml="next"/>
    <w:bookmarkStart w:id="998" w:name="_Toc443469445" w:displacedByCustomXml="next"/>
    <w:bookmarkEnd w:id="998" w:displacedByCustomXml="next"/>
    <w:bookmarkStart w:id="999" w:name="_Toc443552853" w:displacedByCustomXml="next"/>
    <w:bookmarkEnd w:id="999" w:displacedByCustomXml="next"/>
    <w:bookmarkStart w:id="1000" w:name="_Toc443562949" w:displacedByCustomXml="next"/>
    <w:bookmarkEnd w:id="1000" w:displacedByCustomXml="next"/>
    <w:bookmarkStart w:id="1001" w:name="_Toc443576001" w:displacedByCustomXml="next"/>
    <w:bookmarkEnd w:id="1001" w:displacedByCustomXml="next"/>
    <w:bookmarkStart w:id="1002" w:name="_Toc443469463" w:displacedByCustomXml="next"/>
    <w:bookmarkEnd w:id="1002" w:displacedByCustomXml="next"/>
    <w:bookmarkStart w:id="1003" w:name="_Toc443552871" w:displacedByCustomXml="next"/>
    <w:bookmarkEnd w:id="1003" w:displacedByCustomXml="next"/>
    <w:bookmarkStart w:id="1004" w:name="_Toc443562967" w:displacedByCustomXml="next"/>
    <w:bookmarkEnd w:id="1004" w:displacedByCustomXml="next"/>
    <w:bookmarkStart w:id="1005" w:name="_Toc443576019" w:displacedByCustomXml="next"/>
    <w:bookmarkEnd w:id="1005" w:displacedByCustomXml="next"/>
    <w:bookmarkStart w:id="1006" w:name="_Toc443469472" w:displacedByCustomXml="next"/>
    <w:bookmarkEnd w:id="1006" w:displacedByCustomXml="next"/>
    <w:bookmarkStart w:id="1007" w:name="_Toc443552880" w:displacedByCustomXml="next"/>
    <w:bookmarkEnd w:id="1007" w:displacedByCustomXml="next"/>
    <w:bookmarkStart w:id="1008" w:name="_Toc443562976" w:displacedByCustomXml="next"/>
    <w:bookmarkEnd w:id="1008" w:displacedByCustomXml="next"/>
    <w:bookmarkStart w:id="1009" w:name="_Toc443576028" w:displacedByCustomXml="next"/>
    <w:bookmarkEnd w:id="1009" w:displacedByCustomXml="next"/>
    <w:bookmarkStart w:id="1010" w:name="_Toc443469481" w:displacedByCustomXml="next"/>
    <w:bookmarkEnd w:id="1010" w:displacedByCustomXml="next"/>
    <w:bookmarkStart w:id="1011" w:name="_Toc443552889" w:displacedByCustomXml="next"/>
    <w:bookmarkEnd w:id="1011" w:displacedByCustomXml="next"/>
    <w:bookmarkStart w:id="1012" w:name="_Toc443562985" w:displacedByCustomXml="next"/>
    <w:bookmarkEnd w:id="1012" w:displacedByCustomXml="next"/>
    <w:bookmarkStart w:id="1013" w:name="_Toc443576037" w:displacedByCustomXml="next"/>
    <w:bookmarkEnd w:id="1013" w:displacedByCustomXml="next"/>
    <w:bookmarkStart w:id="1014" w:name="_Toc443469490" w:displacedByCustomXml="next"/>
    <w:bookmarkEnd w:id="1014" w:displacedByCustomXml="next"/>
    <w:bookmarkStart w:id="1015" w:name="_Toc443552898" w:displacedByCustomXml="next"/>
    <w:bookmarkEnd w:id="1015" w:displacedByCustomXml="next"/>
    <w:bookmarkStart w:id="1016" w:name="_Toc443562994" w:displacedByCustomXml="next"/>
    <w:bookmarkEnd w:id="1016" w:displacedByCustomXml="next"/>
    <w:bookmarkStart w:id="1017" w:name="_Toc443576046" w:displacedByCustomXml="next"/>
    <w:bookmarkEnd w:id="1017" w:displacedByCustomXml="next"/>
    <w:bookmarkStart w:id="1018" w:name="_Toc443469499" w:displacedByCustomXml="next"/>
    <w:bookmarkEnd w:id="1018" w:displacedByCustomXml="next"/>
    <w:bookmarkStart w:id="1019" w:name="_Toc443552907" w:displacedByCustomXml="next"/>
    <w:bookmarkEnd w:id="1019" w:displacedByCustomXml="next"/>
    <w:bookmarkStart w:id="1020" w:name="_Toc443563003" w:displacedByCustomXml="next"/>
    <w:bookmarkEnd w:id="1020" w:displacedByCustomXml="next"/>
    <w:bookmarkStart w:id="1021" w:name="_Toc443576055" w:displacedByCustomXml="next"/>
    <w:bookmarkEnd w:id="1021" w:displacedByCustomXml="next"/>
    <w:bookmarkStart w:id="1022" w:name="_Toc443469508" w:displacedByCustomXml="next"/>
    <w:bookmarkEnd w:id="1022" w:displacedByCustomXml="next"/>
    <w:bookmarkStart w:id="1023" w:name="_Toc443552916" w:displacedByCustomXml="next"/>
    <w:bookmarkEnd w:id="1023" w:displacedByCustomXml="next"/>
    <w:bookmarkStart w:id="1024" w:name="_Toc443563012" w:displacedByCustomXml="next"/>
    <w:bookmarkEnd w:id="1024" w:displacedByCustomXml="next"/>
    <w:bookmarkStart w:id="1025" w:name="_Toc443576064" w:displacedByCustomXml="next"/>
    <w:bookmarkEnd w:id="1025" w:displacedByCustomXml="next"/>
    <w:bookmarkStart w:id="1026" w:name="_Toc443469517" w:displacedByCustomXml="next"/>
    <w:bookmarkEnd w:id="1026" w:displacedByCustomXml="next"/>
    <w:bookmarkStart w:id="1027" w:name="_Toc443552925" w:displacedByCustomXml="next"/>
    <w:bookmarkEnd w:id="1027" w:displacedByCustomXml="next"/>
    <w:bookmarkStart w:id="1028" w:name="_Toc443563021" w:displacedByCustomXml="next"/>
    <w:bookmarkEnd w:id="1028" w:displacedByCustomXml="next"/>
    <w:bookmarkStart w:id="1029" w:name="_Toc443576073" w:displacedByCustomXml="next"/>
    <w:bookmarkEnd w:id="1029" w:displacedByCustomXml="next"/>
    <w:bookmarkStart w:id="1030" w:name="_Toc443469526" w:displacedByCustomXml="next"/>
    <w:bookmarkEnd w:id="1030" w:displacedByCustomXml="next"/>
    <w:bookmarkStart w:id="1031" w:name="_Toc443552934" w:displacedByCustomXml="next"/>
    <w:bookmarkEnd w:id="1031" w:displacedByCustomXml="next"/>
    <w:bookmarkStart w:id="1032" w:name="_Toc443563030" w:displacedByCustomXml="next"/>
    <w:bookmarkEnd w:id="1032" w:displacedByCustomXml="next"/>
    <w:bookmarkStart w:id="1033" w:name="_Toc443576082" w:displacedByCustomXml="next"/>
    <w:bookmarkEnd w:id="1033" w:displacedByCustomXml="next"/>
    <w:bookmarkStart w:id="1034" w:name="_Toc443469535" w:displacedByCustomXml="next"/>
    <w:bookmarkEnd w:id="1034" w:displacedByCustomXml="next"/>
    <w:bookmarkStart w:id="1035" w:name="_Toc443552943" w:displacedByCustomXml="next"/>
    <w:bookmarkEnd w:id="1035" w:displacedByCustomXml="next"/>
    <w:bookmarkStart w:id="1036" w:name="_Toc443563039" w:displacedByCustomXml="next"/>
    <w:bookmarkEnd w:id="1036" w:displacedByCustomXml="next"/>
    <w:bookmarkStart w:id="1037" w:name="_Toc443576091" w:displacedByCustomXml="next"/>
    <w:bookmarkEnd w:id="1037" w:displacedByCustomXml="next"/>
    <w:bookmarkStart w:id="1038" w:name="_Toc443469544" w:displacedByCustomXml="next"/>
    <w:bookmarkEnd w:id="1038" w:displacedByCustomXml="next"/>
    <w:bookmarkStart w:id="1039" w:name="_Toc443552952" w:displacedByCustomXml="next"/>
    <w:bookmarkEnd w:id="1039" w:displacedByCustomXml="next"/>
    <w:bookmarkStart w:id="1040" w:name="_Toc443563048" w:displacedByCustomXml="next"/>
    <w:bookmarkEnd w:id="1040" w:displacedByCustomXml="next"/>
    <w:bookmarkStart w:id="1041" w:name="_Toc443576100" w:displacedByCustomXml="next"/>
    <w:bookmarkEnd w:id="1041" w:displacedByCustomXml="next"/>
    <w:bookmarkStart w:id="1042" w:name="_Toc443469553" w:displacedByCustomXml="next"/>
    <w:bookmarkEnd w:id="1042" w:displacedByCustomXml="next"/>
    <w:bookmarkStart w:id="1043" w:name="_Toc443552961" w:displacedByCustomXml="next"/>
    <w:bookmarkEnd w:id="1043" w:displacedByCustomXml="next"/>
    <w:bookmarkStart w:id="1044" w:name="_Toc443563057" w:displacedByCustomXml="next"/>
    <w:bookmarkEnd w:id="1044" w:displacedByCustomXml="next"/>
    <w:bookmarkStart w:id="1045" w:name="_Toc443469562" w:displacedByCustomXml="next"/>
    <w:bookmarkEnd w:id="1045" w:displacedByCustomXml="next"/>
    <w:bookmarkStart w:id="1046" w:name="_Toc443552970" w:displacedByCustomXml="next"/>
    <w:bookmarkEnd w:id="1046" w:displacedByCustomXml="next"/>
    <w:bookmarkStart w:id="1047" w:name="_Toc443563066" w:displacedByCustomXml="next"/>
    <w:bookmarkEnd w:id="1047" w:displacedByCustomXml="next"/>
    <w:bookmarkStart w:id="1048" w:name="_Toc443469571" w:displacedByCustomXml="next"/>
    <w:bookmarkEnd w:id="1048" w:displacedByCustomXml="next"/>
    <w:bookmarkStart w:id="1049" w:name="_Toc443552979" w:displacedByCustomXml="next"/>
    <w:bookmarkEnd w:id="1049" w:displacedByCustomXml="next"/>
    <w:bookmarkStart w:id="1050" w:name="_Toc443563075" w:displacedByCustomXml="next"/>
    <w:bookmarkEnd w:id="1050" w:displacedByCustomXml="next"/>
    <w:bookmarkStart w:id="1051" w:name="_Toc443469580" w:displacedByCustomXml="next"/>
    <w:bookmarkEnd w:id="1051" w:displacedByCustomXml="next"/>
    <w:bookmarkStart w:id="1052" w:name="_Toc443552988" w:displacedByCustomXml="next"/>
    <w:bookmarkEnd w:id="1052" w:displacedByCustomXml="next"/>
    <w:bookmarkStart w:id="1053" w:name="_Toc443563084" w:displacedByCustomXml="next"/>
    <w:bookmarkEnd w:id="1053" w:displacedByCustomXml="next"/>
    <w:bookmarkStart w:id="1054" w:name="_Toc443469589" w:displacedByCustomXml="next"/>
    <w:bookmarkEnd w:id="1054" w:displacedByCustomXml="next"/>
    <w:bookmarkStart w:id="1055" w:name="_Toc443552997" w:displacedByCustomXml="next"/>
    <w:bookmarkEnd w:id="1055" w:displacedByCustomXml="next"/>
    <w:bookmarkStart w:id="1056" w:name="_Toc443563093" w:displacedByCustomXml="next"/>
    <w:bookmarkEnd w:id="1056" w:displacedByCustomXml="next"/>
    <w:bookmarkStart w:id="1057" w:name="_Toc443469607" w:displacedByCustomXml="next"/>
    <w:bookmarkEnd w:id="1057" w:displacedByCustomXml="next"/>
    <w:bookmarkStart w:id="1058" w:name="_Toc443553015" w:displacedByCustomXml="next"/>
    <w:bookmarkEnd w:id="1058" w:displacedByCustomXml="next"/>
    <w:bookmarkStart w:id="1059" w:name="_Toc443563111" w:displacedByCustomXml="next"/>
    <w:bookmarkEnd w:id="1059" w:displacedByCustomXml="next"/>
    <w:bookmarkStart w:id="1060" w:name="_Toc443469616" w:displacedByCustomXml="next"/>
    <w:bookmarkEnd w:id="1060" w:displacedByCustomXml="next"/>
    <w:bookmarkStart w:id="1061" w:name="_Toc443553024" w:displacedByCustomXml="next"/>
    <w:bookmarkEnd w:id="1061" w:displacedByCustomXml="next"/>
    <w:bookmarkStart w:id="1062" w:name="_Toc443563120" w:displacedByCustomXml="next"/>
    <w:bookmarkEnd w:id="1062" w:displacedByCustomXml="next"/>
    <w:bookmarkStart w:id="1063" w:name="_Toc443469625" w:displacedByCustomXml="next"/>
    <w:bookmarkEnd w:id="1063" w:displacedByCustomXml="next"/>
    <w:bookmarkStart w:id="1064" w:name="_Toc443553033" w:displacedByCustomXml="next"/>
    <w:bookmarkEnd w:id="1064" w:displacedByCustomXml="next"/>
    <w:bookmarkStart w:id="1065" w:name="_Toc443563129" w:displacedByCustomXml="next"/>
    <w:bookmarkEnd w:id="1065" w:displacedByCustomXml="next"/>
    <w:bookmarkStart w:id="1066" w:name="_Toc443469634" w:displacedByCustomXml="next"/>
    <w:bookmarkEnd w:id="1066" w:displacedByCustomXml="next"/>
    <w:bookmarkStart w:id="1067" w:name="_Toc443553042" w:displacedByCustomXml="next"/>
    <w:bookmarkEnd w:id="1067" w:displacedByCustomXml="next"/>
    <w:bookmarkStart w:id="1068" w:name="_Toc443563138" w:displacedByCustomXml="next"/>
    <w:bookmarkEnd w:id="1068" w:displacedByCustomXml="next"/>
    <w:bookmarkStart w:id="1069" w:name="_Toc443469643" w:displacedByCustomXml="next"/>
    <w:bookmarkEnd w:id="1069" w:displacedByCustomXml="next"/>
    <w:bookmarkStart w:id="1070" w:name="_Toc443553051" w:displacedByCustomXml="next"/>
    <w:bookmarkEnd w:id="1070" w:displacedByCustomXml="next"/>
    <w:bookmarkStart w:id="1071" w:name="_Toc443563147" w:displacedByCustomXml="next"/>
    <w:bookmarkEnd w:id="1071" w:displacedByCustomXml="next"/>
    <w:bookmarkStart w:id="1072" w:name="_Toc443469652" w:displacedByCustomXml="next"/>
    <w:bookmarkEnd w:id="1072" w:displacedByCustomXml="next"/>
    <w:bookmarkStart w:id="1073" w:name="_Toc443553060" w:displacedByCustomXml="next"/>
    <w:bookmarkEnd w:id="1073" w:displacedByCustomXml="next"/>
    <w:bookmarkStart w:id="1074" w:name="_Toc443563156" w:displacedByCustomXml="next"/>
    <w:bookmarkEnd w:id="1074" w:displacedByCustomXml="next"/>
    <w:bookmarkStart w:id="1075" w:name="_Toc443469661" w:displacedByCustomXml="next"/>
    <w:bookmarkEnd w:id="1075" w:displacedByCustomXml="next"/>
    <w:bookmarkStart w:id="1076" w:name="_Toc443553069" w:displacedByCustomXml="next"/>
    <w:bookmarkEnd w:id="1076" w:displacedByCustomXml="next"/>
    <w:bookmarkStart w:id="1077" w:name="_Toc443563165" w:displacedByCustomXml="next"/>
    <w:bookmarkEnd w:id="1077" w:displacedByCustomXml="next"/>
    <w:bookmarkStart w:id="1078" w:name="_Toc443469670" w:displacedByCustomXml="next"/>
    <w:bookmarkEnd w:id="1078" w:displacedByCustomXml="next"/>
    <w:bookmarkStart w:id="1079" w:name="_Toc443553078" w:displacedByCustomXml="next"/>
    <w:bookmarkEnd w:id="1079" w:displacedByCustomXml="next"/>
    <w:bookmarkStart w:id="1080" w:name="_Toc443563174" w:displacedByCustomXml="next"/>
    <w:bookmarkEnd w:id="1080" w:displacedByCustomXml="next"/>
    <w:bookmarkStart w:id="1081" w:name="_Toc443469679" w:displacedByCustomXml="next"/>
    <w:bookmarkEnd w:id="1081" w:displacedByCustomXml="next"/>
    <w:bookmarkStart w:id="1082" w:name="_Toc443553087" w:displacedByCustomXml="next"/>
    <w:bookmarkEnd w:id="1082" w:displacedByCustomXml="next"/>
    <w:bookmarkStart w:id="1083" w:name="_Toc443563183" w:displacedByCustomXml="next"/>
    <w:bookmarkEnd w:id="1083" w:displacedByCustomXml="next"/>
    <w:bookmarkStart w:id="1084" w:name="_Toc443469688" w:displacedByCustomXml="next"/>
    <w:bookmarkEnd w:id="1084" w:displacedByCustomXml="next"/>
    <w:bookmarkStart w:id="1085" w:name="_Toc443553096" w:displacedByCustomXml="next"/>
    <w:bookmarkEnd w:id="1085" w:displacedByCustomXml="next"/>
    <w:bookmarkStart w:id="1086" w:name="_Toc443563192" w:displacedByCustomXml="next"/>
    <w:bookmarkEnd w:id="1086" w:displacedByCustomXml="next"/>
    <w:bookmarkStart w:id="1087" w:name="_Toc443469697" w:displacedByCustomXml="next"/>
    <w:bookmarkEnd w:id="1087" w:displacedByCustomXml="next"/>
    <w:bookmarkStart w:id="1088" w:name="_Toc443553105" w:displacedByCustomXml="next"/>
    <w:bookmarkEnd w:id="1088" w:displacedByCustomXml="next"/>
    <w:bookmarkStart w:id="1089" w:name="_Toc443563201" w:displacedByCustomXml="next"/>
    <w:bookmarkEnd w:id="1089" w:displacedByCustomXml="next"/>
    <w:bookmarkStart w:id="1090" w:name="_Toc443469706" w:displacedByCustomXml="next"/>
    <w:bookmarkEnd w:id="1090" w:displacedByCustomXml="next"/>
    <w:bookmarkStart w:id="1091" w:name="_Toc443553114" w:displacedByCustomXml="next"/>
    <w:bookmarkEnd w:id="1091" w:displacedByCustomXml="next"/>
    <w:bookmarkStart w:id="1092" w:name="_Toc443563210" w:displacedByCustomXml="next"/>
    <w:bookmarkEnd w:id="1092" w:displacedByCustomXml="next"/>
    <w:bookmarkStart w:id="1093" w:name="_Toc443469715" w:displacedByCustomXml="next"/>
    <w:bookmarkEnd w:id="1093" w:displacedByCustomXml="next"/>
    <w:bookmarkStart w:id="1094" w:name="_Toc443553123" w:displacedByCustomXml="next"/>
    <w:bookmarkEnd w:id="1094" w:displacedByCustomXml="next"/>
    <w:bookmarkStart w:id="1095" w:name="_Toc443563219" w:displacedByCustomXml="next"/>
    <w:bookmarkEnd w:id="1095" w:displacedByCustomXml="next"/>
    <w:bookmarkStart w:id="1096" w:name="_Toc443469724" w:displacedByCustomXml="next"/>
    <w:bookmarkEnd w:id="1096" w:displacedByCustomXml="next"/>
    <w:bookmarkStart w:id="1097" w:name="_Toc443553132" w:displacedByCustomXml="next"/>
    <w:bookmarkEnd w:id="1097" w:displacedByCustomXml="next"/>
    <w:bookmarkStart w:id="1098" w:name="_Toc443563228" w:displacedByCustomXml="next"/>
    <w:bookmarkEnd w:id="1098" w:displacedByCustomXml="next"/>
    <w:bookmarkStart w:id="1099" w:name="_Toc443469733" w:displacedByCustomXml="next"/>
    <w:bookmarkEnd w:id="1099" w:displacedByCustomXml="next"/>
    <w:bookmarkStart w:id="1100" w:name="_Toc443553141" w:displacedByCustomXml="next"/>
    <w:bookmarkEnd w:id="1100" w:displacedByCustomXml="next"/>
    <w:bookmarkStart w:id="1101" w:name="_Toc443563237" w:displacedByCustomXml="next"/>
    <w:bookmarkEnd w:id="1101" w:displacedByCustomXml="next"/>
    <w:bookmarkStart w:id="1102" w:name="_Toc443469742" w:displacedByCustomXml="next"/>
    <w:bookmarkEnd w:id="1102" w:displacedByCustomXml="next"/>
    <w:bookmarkStart w:id="1103" w:name="_Toc443553150" w:displacedByCustomXml="next"/>
    <w:bookmarkEnd w:id="1103" w:displacedByCustomXml="next"/>
    <w:bookmarkStart w:id="1104" w:name="_Toc443563246" w:displacedByCustomXml="next"/>
    <w:bookmarkEnd w:id="1104" w:displacedByCustomXml="next"/>
    <w:bookmarkStart w:id="1105" w:name="_Toc443469760" w:displacedByCustomXml="next"/>
    <w:bookmarkEnd w:id="1105" w:displacedByCustomXml="next"/>
    <w:bookmarkStart w:id="1106" w:name="_Toc443553168" w:displacedByCustomXml="next"/>
    <w:bookmarkEnd w:id="1106" w:displacedByCustomXml="next"/>
    <w:bookmarkStart w:id="1107" w:name="_Toc443563264" w:displacedByCustomXml="next"/>
    <w:bookmarkEnd w:id="1107" w:displacedByCustomXml="next"/>
    <w:bookmarkStart w:id="1108" w:name="_Toc443469769" w:displacedByCustomXml="next"/>
    <w:bookmarkEnd w:id="1108" w:displacedByCustomXml="next"/>
    <w:bookmarkStart w:id="1109" w:name="_Toc443553177" w:displacedByCustomXml="next"/>
    <w:bookmarkEnd w:id="1109" w:displacedByCustomXml="next"/>
    <w:bookmarkStart w:id="1110" w:name="_Toc443563273" w:displacedByCustomXml="next"/>
    <w:bookmarkEnd w:id="1110" w:displacedByCustomXml="next"/>
    <w:bookmarkStart w:id="1111" w:name="_Toc443469778" w:displacedByCustomXml="next"/>
    <w:bookmarkEnd w:id="1111" w:displacedByCustomXml="next"/>
    <w:bookmarkStart w:id="1112" w:name="_Toc443553186" w:displacedByCustomXml="next"/>
    <w:bookmarkEnd w:id="1112" w:displacedByCustomXml="next"/>
    <w:bookmarkStart w:id="1113" w:name="_Toc443563282" w:displacedByCustomXml="next"/>
    <w:bookmarkEnd w:id="1113" w:displacedByCustomXml="next"/>
    <w:bookmarkStart w:id="1114" w:name="_Toc443469787" w:displacedByCustomXml="next"/>
    <w:bookmarkEnd w:id="1114" w:displacedByCustomXml="next"/>
    <w:bookmarkStart w:id="1115" w:name="_Toc443553195" w:displacedByCustomXml="next"/>
    <w:bookmarkEnd w:id="1115" w:displacedByCustomXml="next"/>
    <w:bookmarkStart w:id="1116" w:name="_Toc443563291" w:displacedByCustomXml="next"/>
    <w:bookmarkEnd w:id="1116" w:displacedByCustomXml="next"/>
    <w:bookmarkStart w:id="1117" w:name="_Toc443469796" w:displacedByCustomXml="next"/>
    <w:bookmarkEnd w:id="1117" w:displacedByCustomXml="next"/>
    <w:bookmarkStart w:id="1118" w:name="_Toc443553204" w:displacedByCustomXml="next"/>
    <w:bookmarkEnd w:id="1118" w:displacedByCustomXml="next"/>
    <w:bookmarkStart w:id="1119" w:name="_Toc443563300" w:displacedByCustomXml="next"/>
    <w:bookmarkEnd w:id="1119" w:displacedByCustomXml="next"/>
    <w:bookmarkStart w:id="1120" w:name="_Toc443469805" w:displacedByCustomXml="next"/>
    <w:bookmarkEnd w:id="1120" w:displacedByCustomXml="next"/>
    <w:bookmarkStart w:id="1121" w:name="_Toc443553213" w:displacedByCustomXml="next"/>
    <w:bookmarkEnd w:id="1121" w:displacedByCustomXml="next"/>
    <w:bookmarkStart w:id="1122" w:name="_Toc443563309" w:displacedByCustomXml="next"/>
    <w:bookmarkEnd w:id="1122" w:displacedByCustomXml="next"/>
    <w:bookmarkStart w:id="1123" w:name="_Toc443469814" w:displacedByCustomXml="next"/>
    <w:bookmarkEnd w:id="1123" w:displacedByCustomXml="next"/>
    <w:bookmarkStart w:id="1124" w:name="_Toc443553222" w:displacedByCustomXml="next"/>
    <w:bookmarkEnd w:id="1124" w:displacedByCustomXml="next"/>
    <w:bookmarkStart w:id="1125" w:name="_Toc443563318" w:displacedByCustomXml="next"/>
    <w:bookmarkEnd w:id="1125" w:displacedByCustomXml="next"/>
    <w:bookmarkStart w:id="1126" w:name="_Toc443469823" w:displacedByCustomXml="next"/>
    <w:bookmarkEnd w:id="1126" w:displacedByCustomXml="next"/>
    <w:bookmarkStart w:id="1127" w:name="_Toc443553231" w:displacedByCustomXml="next"/>
    <w:bookmarkEnd w:id="1127" w:displacedByCustomXml="next"/>
    <w:bookmarkStart w:id="1128" w:name="_Toc443563327" w:displacedByCustomXml="next"/>
    <w:bookmarkEnd w:id="1128" w:displacedByCustomXml="next"/>
    <w:bookmarkStart w:id="1129" w:name="_Toc443469832" w:displacedByCustomXml="next"/>
    <w:bookmarkEnd w:id="1129" w:displacedByCustomXml="next"/>
    <w:bookmarkStart w:id="1130" w:name="_Toc443553240" w:displacedByCustomXml="next"/>
    <w:bookmarkEnd w:id="1130" w:displacedByCustomXml="next"/>
    <w:bookmarkStart w:id="1131" w:name="_Toc443563336" w:displacedByCustomXml="next"/>
    <w:bookmarkEnd w:id="1131" w:displacedByCustomXml="next"/>
    <w:bookmarkStart w:id="1132" w:name="_Toc443469841" w:displacedByCustomXml="next"/>
    <w:bookmarkEnd w:id="1132" w:displacedByCustomXml="next"/>
    <w:bookmarkStart w:id="1133" w:name="_Toc443553249" w:displacedByCustomXml="next"/>
    <w:bookmarkEnd w:id="1133" w:displacedByCustomXml="next"/>
    <w:bookmarkStart w:id="1134" w:name="_Toc443563345" w:displacedByCustomXml="next"/>
    <w:bookmarkEnd w:id="1134" w:displacedByCustomXml="next"/>
    <w:bookmarkStart w:id="1135" w:name="_Toc443469850" w:displacedByCustomXml="next"/>
    <w:bookmarkEnd w:id="1135" w:displacedByCustomXml="next"/>
    <w:bookmarkStart w:id="1136" w:name="_Toc443553258" w:displacedByCustomXml="next"/>
    <w:bookmarkEnd w:id="1136" w:displacedByCustomXml="next"/>
    <w:bookmarkStart w:id="1137" w:name="_Toc443563354" w:displacedByCustomXml="next"/>
    <w:bookmarkEnd w:id="1137" w:displacedByCustomXml="next"/>
    <w:bookmarkStart w:id="1138" w:name="_Toc443469859" w:displacedByCustomXml="next"/>
    <w:bookmarkEnd w:id="1138" w:displacedByCustomXml="next"/>
    <w:bookmarkStart w:id="1139" w:name="_Toc443553267" w:displacedByCustomXml="next"/>
    <w:bookmarkEnd w:id="1139" w:displacedByCustomXml="next"/>
    <w:bookmarkStart w:id="1140" w:name="_Toc443563363" w:displacedByCustomXml="next"/>
    <w:bookmarkEnd w:id="1140" w:displacedByCustomXml="next"/>
    <w:bookmarkStart w:id="1141" w:name="_Toc443469868" w:displacedByCustomXml="next"/>
    <w:bookmarkEnd w:id="1141" w:displacedByCustomXml="next"/>
    <w:bookmarkStart w:id="1142" w:name="_Toc443553276" w:displacedByCustomXml="next"/>
    <w:bookmarkEnd w:id="1142" w:displacedByCustomXml="next"/>
    <w:bookmarkStart w:id="1143" w:name="_Toc443563372" w:displacedByCustomXml="next"/>
    <w:bookmarkEnd w:id="1143" w:displacedByCustomXml="next"/>
    <w:bookmarkStart w:id="1144" w:name="_Toc443469877" w:displacedByCustomXml="next"/>
    <w:bookmarkEnd w:id="1144" w:displacedByCustomXml="next"/>
    <w:bookmarkStart w:id="1145" w:name="_Toc443553285" w:displacedByCustomXml="next"/>
    <w:bookmarkEnd w:id="1145" w:displacedByCustomXml="next"/>
    <w:bookmarkStart w:id="1146" w:name="_Toc443563381" w:displacedByCustomXml="next"/>
    <w:bookmarkEnd w:id="1146" w:displacedByCustomXml="next"/>
    <w:bookmarkStart w:id="1147" w:name="_Toc443469886" w:displacedByCustomXml="next"/>
    <w:bookmarkEnd w:id="1147" w:displacedByCustomXml="next"/>
    <w:bookmarkStart w:id="1148" w:name="_Toc443553294" w:displacedByCustomXml="next"/>
    <w:bookmarkEnd w:id="1148" w:displacedByCustomXml="next"/>
    <w:bookmarkStart w:id="1149" w:name="_Toc443563390" w:displacedByCustomXml="next"/>
    <w:bookmarkEnd w:id="1149" w:displacedByCustomXml="next"/>
    <w:bookmarkStart w:id="1150" w:name="_Toc443469895" w:displacedByCustomXml="next"/>
    <w:bookmarkEnd w:id="1150" w:displacedByCustomXml="next"/>
    <w:bookmarkStart w:id="1151" w:name="_Toc443553303" w:displacedByCustomXml="next"/>
    <w:bookmarkEnd w:id="1151" w:displacedByCustomXml="next"/>
    <w:bookmarkStart w:id="1152" w:name="_Toc443563399" w:displacedByCustomXml="next"/>
    <w:bookmarkEnd w:id="1152" w:displacedByCustomXml="next"/>
    <w:bookmarkStart w:id="1153" w:name="_Toc443469904" w:displacedByCustomXml="next"/>
    <w:bookmarkEnd w:id="1153" w:displacedByCustomXml="next"/>
    <w:bookmarkStart w:id="1154" w:name="_Toc443553312" w:displacedByCustomXml="next"/>
    <w:bookmarkEnd w:id="1154" w:displacedByCustomXml="next"/>
    <w:bookmarkStart w:id="1155" w:name="_Toc443563408" w:displacedByCustomXml="next"/>
    <w:bookmarkEnd w:id="1155" w:displacedByCustomXml="next"/>
    <w:bookmarkStart w:id="1156" w:name="_Toc443469913" w:displacedByCustomXml="next"/>
    <w:bookmarkEnd w:id="1156" w:displacedByCustomXml="next"/>
    <w:bookmarkStart w:id="1157" w:name="_Toc443553321" w:displacedByCustomXml="next"/>
    <w:bookmarkEnd w:id="1157" w:displacedByCustomXml="next"/>
    <w:bookmarkStart w:id="1158" w:name="_Toc443563417" w:displacedByCustomXml="next"/>
    <w:bookmarkEnd w:id="1158" w:displacedByCustomXml="next"/>
    <w:bookmarkStart w:id="1159" w:name="_Toc443469922" w:displacedByCustomXml="next"/>
    <w:bookmarkEnd w:id="1159" w:displacedByCustomXml="next"/>
    <w:bookmarkStart w:id="1160" w:name="_Toc443553330" w:displacedByCustomXml="next"/>
    <w:bookmarkEnd w:id="1160" w:displacedByCustomXml="next"/>
    <w:bookmarkStart w:id="1161" w:name="_Toc443563426" w:displacedByCustomXml="next"/>
    <w:bookmarkEnd w:id="1161" w:displacedByCustomXml="next"/>
    <w:bookmarkStart w:id="1162" w:name="_Toc443469931" w:displacedByCustomXml="next"/>
    <w:bookmarkEnd w:id="1162" w:displacedByCustomXml="next"/>
    <w:bookmarkStart w:id="1163" w:name="_Toc443553339" w:displacedByCustomXml="next"/>
    <w:bookmarkEnd w:id="1163" w:displacedByCustomXml="next"/>
    <w:bookmarkStart w:id="1164" w:name="_Toc443563435" w:displacedByCustomXml="next"/>
    <w:bookmarkEnd w:id="1164" w:displacedByCustomXml="next"/>
    <w:bookmarkStart w:id="1165" w:name="_Toc443469940" w:displacedByCustomXml="next"/>
    <w:bookmarkEnd w:id="1165" w:displacedByCustomXml="next"/>
    <w:bookmarkStart w:id="1166" w:name="_Toc443553348" w:displacedByCustomXml="next"/>
    <w:bookmarkEnd w:id="1166" w:displacedByCustomXml="next"/>
    <w:bookmarkStart w:id="1167" w:name="_Toc443563444" w:displacedByCustomXml="next"/>
    <w:bookmarkEnd w:id="1167" w:displacedByCustomXml="next"/>
    <w:bookmarkStart w:id="1168" w:name="_Toc443469949" w:displacedByCustomXml="next"/>
    <w:bookmarkEnd w:id="1168" w:displacedByCustomXml="next"/>
    <w:bookmarkStart w:id="1169" w:name="_Toc443553357" w:displacedByCustomXml="next"/>
    <w:bookmarkEnd w:id="1169" w:displacedByCustomXml="next"/>
    <w:bookmarkStart w:id="1170" w:name="_Toc443563453" w:displacedByCustomXml="next"/>
    <w:bookmarkEnd w:id="1170" w:displacedByCustomXml="next"/>
    <w:bookmarkStart w:id="1171" w:name="_Toc443469958" w:displacedByCustomXml="next"/>
    <w:bookmarkEnd w:id="1171" w:displacedByCustomXml="next"/>
    <w:bookmarkStart w:id="1172" w:name="_Toc443553366" w:displacedByCustomXml="next"/>
    <w:bookmarkEnd w:id="1172" w:displacedByCustomXml="next"/>
    <w:bookmarkStart w:id="1173" w:name="_Toc443563462" w:displacedByCustomXml="next"/>
    <w:bookmarkEnd w:id="1173" w:displacedByCustomXml="next"/>
    <w:bookmarkStart w:id="1174" w:name="_Toc443469976" w:displacedByCustomXml="next"/>
    <w:bookmarkEnd w:id="1174" w:displacedByCustomXml="next"/>
    <w:bookmarkStart w:id="1175" w:name="_Toc443553384" w:displacedByCustomXml="next"/>
    <w:bookmarkEnd w:id="1175" w:displacedByCustomXml="next"/>
    <w:bookmarkStart w:id="1176" w:name="_Toc443563480" w:displacedByCustomXml="next"/>
    <w:bookmarkEnd w:id="1176" w:displacedByCustomXml="next"/>
    <w:bookmarkStart w:id="1177" w:name="_Toc443469985" w:displacedByCustomXml="next"/>
    <w:bookmarkEnd w:id="1177" w:displacedByCustomXml="next"/>
    <w:bookmarkStart w:id="1178" w:name="_Toc443553393" w:displacedByCustomXml="next"/>
    <w:bookmarkEnd w:id="1178" w:displacedByCustomXml="next"/>
    <w:bookmarkStart w:id="1179" w:name="_Toc443563489" w:displacedByCustomXml="next"/>
    <w:bookmarkEnd w:id="1179" w:displacedByCustomXml="next"/>
    <w:bookmarkStart w:id="1180" w:name="_Toc443469994" w:displacedByCustomXml="next"/>
    <w:bookmarkEnd w:id="1180" w:displacedByCustomXml="next"/>
    <w:bookmarkStart w:id="1181" w:name="_Toc443553402" w:displacedByCustomXml="next"/>
    <w:bookmarkEnd w:id="1181" w:displacedByCustomXml="next"/>
    <w:bookmarkStart w:id="1182" w:name="_Toc443563498" w:displacedByCustomXml="next"/>
    <w:bookmarkEnd w:id="1182" w:displacedByCustomXml="next"/>
    <w:bookmarkStart w:id="1183" w:name="_Toc443470003" w:displacedByCustomXml="next"/>
    <w:bookmarkEnd w:id="1183" w:displacedByCustomXml="next"/>
    <w:bookmarkStart w:id="1184" w:name="_Toc443553411" w:displacedByCustomXml="next"/>
    <w:bookmarkEnd w:id="1184" w:displacedByCustomXml="next"/>
    <w:bookmarkStart w:id="1185" w:name="_Toc443563507" w:displacedByCustomXml="next"/>
    <w:bookmarkEnd w:id="1185" w:displacedByCustomXml="next"/>
    <w:bookmarkStart w:id="1186" w:name="_Toc443470012" w:displacedByCustomXml="next"/>
    <w:bookmarkEnd w:id="1186" w:displacedByCustomXml="next"/>
    <w:bookmarkStart w:id="1187" w:name="_Toc443553420" w:displacedByCustomXml="next"/>
    <w:bookmarkEnd w:id="1187" w:displacedByCustomXml="next"/>
    <w:bookmarkStart w:id="1188" w:name="_Toc443563516" w:displacedByCustomXml="next"/>
    <w:bookmarkEnd w:id="1188" w:displacedByCustomXml="next"/>
    <w:bookmarkStart w:id="1189" w:name="_Toc443470021" w:displacedByCustomXml="next"/>
    <w:bookmarkEnd w:id="1189" w:displacedByCustomXml="next"/>
    <w:bookmarkStart w:id="1190" w:name="_Toc443553429" w:displacedByCustomXml="next"/>
    <w:bookmarkEnd w:id="1190" w:displacedByCustomXml="next"/>
    <w:bookmarkStart w:id="1191" w:name="_Toc443563525" w:displacedByCustomXml="next"/>
    <w:bookmarkEnd w:id="1191" w:displacedByCustomXml="next"/>
    <w:bookmarkStart w:id="1192" w:name="_Toc443470030" w:displacedByCustomXml="next"/>
    <w:bookmarkEnd w:id="1192" w:displacedByCustomXml="next"/>
    <w:bookmarkStart w:id="1193" w:name="_Toc443553438" w:displacedByCustomXml="next"/>
    <w:bookmarkEnd w:id="1193" w:displacedByCustomXml="next"/>
    <w:bookmarkStart w:id="1194" w:name="_Toc443563534" w:displacedByCustomXml="next"/>
    <w:bookmarkEnd w:id="1194" w:displacedByCustomXml="next"/>
    <w:bookmarkStart w:id="1195" w:name="_Toc443470039" w:displacedByCustomXml="next"/>
    <w:bookmarkEnd w:id="1195" w:displacedByCustomXml="next"/>
    <w:bookmarkStart w:id="1196" w:name="_Toc443553447" w:displacedByCustomXml="next"/>
    <w:bookmarkEnd w:id="1196" w:displacedByCustomXml="next"/>
    <w:bookmarkStart w:id="1197" w:name="_Toc443563543" w:displacedByCustomXml="next"/>
    <w:bookmarkEnd w:id="1197" w:displacedByCustomXml="next"/>
    <w:bookmarkStart w:id="1198" w:name="_Toc443470048" w:displacedByCustomXml="next"/>
    <w:bookmarkEnd w:id="1198" w:displacedByCustomXml="next"/>
    <w:bookmarkStart w:id="1199" w:name="_Toc443553456" w:displacedByCustomXml="next"/>
    <w:bookmarkEnd w:id="1199" w:displacedByCustomXml="next"/>
    <w:bookmarkStart w:id="1200" w:name="_Toc443563552" w:displacedByCustomXml="next"/>
    <w:bookmarkEnd w:id="1200" w:displacedByCustomXml="next"/>
    <w:bookmarkStart w:id="1201" w:name="_Toc443470057" w:displacedByCustomXml="next"/>
    <w:bookmarkEnd w:id="1201" w:displacedByCustomXml="next"/>
    <w:bookmarkStart w:id="1202" w:name="_Toc443553465" w:displacedByCustomXml="next"/>
    <w:bookmarkEnd w:id="1202" w:displacedByCustomXml="next"/>
    <w:bookmarkStart w:id="1203" w:name="_Toc443563561" w:displacedByCustomXml="next"/>
    <w:bookmarkEnd w:id="1203" w:displacedByCustomXml="next"/>
    <w:bookmarkStart w:id="1204" w:name="_Toc443470066" w:displacedByCustomXml="next"/>
    <w:bookmarkEnd w:id="1204" w:displacedByCustomXml="next"/>
    <w:bookmarkStart w:id="1205" w:name="_Toc443553474" w:displacedByCustomXml="next"/>
    <w:bookmarkEnd w:id="1205" w:displacedByCustomXml="next"/>
    <w:bookmarkStart w:id="1206" w:name="_Toc443563570" w:displacedByCustomXml="next"/>
    <w:bookmarkEnd w:id="1206" w:displacedByCustomXml="next"/>
    <w:bookmarkStart w:id="1207" w:name="_Toc443470075" w:displacedByCustomXml="next"/>
    <w:bookmarkEnd w:id="1207" w:displacedByCustomXml="next"/>
    <w:bookmarkStart w:id="1208" w:name="_Toc443553483" w:displacedByCustomXml="next"/>
    <w:bookmarkEnd w:id="1208" w:displacedByCustomXml="next"/>
    <w:bookmarkStart w:id="1209" w:name="_Toc443563579" w:displacedByCustomXml="next"/>
    <w:bookmarkEnd w:id="1209" w:displacedByCustomXml="next"/>
    <w:bookmarkStart w:id="1210" w:name="_Toc443470084" w:displacedByCustomXml="next"/>
    <w:bookmarkEnd w:id="1210" w:displacedByCustomXml="next"/>
    <w:bookmarkStart w:id="1211" w:name="_Toc443553492" w:displacedByCustomXml="next"/>
    <w:bookmarkEnd w:id="1211" w:displacedByCustomXml="next"/>
    <w:bookmarkStart w:id="1212" w:name="_Toc443563588" w:displacedByCustomXml="next"/>
    <w:bookmarkEnd w:id="1212" w:displacedByCustomXml="next"/>
    <w:bookmarkStart w:id="1213" w:name="_Toc443470093" w:displacedByCustomXml="next"/>
    <w:bookmarkEnd w:id="1213" w:displacedByCustomXml="next"/>
    <w:bookmarkStart w:id="1214" w:name="_Toc443553501" w:displacedByCustomXml="next"/>
    <w:bookmarkEnd w:id="1214" w:displacedByCustomXml="next"/>
    <w:bookmarkStart w:id="1215" w:name="_Toc443563597" w:displacedByCustomXml="next"/>
    <w:bookmarkEnd w:id="1215" w:displacedByCustomXml="next"/>
    <w:bookmarkStart w:id="1216" w:name="_Toc443470102" w:displacedByCustomXml="next"/>
    <w:bookmarkEnd w:id="1216" w:displacedByCustomXml="next"/>
    <w:bookmarkStart w:id="1217" w:name="_Toc443553510" w:displacedByCustomXml="next"/>
    <w:bookmarkEnd w:id="1217" w:displacedByCustomXml="next"/>
    <w:bookmarkStart w:id="1218" w:name="_Toc443563606" w:displacedByCustomXml="next"/>
    <w:bookmarkEnd w:id="1218" w:displacedByCustomXml="next"/>
    <w:bookmarkStart w:id="1219" w:name="_Toc443470111" w:displacedByCustomXml="next"/>
    <w:bookmarkEnd w:id="1219" w:displacedByCustomXml="next"/>
    <w:bookmarkStart w:id="1220" w:name="_Toc443553519" w:displacedByCustomXml="next"/>
    <w:bookmarkEnd w:id="1220" w:displacedByCustomXml="next"/>
    <w:bookmarkStart w:id="1221" w:name="_Toc443563615" w:displacedByCustomXml="next"/>
    <w:bookmarkEnd w:id="1221" w:displacedByCustomXml="next"/>
    <w:bookmarkStart w:id="1222" w:name="_Toc443470120" w:displacedByCustomXml="next"/>
    <w:bookmarkEnd w:id="1222" w:displacedByCustomXml="next"/>
    <w:bookmarkStart w:id="1223" w:name="_Toc443553528" w:displacedByCustomXml="next"/>
    <w:bookmarkEnd w:id="1223" w:displacedByCustomXml="next"/>
    <w:bookmarkStart w:id="1224" w:name="_Toc443563624" w:displacedByCustomXml="next"/>
    <w:bookmarkEnd w:id="1224" w:displacedByCustomXml="next"/>
    <w:bookmarkStart w:id="1225" w:name="_Toc443470129" w:displacedByCustomXml="next"/>
    <w:bookmarkEnd w:id="1225" w:displacedByCustomXml="next"/>
    <w:bookmarkStart w:id="1226" w:name="_Toc443553537" w:displacedByCustomXml="next"/>
    <w:bookmarkEnd w:id="1226" w:displacedByCustomXml="next"/>
    <w:bookmarkStart w:id="1227" w:name="_Toc443563633" w:displacedByCustomXml="next"/>
    <w:bookmarkEnd w:id="1227" w:displacedByCustomXml="next"/>
    <w:bookmarkStart w:id="1228" w:name="_Toc443470138" w:displacedByCustomXml="next"/>
    <w:bookmarkEnd w:id="1228" w:displacedByCustomXml="next"/>
    <w:bookmarkStart w:id="1229" w:name="_Toc443553546" w:displacedByCustomXml="next"/>
    <w:bookmarkEnd w:id="1229" w:displacedByCustomXml="next"/>
    <w:bookmarkStart w:id="1230" w:name="_Toc443563642" w:displacedByCustomXml="next"/>
    <w:bookmarkEnd w:id="1230" w:displacedByCustomXml="next"/>
    <w:bookmarkStart w:id="1231" w:name="_Toc443470147" w:displacedByCustomXml="next"/>
    <w:bookmarkEnd w:id="1231" w:displacedByCustomXml="next"/>
    <w:bookmarkStart w:id="1232" w:name="_Toc443553555" w:displacedByCustomXml="next"/>
    <w:bookmarkEnd w:id="1232" w:displacedByCustomXml="next"/>
    <w:bookmarkStart w:id="1233" w:name="_Toc443563651" w:displacedByCustomXml="next"/>
    <w:bookmarkEnd w:id="1233" w:displacedByCustomXml="next"/>
    <w:bookmarkStart w:id="1234" w:name="_Toc443470156" w:displacedByCustomXml="next"/>
    <w:bookmarkEnd w:id="1234" w:displacedByCustomXml="next"/>
    <w:bookmarkStart w:id="1235" w:name="_Toc443553564" w:displacedByCustomXml="next"/>
    <w:bookmarkEnd w:id="1235" w:displacedByCustomXml="next"/>
    <w:bookmarkStart w:id="1236" w:name="_Toc443563660" w:displacedByCustomXml="next"/>
    <w:bookmarkEnd w:id="1236" w:displacedByCustomXml="next"/>
    <w:bookmarkStart w:id="1237" w:name="_Toc443470165" w:displacedByCustomXml="next"/>
    <w:bookmarkEnd w:id="1237" w:displacedByCustomXml="next"/>
    <w:bookmarkStart w:id="1238" w:name="_Toc443553573" w:displacedByCustomXml="next"/>
    <w:bookmarkEnd w:id="1238" w:displacedByCustomXml="next"/>
    <w:bookmarkStart w:id="1239" w:name="_Toc443563669" w:displacedByCustomXml="next"/>
    <w:bookmarkEnd w:id="1239" w:displacedByCustomXml="next"/>
    <w:bookmarkStart w:id="1240" w:name="_Toc443470174" w:displacedByCustomXml="next"/>
    <w:bookmarkEnd w:id="1240" w:displacedByCustomXml="next"/>
    <w:bookmarkStart w:id="1241" w:name="_Toc443553582" w:displacedByCustomXml="next"/>
    <w:bookmarkEnd w:id="1241" w:displacedByCustomXml="next"/>
    <w:bookmarkStart w:id="1242" w:name="_Toc443563678" w:displacedByCustomXml="next"/>
    <w:bookmarkEnd w:id="1242" w:displacedByCustomXml="next"/>
    <w:bookmarkStart w:id="1243" w:name="_Toc443470183" w:displacedByCustomXml="next"/>
    <w:bookmarkEnd w:id="1243" w:displacedByCustomXml="next"/>
    <w:bookmarkStart w:id="1244" w:name="_Toc443553591" w:displacedByCustomXml="next"/>
    <w:bookmarkEnd w:id="1244" w:displacedByCustomXml="next"/>
    <w:bookmarkStart w:id="1245" w:name="_Toc443563687" w:displacedByCustomXml="next"/>
    <w:bookmarkEnd w:id="1245" w:displacedByCustomXml="next"/>
    <w:bookmarkStart w:id="1246" w:name="_Toc443470201" w:displacedByCustomXml="next"/>
    <w:bookmarkEnd w:id="1246" w:displacedByCustomXml="next"/>
    <w:bookmarkStart w:id="1247" w:name="_Toc443553609" w:displacedByCustomXml="next"/>
    <w:bookmarkEnd w:id="1247" w:displacedByCustomXml="next"/>
    <w:bookmarkStart w:id="1248" w:name="_Toc443563705" w:displacedByCustomXml="next"/>
    <w:bookmarkEnd w:id="1248" w:displacedByCustomXml="next"/>
    <w:bookmarkStart w:id="1249" w:name="_Toc443470210" w:displacedByCustomXml="next"/>
    <w:bookmarkEnd w:id="1249" w:displacedByCustomXml="next"/>
    <w:bookmarkStart w:id="1250" w:name="_Toc443553618" w:displacedByCustomXml="next"/>
    <w:bookmarkEnd w:id="1250" w:displacedByCustomXml="next"/>
    <w:bookmarkStart w:id="1251" w:name="_Toc443563714" w:displacedByCustomXml="next"/>
    <w:bookmarkEnd w:id="1251" w:displacedByCustomXml="next"/>
    <w:bookmarkStart w:id="1252" w:name="_Toc443470219" w:displacedByCustomXml="next"/>
    <w:bookmarkEnd w:id="1252" w:displacedByCustomXml="next"/>
    <w:bookmarkStart w:id="1253" w:name="_Toc443553627" w:displacedByCustomXml="next"/>
    <w:bookmarkEnd w:id="1253" w:displacedByCustomXml="next"/>
    <w:bookmarkStart w:id="1254" w:name="_Toc443563723" w:displacedByCustomXml="next"/>
    <w:bookmarkEnd w:id="1254" w:displacedByCustomXml="next"/>
    <w:bookmarkStart w:id="1255" w:name="_Toc443470228" w:displacedByCustomXml="next"/>
    <w:bookmarkEnd w:id="1255" w:displacedByCustomXml="next"/>
    <w:bookmarkStart w:id="1256" w:name="_Toc443553636" w:displacedByCustomXml="next"/>
    <w:bookmarkEnd w:id="1256" w:displacedByCustomXml="next"/>
    <w:bookmarkStart w:id="1257" w:name="_Toc443563732" w:displacedByCustomXml="next"/>
    <w:bookmarkEnd w:id="1257" w:displacedByCustomXml="next"/>
    <w:bookmarkStart w:id="1258" w:name="_Toc443470237" w:displacedByCustomXml="next"/>
    <w:bookmarkEnd w:id="1258" w:displacedByCustomXml="next"/>
    <w:bookmarkStart w:id="1259" w:name="_Toc443553645" w:displacedByCustomXml="next"/>
    <w:bookmarkEnd w:id="1259" w:displacedByCustomXml="next"/>
    <w:bookmarkStart w:id="1260" w:name="_Toc443563741" w:displacedByCustomXml="next"/>
    <w:bookmarkEnd w:id="1260" w:displacedByCustomXml="next"/>
    <w:bookmarkStart w:id="1261" w:name="_Toc443470246" w:displacedByCustomXml="next"/>
    <w:bookmarkEnd w:id="1261" w:displacedByCustomXml="next"/>
    <w:bookmarkStart w:id="1262" w:name="_Toc443553654" w:displacedByCustomXml="next"/>
    <w:bookmarkEnd w:id="1262" w:displacedByCustomXml="next"/>
    <w:bookmarkStart w:id="1263" w:name="_Toc443563750" w:displacedByCustomXml="next"/>
    <w:bookmarkEnd w:id="1263" w:displacedByCustomXml="next"/>
    <w:bookmarkStart w:id="1264" w:name="_Toc443470255" w:displacedByCustomXml="next"/>
    <w:bookmarkEnd w:id="1264" w:displacedByCustomXml="next"/>
    <w:bookmarkStart w:id="1265" w:name="_Toc443553663" w:displacedByCustomXml="next"/>
    <w:bookmarkEnd w:id="1265" w:displacedByCustomXml="next"/>
    <w:bookmarkStart w:id="1266" w:name="_Toc443563759" w:displacedByCustomXml="next"/>
    <w:bookmarkEnd w:id="1266" w:displacedByCustomXml="next"/>
    <w:bookmarkStart w:id="1267" w:name="_Toc443470264" w:displacedByCustomXml="next"/>
    <w:bookmarkEnd w:id="1267" w:displacedByCustomXml="next"/>
    <w:bookmarkStart w:id="1268" w:name="_Toc443553672" w:displacedByCustomXml="next"/>
    <w:bookmarkEnd w:id="1268" w:displacedByCustomXml="next"/>
    <w:bookmarkStart w:id="1269" w:name="_Toc443563768" w:displacedByCustomXml="next"/>
    <w:bookmarkEnd w:id="1269" w:displacedByCustomXml="next"/>
    <w:bookmarkStart w:id="1270" w:name="_Toc443470273" w:displacedByCustomXml="next"/>
    <w:bookmarkEnd w:id="1270" w:displacedByCustomXml="next"/>
    <w:bookmarkStart w:id="1271" w:name="_Toc443553681" w:displacedByCustomXml="next"/>
    <w:bookmarkEnd w:id="1271" w:displacedByCustomXml="next"/>
    <w:bookmarkStart w:id="1272" w:name="_Toc443563777" w:displacedByCustomXml="next"/>
    <w:bookmarkEnd w:id="1272" w:displacedByCustomXml="next"/>
    <w:bookmarkStart w:id="1273" w:name="_Toc443470282" w:displacedByCustomXml="next"/>
    <w:bookmarkEnd w:id="1273" w:displacedByCustomXml="next"/>
    <w:bookmarkStart w:id="1274" w:name="_Toc443553690" w:displacedByCustomXml="next"/>
    <w:bookmarkEnd w:id="1274" w:displacedByCustomXml="next"/>
    <w:bookmarkStart w:id="1275" w:name="_Toc443563786" w:displacedByCustomXml="next"/>
    <w:bookmarkEnd w:id="1275" w:displacedByCustomXml="next"/>
    <w:bookmarkStart w:id="1276" w:name="_Toc443470291" w:displacedByCustomXml="next"/>
    <w:bookmarkEnd w:id="1276" w:displacedByCustomXml="next"/>
    <w:bookmarkStart w:id="1277" w:name="_Toc443553699" w:displacedByCustomXml="next"/>
    <w:bookmarkEnd w:id="1277" w:displacedByCustomXml="next"/>
    <w:bookmarkStart w:id="1278" w:name="_Toc443563795" w:displacedByCustomXml="next"/>
    <w:bookmarkEnd w:id="1278" w:displacedByCustomXml="next"/>
    <w:bookmarkStart w:id="1279" w:name="_Toc443470300" w:displacedByCustomXml="next"/>
    <w:bookmarkEnd w:id="1279" w:displacedByCustomXml="next"/>
    <w:bookmarkStart w:id="1280" w:name="_Toc443553708" w:displacedByCustomXml="next"/>
    <w:bookmarkEnd w:id="1280" w:displacedByCustomXml="next"/>
    <w:bookmarkStart w:id="1281" w:name="_Toc443563804" w:displacedByCustomXml="next"/>
    <w:bookmarkEnd w:id="1281" w:displacedByCustomXml="next"/>
    <w:bookmarkStart w:id="1282" w:name="_Toc443470309" w:displacedByCustomXml="next"/>
    <w:bookmarkEnd w:id="1282" w:displacedByCustomXml="next"/>
    <w:bookmarkStart w:id="1283" w:name="_Toc443553717" w:displacedByCustomXml="next"/>
    <w:bookmarkEnd w:id="1283" w:displacedByCustomXml="next"/>
    <w:bookmarkStart w:id="1284" w:name="_Toc443563813" w:displacedByCustomXml="next"/>
    <w:bookmarkEnd w:id="1284" w:displacedByCustomXml="next"/>
    <w:bookmarkStart w:id="1285" w:name="_Toc443470318" w:displacedByCustomXml="next"/>
    <w:bookmarkEnd w:id="1285" w:displacedByCustomXml="next"/>
    <w:bookmarkStart w:id="1286" w:name="_Toc443553726" w:displacedByCustomXml="next"/>
    <w:bookmarkEnd w:id="1286" w:displacedByCustomXml="next"/>
    <w:bookmarkStart w:id="1287" w:name="_Toc443563822" w:displacedByCustomXml="next"/>
    <w:bookmarkEnd w:id="1287" w:displacedByCustomXml="next"/>
    <w:bookmarkStart w:id="1288" w:name="_Toc443470327" w:displacedByCustomXml="next"/>
    <w:bookmarkEnd w:id="1288" w:displacedByCustomXml="next"/>
    <w:bookmarkStart w:id="1289" w:name="_Toc443553735" w:displacedByCustomXml="next"/>
    <w:bookmarkEnd w:id="1289" w:displacedByCustomXml="next"/>
    <w:bookmarkStart w:id="1290" w:name="_Toc443563831" w:displacedByCustomXml="next"/>
    <w:bookmarkEnd w:id="1290" w:displacedByCustomXml="next"/>
    <w:bookmarkStart w:id="1291" w:name="_Toc443470345" w:displacedByCustomXml="next"/>
    <w:bookmarkEnd w:id="1291" w:displacedByCustomXml="next"/>
    <w:bookmarkStart w:id="1292" w:name="_Toc443553753" w:displacedByCustomXml="next"/>
    <w:bookmarkEnd w:id="1292" w:displacedByCustomXml="next"/>
    <w:bookmarkStart w:id="1293" w:name="_Toc443563849" w:displacedByCustomXml="next"/>
    <w:bookmarkEnd w:id="1293" w:displacedByCustomXml="next"/>
    <w:bookmarkStart w:id="1294" w:name="_Toc443470354" w:displacedByCustomXml="next"/>
    <w:bookmarkEnd w:id="1294" w:displacedByCustomXml="next"/>
    <w:bookmarkStart w:id="1295" w:name="_Toc443553762" w:displacedByCustomXml="next"/>
    <w:bookmarkEnd w:id="1295" w:displacedByCustomXml="next"/>
    <w:bookmarkStart w:id="1296" w:name="_Toc443563858" w:displacedByCustomXml="next"/>
    <w:bookmarkEnd w:id="1296" w:displacedByCustomXml="next"/>
    <w:bookmarkStart w:id="1297" w:name="_Toc443470363" w:displacedByCustomXml="next"/>
    <w:bookmarkEnd w:id="1297" w:displacedByCustomXml="next"/>
    <w:bookmarkStart w:id="1298" w:name="_Toc443553771" w:displacedByCustomXml="next"/>
    <w:bookmarkEnd w:id="1298" w:displacedByCustomXml="next"/>
    <w:bookmarkStart w:id="1299" w:name="_Toc443563867" w:displacedByCustomXml="next"/>
    <w:bookmarkEnd w:id="1299" w:displacedByCustomXml="next"/>
    <w:bookmarkStart w:id="1300" w:name="_Toc443470372" w:displacedByCustomXml="next"/>
    <w:bookmarkEnd w:id="1300" w:displacedByCustomXml="next"/>
    <w:bookmarkStart w:id="1301" w:name="_Toc443553780" w:displacedByCustomXml="next"/>
    <w:bookmarkEnd w:id="1301" w:displacedByCustomXml="next"/>
    <w:bookmarkStart w:id="1302" w:name="_Toc443563876" w:displacedByCustomXml="next"/>
    <w:bookmarkEnd w:id="1302" w:displacedByCustomXml="next"/>
    <w:bookmarkStart w:id="1303" w:name="_Toc443470381" w:displacedByCustomXml="next"/>
    <w:bookmarkEnd w:id="1303" w:displacedByCustomXml="next"/>
    <w:bookmarkStart w:id="1304" w:name="_Toc443553789" w:displacedByCustomXml="next"/>
    <w:bookmarkEnd w:id="1304" w:displacedByCustomXml="next"/>
    <w:bookmarkStart w:id="1305" w:name="_Toc443563885" w:displacedByCustomXml="next"/>
    <w:bookmarkEnd w:id="1305" w:displacedByCustomXml="next"/>
    <w:bookmarkStart w:id="1306" w:name="_Toc443470390" w:displacedByCustomXml="next"/>
    <w:bookmarkEnd w:id="1306" w:displacedByCustomXml="next"/>
    <w:bookmarkStart w:id="1307" w:name="_Toc443553798" w:displacedByCustomXml="next"/>
    <w:bookmarkEnd w:id="1307" w:displacedByCustomXml="next"/>
    <w:bookmarkStart w:id="1308" w:name="_Toc443563894" w:displacedByCustomXml="next"/>
    <w:bookmarkEnd w:id="1308" w:displacedByCustomXml="next"/>
    <w:bookmarkStart w:id="1309" w:name="_Toc443470399" w:displacedByCustomXml="next"/>
    <w:bookmarkEnd w:id="1309" w:displacedByCustomXml="next"/>
    <w:bookmarkStart w:id="1310" w:name="_Toc443553807" w:displacedByCustomXml="next"/>
    <w:bookmarkEnd w:id="1310" w:displacedByCustomXml="next"/>
    <w:bookmarkStart w:id="1311" w:name="_Toc443563903" w:displacedByCustomXml="next"/>
    <w:bookmarkEnd w:id="1311" w:displacedByCustomXml="next"/>
    <w:bookmarkStart w:id="1312" w:name="_Toc443470408" w:displacedByCustomXml="next"/>
    <w:bookmarkEnd w:id="1312" w:displacedByCustomXml="next"/>
    <w:bookmarkStart w:id="1313" w:name="_Toc443553816" w:displacedByCustomXml="next"/>
    <w:bookmarkEnd w:id="1313" w:displacedByCustomXml="next"/>
    <w:bookmarkStart w:id="1314" w:name="_Toc443563912" w:displacedByCustomXml="next"/>
    <w:bookmarkEnd w:id="1314" w:displacedByCustomXml="next"/>
    <w:bookmarkStart w:id="1315" w:name="_Toc443470417" w:displacedByCustomXml="next"/>
    <w:bookmarkEnd w:id="1315" w:displacedByCustomXml="next"/>
    <w:bookmarkStart w:id="1316" w:name="_Toc443553825" w:displacedByCustomXml="next"/>
    <w:bookmarkEnd w:id="1316" w:displacedByCustomXml="next"/>
    <w:bookmarkStart w:id="1317" w:name="_Toc443563921" w:displacedByCustomXml="next"/>
    <w:bookmarkEnd w:id="1317" w:displacedByCustomXml="next"/>
    <w:bookmarkStart w:id="1318" w:name="_Toc443470426" w:displacedByCustomXml="next"/>
    <w:bookmarkEnd w:id="1318" w:displacedByCustomXml="next"/>
    <w:bookmarkStart w:id="1319" w:name="_Toc443553834" w:displacedByCustomXml="next"/>
    <w:bookmarkEnd w:id="1319" w:displacedByCustomXml="next"/>
    <w:bookmarkStart w:id="1320" w:name="_Toc443563930" w:displacedByCustomXml="next"/>
    <w:bookmarkEnd w:id="1320" w:displacedByCustomXml="next"/>
    <w:bookmarkStart w:id="1321" w:name="_Toc443470435" w:displacedByCustomXml="next"/>
    <w:bookmarkEnd w:id="1321" w:displacedByCustomXml="next"/>
    <w:bookmarkStart w:id="1322" w:name="_Toc443553843" w:displacedByCustomXml="next"/>
    <w:bookmarkEnd w:id="1322" w:displacedByCustomXml="next"/>
    <w:bookmarkStart w:id="1323" w:name="_Toc443563939" w:displacedByCustomXml="next"/>
    <w:bookmarkEnd w:id="1323" w:displacedByCustomXml="next"/>
    <w:bookmarkStart w:id="1324" w:name="_Toc443470444" w:displacedByCustomXml="next"/>
    <w:bookmarkEnd w:id="1324" w:displacedByCustomXml="next"/>
    <w:bookmarkStart w:id="1325" w:name="_Toc443553852" w:displacedByCustomXml="next"/>
    <w:bookmarkEnd w:id="1325" w:displacedByCustomXml="next"/>
    <w:bookmarkStart w:id="1326" w:name="_Toc443563948" w:displacedByCustomXml="next"/>
    <w:bookmarkEnd w:id="1326" w:displacedByCustomXml="next"/>
    <w:bookmarkStart w:id="1327" w:name="_Toc443470453" w:displacedByCustomXml="next"/>
    <w:bookmarkEnd w:id="1327" w:displacedByCustomXml="next"/>
    <w:bookmarkStart w:id="1328" w:name="_Toc443553861" w:displacedByCustomXml="next"/>
    <w:bookmarkEnd w:id="1328" w:displacedByCustomXml="next"/>
    <w:bookmarkStart w:id="1329" w:name="_Toc443563957" w:displacedByCustomXml="next"/>
    <w:bookmarkEnd w:id="1329" w:displacedByCustomXml="next"/>
    <w:bookmarkStart w:id="1330" w:name="_Toc443470462" w:displacedByCustomXml="next"/>
    <w:bookmarkEnd w:id="1330" w:displacedByCustomXml="next"/>
    <w:bookmarkStart w:id="1331" w:name="_Toc443553870" w:displacedByCustomXml="next"/>
    <w:bookmarkEnd w:id="1331" w:displacedByCustomXml="next"/>
    <w:bookmarkStart w:id="1332" w:name="_Toc443563966" w:displacedByCustomXml="next"/>
    <w:bookmarkEnd w:id="1332" w:displacedByCustomXml="next"/>
    <w:bookmarkStart w:id="1333" w:name="_Toc443470480" w:displacedByCustomXml="next"/>
    <w:bookmarkEnd w:id="1333" w:displacedByCustomXml="next"/>
    <w:bookmarkStart w:id="1334" w:name="_Toc443553888" w:displacedByCustomXml="next"/>
    <w:bookmarkEnd w:id="1334" w:displacedByCustomXml="next"/>
    <w:bookmarkStart w:id="1335" w:name="_Toc443563984" w:displacedByCustomXml="next"/>
    <w:bookmarkEnd w:id="1335" w:displacedByCustomXml="next"/>
    <w:bookmarkStart w:id="1336" w:name="_Toc443470489" w:displacedByCustomXml="next"/>
    <w:bookmarkEnd w:id="1336" w:displacedByCustomXml="next"/>
    <w:bookmarkStart w:id="1337" w:name="_Toc443553897" w:displacedByCustomXml="next"/>
    <w:bookmarkEnd w:id="1337" w:displacedByCustomXml="next"/>
    <w:bookmarkStart w:id="1338" w:name="_Toc443563993" w:displacedByCustomXml="next"/>
    <w:bookmarkEnd w:id="1338" w:displacedByCustomXml="next"/>
    <w:bookmarkStart w:id="1339" w:name="_Toc443470498" w:displacedByCustomXml="next"/>
    <w:bookmarkEnd w:id="1339" w:displacedByCustomXml="next"/>
    <w:bookmarkStart w:id="1340" w:name="_Toc443553906" w:displacedByCustomXml="next"/>
    <w:bookmarkEnd w:id="1340" w:displacedByCustomXml="next"/>
    <w:bookmarkStart w:id="1341" w:name="_Toc443564002" w:displacedByCustomXml="next"/>
    <w:bookmarkEnd w:id="1341" w:displacedByCustomXml="next"/>
    <w:bookmarkStart w:id="1342" w:name="_Toc443470507" w:displacedByCustomXml="next"/>
    <w:bookmarkEnd w:id="1342" w:displacedByCustomXml="next"/>
    <w:bookmarkStart w:id="1343" w:name="_Toc443553915" w:displacedByCustomXml="next"/>
    <w:bookmarkEnd w:id="1343" w:displacedByCustomXml="next"/>
    <w:bookmarkStart w:id="1344" w:name="_Toc443564011" w:displacedByCustomXml="next"/>
    <w:bookmarkEnd w:id="1344" w:displacedByCustomXml="next"/>
    <w:bookmarkStart w:id="1345" w:name="_Toc443470516" w:displacedByCustomXml="next"/>
    <w:bookmarkEnd w:id="1345" w:displacedByCustomXml="next"/>
    <w:bookmarkStart w:id="1346" w:name="_Toc443553924" w:displacedByCustomXml="next"/>
    <w:bookmarkEnd w:id="1346" w:displacedByCustomXml="next"/>
    <w:bookmarkStart w:id="1347" w:name="_Toc443564020" w:displacedByCustomXml="next"/>
    <w:bookmarkEnd w:id="1347" w:displacedByCustomXml="next"/>
    <w:bookmarkStart w:id="1348" w:name="_Toc443470525" w:displacedByCustomXml="next"/>
    <w:bookmarkEnd w:id="1348" w:displacedByCustomXml="next"/>
    <w:bookmarkStart w:id="1349" w:name="_Toc443553933" w:displacedByCustomXml="next"/>
    <w:bookmarkEnd w:id="1349" w:displacedByCustomXml="next"/>
    <w:bookmarkStart w:id="1350" w:name="_Toc443564029" w:displacedByCustomXml="next"/>
    <w:bookmarkEnd w:id="1350" w:displacedByCustomXml="next"/>
    <w:bookmarkStart w:id="1351" w:name="_Toc443470534" w:displacedByCustomXml="next"/>
    <w:bookmarkEnd w:id="1351" w:displacedByCustomXml="next"/>
    <w:bookmarkStart w:id="1352" w:name="_Toc443553942" w:displacedByCustomXml="next"/>
    <w:bookmarkEnd w:id="1352" w:displacedByCustomXml="next"/>
    <w:bookmarkStart w:id="1353" w:name="_Toc443564038" w:displacedByCustomXml="next"/>
    <w:bookmarkEnd w:id="1353" w:displacedByCustomXml="next"/>
    <w:bookmarkStart w:id="1354" w:name="_Toc443470543" w:displacedByCustomXml="next"/>
    <w:bookmarkEnd w:id="1354" w:displacedByCustomXml="next"/>
    <w:bookmarkStart w:id="1355" w:name="_Toc443553951" w:displacedByCustomXml="next"/>
    <w:bookmarkEnd w:id="1355" w:displacedByCustomXml="next"/>
    <w:bookmarkStart w:id="1356" w:name="_Toc443564047" w:displacedByCustomXml="next"/>
    <w:bookmarkEnd w:id="1356" w:displacedByCustomXml="next"/>
    <w:bookmarkStart w:id="1357" w:name="_Toc443470552" w:displacedByCustomXml="next"/>
    <w:bookmarkEnd w:id="1357" w:displacedByCustomXml="next"/>
    <w:bookmarkStart w:id="1358" w:name="_Toc443553960" w:displacedByCustomXml="next"/>
    <w:bookmarkEnd w:id="1358" w:displacedByCustomXml="next"/>
    <w:bookmarkStart w:id="1359" w:name="_Toc443564056" w:displacedByCustomXml="next"/>
    <w:bookmarkEnd w:id="1359" w:displacedByCustomXml="next"/>
    <w:bookmarkStart w:id="1360" w:name="_Toc443470561" w:displacedByCustomXml="next"/>
    <w:bookmarkEnd w:id="1360" w:displacedByCustomXml="next"/>
    <w:bookmarkStart w:id="1361" w:name="_Toc443553969" w:displacedByCustomXml="next"/>
    <w:bookmarkEnd w:id="1361" w:displacedByCustomXml="next"/>
    <w:bookmarkStart w:id="1362" w:name="_Toc443564065" w:displacedByCustomXml="next"/>
    <w:bookmarkEnd w:id="1362" w:displacedByCustomXml="next"/>
    <w:bookmarkStart w:id="1363" w:name="_Toc443470570" w:displacedByCustomXml="next"/>
    <w:bookmarkEnd w:id="1363" w:displacedByCustomXml="next"/>
    <w:bookmarkStart w:id="1364" w:name="_Toc443553978" w:displacedByCustomXml="next"/>
    <w:bookmarkEnd w:id="1364" w:displacedByCustomXml="next"/>
    <w:bookmarkStart w:id="1365" w:name="_Toc443564074" w:displacedByCustomXml="next"/>
    <w:bookmarkEnd w:id="1365" w:displacedByCustomXml="next"/>
    <w:bookmarkStart w:id="1366" w:name="_Toc443470579" w:displacedByCustomXml="next"/>
    <w:bookmarkEnd w:id="1366" w:displacedByCustomXml="next"/>
    <w:bookmarkStart w:id="1367" w:name="_Toc443553987" w:displacedByCustomXml="next"/>
    <w:bookmarkEnd w:id="1367" w:displacedByCustomXml="next"/>
    <w:bookmarkStart w:id="1368" w:name="_Toc443564083" w:displacedByCustomXml="next"/>
    <w:bookmarkEnd w:id="1368" w:displacedByCustomXml="next"/>
    <w:bookmarkStart w:id="1369" w:name="_Toc443470588" w:displacedByCustomXml="next"/>
    <w:bookmarkEnd w:id="1369" w:displacedByCustomXml="next"/>
    <w:bookmarkStart w:id="1370" w:name="_Toc443553996" w:displacedByCustomXml="next"/>
    <w:bookmarkEnd w:id="1370" w:displacedByCustomXml="next"/>
    <w:bookmarkStart w:id="1371" w:name="_Toc443564092" w:displacedByCustomXml="next"/>
    <w:bookmarkEnd w:id="1371" w:displacedByCustomXml="next"/>
    <w:bookmarkStart w:id="1372" w:name="_Toc443470597" w:displacedByCustomXml="next"/>
    <w:bookmarkEnd w:id="1372" w:displacedByCustomXml="next"/>
    <w:bookmarkStart w:id="1373" w:name="_Toc443554005" w:displacedByCustomXml="next"/>
    <w:bookmarkEnd w:id="1373" w:displacedByCustomXml="next"/>
    <w:bookmarkStart w:id="1374" w:name="_Toc443564101" w:displacedByCustomXml="next"/>
    <w:bookmarkEnd w:id="1374" w:displacedByCustomXml="next"/>
    <w:bookmarkStart w:id="1375" w:name="_Toc443470607" w:displacedByCustomXml="next"/>
    <w:bookmarkEnd w:id="1375" w:displacedByCustomXml="next"/>
    <w:bookmarkStart w:id="1376" w:name="_Toc443554015" w:displacedByCustomXml="next"/>
    <w:bookmarkEnd w:id="1376" w:displacedByCustomXml="next"/>
    <w:bookmarkStart w:id="1377" w:name="_Toc443564111" w:displacedByCustomXml="next"/>
    <w:bookmarkEnd w:id="1377" w:displacedByCustomXml="next"/>
    <w:bookmarkStart w:id="1378" w:name="_Toc443470617" w:displacedByCustomXml="next"/>
    <w:bookmarkEnd w:id="1378" w:displacedByCustomXml="next"/>
    <w:bookmarkStart w:id="1379" w:name="_Toc443554025" w:displacedByCustomXml="next"/>
    <w:bookmarkEnd w:id="1379" w:displacedByCustomXml="next"/>
    <w:bookmarkStart w:id="1380" w:name="_Toc443564121" w:displacedByCustomXml="next"/>
    <w:bookmarkEnd w:id="1380" w:displacedByCustomXml="next"/>
    <w:bookmarkStart w:id="1381" w:name="_Toc443470635" w:displacedByCustomXml="next"/>
    <w:bookmarkEnd w:id="1381" w:displacedByCustomXml="next"/>
    <w:bookmarkStart w:id="1382" w:name="_Toc443554043" w:displacedByCustomXml="next"/>
    <w:bookmarkEnd w:id="1382" w:displacedByCustomXml="next"/>
    <w:bookmarkStart w:id="1383" w:name="_Toc443564139" w:displacedByCustomXml="next"/>
    <w:bookmarkEnd w:id="1383" w:displacedByCustomXml="next"/>
    <w:bookmarkStart w:id="1384" w:name="_Toc443470644" w:displacedByCustomXml="next"/>
    <w:bookmarkEnd w:id="1384" w:displacedByCustomXml="next"/>
    <w:bookmarkStart w:id="1385" w:name="_Toc443554052" w:displacedByCustomXml="next"/>
    <w:bookmarkEnd w:id="1385" w:displacedByCustomXml="next"/>
    <w:bookmarkStart w:id="1386" w:name="_Toc443564148" w:displacedByCustomXml="next"/>
    <w:bookmarkEnd w:id="1386" w:displacedByCustomXml="next"/>
    <w:bookmarkStart w:id="1387" w:name="_Toc443470653" w:displacedByCustomXml="next"/>
    <w:bookmarkEnd w:id="1387" w:displacedByCustomXml="next"/>
    <w:bookmarkStart w:id="1388" w:name="_Toc443554061" w:displacedByCustomXml="next"/>
    <w:bookmarkEnd w:id="1388" w:displacedByCustomXml="next"/>
    <w:bookmarkStart w:id="1389" w:name="_Toc443564157" w:displacedByCustomXml="next"/>
    <w:bookmarkEnd w:id="1389" w:displacedByCustomXml="next"/>
    <w:bookmarkStart w:id="1390" w:name="_Toc443470662" w:displacedByCustomXml="next"/>
    <w:bookmarkEnd w:id="1390" w:displacedByCustomXml="next"/>
    <w:bookmarkStart w:id="1391" w:name="_Toc443554070" w:displacedByCustomXml="next"/>
    <w:bookmarkEnd w:id="1391" w:displacedByCustomXml="next"/>
    <w:bookmarkStart w:id="1392" w:name="_Toc443564166" w:displacedByCustomXml="next"/>
    <w:bookmarkEnd w:id="1392" w:displacedByCustomXml="next"/>
    <w:bookmarkStart w:id="1393" w:name="_Toc443470671" w:displacedByCustomXml="next"/>
    <w:bookmarkEnd w:id="1393" w:displacedByCustomXml="next"/>
    <w:bookmarkStart w:id="1394" w:name="_Toc443554079" w:displacedByCustomXml="next"/>
    <w:bookmarkEnd w:id="1394" w:displacedByCustomXml="next"/>
    <w:bookmarkStart w:id="1395" w:name="_Toc443564175" w:displacedByCustomXml="next"/>
    <w:bookmarkEnd w:id="1395" w:displacedByCustomXml="next"/>
    <w:bookmarkStart w:id="1396" w:name="_Toc443470680" w:displacedByCustomXml="next"/>
    <w:bookmarkEnd w:id="1396" w:displacedByCustomXml="next"/>
    <w:bookmarkStart w:id="1397" w:name="_Toc443554088" w:displacedByCustomXml="next"/>
    <w:bookmarkEnd w:id="1397" w:displacedByCustomXml="next"/>
    <w:bookmarkStart w:id="1398" w:name="_Toc443564184" w:displacedByCustomXml="next"/>
    <w:bookmarkEnd w:id="1398" w:displacedByCustomXml="next"/>
    <w:bookmarkStart w:id="1399" w:name="_Toc443470689" w:displacedByCustomXml="next"/>
    <w:bookmarkEnd w:id="1399" w:displacedByCustomXml="next"/>
    <w:bookmarkStart w:id="1400" w:name="_Toc443554097" w:displacedByCustomXml="next"/>
    <w:bookmarkEnd w:id="1400" w:displacedByCustomXml="next"/>
    <w:bookmarkStart w:id="1401" w:name="_Toc443564193" w:displacedByCustomXml="next"/>
    <w:bookmarkEnd w:id="1401" w:displacedByCustomXml="next"/>
    <w:bookmarkStart w:id="1402" w:name="_Toc443470698" w:displacedByCustomXml="next"/>
    <w:bookmarkEnd w:id="1402" w:displacedByCustomXml="next"/>
    <w:bookmarkStart w:id="1403" w:name="_Toc443554106" w:displacedByCustomXml="next"/>
    <w:bookmarkEnd w:id="1403" w:displacedByCustomXml="next"/>
    <w:bookmarkStart w:id="1404" w:name="_Toc443564202" w:displacedByCustomXml="next"/>
    <w:bookmarkEnd w:id="1404" w:displacedByCustomXml="next"/>
    <w:bookmarkStart w:id="1405" w:name="_Toc443470707" w:displacedByCustomXml="next"/>
    <w:bookmarkEnd w:id="1405" w:displacedByCustomXml="next"/>
    <w:bookmarkStart w:id="1406" w:name="_Toc443554115" w:displacedByCustomXml="next"/>
    <w:bookmarkEnd w:id="1406" w:displacedByCustomXml="next"/>
    <w:bookmarkStart w:id="1407" w:name="_Toc443564211" w:displacedByCustomXml="next"/>
    <w:bookmarkEnd w:id="1407" w:displacedByCustomXml="next"/>
    <w:bookmarkStart w:id="1408" w:name="_Toc443470716" w:displacedByCustomXml="next"/>
    <w:bookmarkEnd w:id="1408" w:displacedByCustomXml="next"/>
    <w:bookmarkStart w:id="1409" w:name="_Toc443554124" w:displacedByCustomXml="next"/>
    <w:bookmarkEnd w:id="1409" w:displacedByCustomXml="next"/>
    <w:bookmarkStart w:id="1410" w:name="_Toc443564220" w:displacedByCustomXml="next"/>
    <w:bookmarkEnd w:id="1410" w:displacedByCustomXml="next"/>
    <w:bookmarkStart w:id="1411" w:name="_Toc443470725" w:displacedByCustomXml="next"/>
    <w:bookmarkEnd w:id="1411" w:displacedByCustomXml="next"/>
    <w:bookmarkStart w:id="1412" w:name="_Toc443554133" w:displacedByCustomXml="next"/>
    <w:bookmarkEnd w:id="1412" w:displacedByCustomXml="next"/>
    <w:bookmarkStart w:id="1413" w:name="_Toc443564229" w:displacedByCustomXml="next"/>
    <w:bookmarkEnd w:id="1413" w:displacedByCustomXml="next"/>
    <w:bookmarkStart w:id="1414" w:name="_Toc443470734" w:displacedByCustomXml="next"/>
    <w:bookmarkEnd w:id="1414" w:displacedByCustomXml="next"/>
    <w:bookmarkStart w:id="1415" w:name="_Toc443554142" w:displacedByCustomXml="next"/>
    <w:bookmarkEnd w:id="1415" w:displacedByCustomXml="next"/>
    <w:bookmarkStart w:id="1416" w:name="_Toc443564238" w:displacedByCustomXml="next"/>
    <w:bookmarkEnd w:id="1416" w:displacedByCustomXml="next"/>
    <w:bookmarkStart w:id="1417" w:name="_Toc443470743" w:displacedByCustomXml="next"/>
    <w:bookmarkEnd w:id="1417" w:displacedByCustomXml="next"/>
    <w:bookmarkStart w:id="1418" w:name="_Toc443554151" w:displacedByCustomXml="next"/>
    <w:bookmarkEnd w:id="1418" w:displacedByCustomXml="next"/>
    <w:bookmarkStart w:id="1419" w:name="_Toc443564247" w:displacedByCustomXml="next"/>
    <w:bookmarkEnd w:id="1419" w:displacedByCustomXml="next"/>
    <w:bookmarkStart w:id="1420" w:name="_Toc443470752" w:displacedByCustomXml="next"/>
    <w:bookmarkEnd w:id="1420" w:displacedByCustomXml="next"/>
    <w:bookmarkStart w:id="1421" w:name="_Toc443554160" w:displacedByCustomXml="next"/>
    <w:bookmarkEnd w:id="1421" w:displacedByCustomXml="next"/>
    <w:bookmarkStart w:id="1422" w:name="_Toc443564256" w:displacedByCustomXml="next"/>
    <w:bookmarkEnd w:id="1422" w:displacedByCustomXml="next"/>
    <w:bookmarkStart w:id="1423" w:name="_Toc443470761" w:displacedByCustomXml="next"/>
    <w:bookmarkEnd w:id="1423" w:displacedByCustomXml="next"/>
    <w:bookmarkStart w:id="1424" w:name="_Toc443554169" w:displacedByCustomXml="next"/>
    <w:bookmarkEnd w:id="1424" w:displacedByCustomXml="next"/>
    <w:bookmarkStart w:id="1425" w:name="_Toc443564265" w:displacedByCustomXml="next"/>
    <w:bookmarkEnd w:id="1425" w:displacedByCustomXml="next"/>
    <w:bookmarkStart w:id="1426" w:name="_Toc443470770" w:displacedByCustomXml="next"/>
    <w:bookmarkEnd w:id="1426" w:displacedByCustomXml="next"/>
    <w:bookmarkStart w:id="1427" w:name="_Toc443554178" w:displacedByCustomXml="next"/>
    <w:bookmarkEnd w:id="1427" w:displacedByCustomXml="next"/>
    <w:bookmarkStart w:id="1428" w:name="_Toc443564274" w:displacedByCustomXml="next"/>
    <w:bookmarkEnd w:id="1428" w:displacedByCustomXml="next"/>
    <w:bookmarkStart w:id="1429" w:name="_Toc443470779" w:displacedByCustomXml="next"/>
    <w:bookmarkEnd w:id="1429" w:displacedByCustomXml="next"/>
    <w:bookmarkStart w:id="1430" w:name="_Toc443554187" w:displacedByCustomXml="next"/>
    <w:bookmarkEnd w:id="1430" w:displacedByCustomXml="next"/>
    <w:bookmarkStart w:id="1431" w:name="_Toc443564283" w:displacedByCustomXml="next"/>
    <w:bookmarkEnd w:id="1431" w:displacedByCustomXml="next"/>
    <w:bookmarkStart w:id="1432" w:name="_Toc443470788" w:displacedByCustomXml="next"/>
    <w:bookmarkEnd w:id="1432" w:displacedByCustomXml="next"/>
    <w:bookmarkStart w:id="1433" w:name="_Toc443554196" w:displacedByCustomXml="next"/>
    <w:bookmarkEnd w:id="1433" w:displacedByCustomXml="next"/>
    <w:bookmarkStart w:id="1434" w:name="_Toc443564292" w:displacedByCustomXml="next"/>
    <w:bookmarkEnd w:id="1434" w:displacedByCustomXml="next"/>
    <w:bookmarkStart w:id="1435" w:name="_Toc443470797" w:displacedByCustomXml="next"/>
    <w:bookmarkEnd w:id="1435" w:displacedByCustomXml="next"/>
    <w:bookmarkStart w:id="1436" w:name="_Toc443554205" w:displacedByCustomXml="next"/>
    <w:bookmarkEnd w:id="1436" w:displacedByCustomXml="next"/>
    <w:bookmarkStart w:id="1437" w:name="_Toc443564301" w:displacedByCustomXml="next"/>
    <w:bookmarkEnd w:id="1437" w:displacedByCustomXml="next"/>
    <w:bookmarkStart w:id="1438" w:name="_Toc443470806" w:displacedByCustomXml="next"/>
    <w:bookmarkEnd w:id="1438" w:displacedByCustomXml="next"/>
    <w:bookmarkStart w:id="1439" w:name="_Toc443554214" w:displacedByCustomXml="next"/>
    <w:bookmarkEnd w:id="1439" w:displacedByCustomXml="next"/>
    <w:bookmarkStart w:id="1440" w:name="_Toc443564310" w:displacedByCustomXml="next"/>
    <w:bookmarkEnd w:id="1440" w:displacedByCustomXml="next"/>
    <w:bookmarkStart w:id="1441" w:name="_Toc443470815" w:displacedByCustomXml="next"/>
    <w:bookmarkEnd w:id="1441" w:displacedByCustomXml="next"/>
    <w:bookmarkStart w:id="1442" w:name="_Toc443554223" w:displacedByCustomXml="next"/>
    <w:bookmarkEnd w:id="1442" w:displacedByCustomXml="next"/>
    <w:bookmarkStart w:id="1443" w:name="_Toc443564319" w:displacedByCustomXml="next"/>
    <w:bookmarkEnd w:id="1443" w:displacedByCustomXml="next"/>
    <w:bookmarkStart w:id="1444" w:name="_Toc443470824" w:displacedByCustomXml="next"/>
    <w:bookmarkEnd w:id="1444" w:displacedByCustomXml="next"/>
    <w:bookmarkStart w:id="1445" w:name="_Toc443554232" w:displacedByCustomXml="next"/>
    <w:bookmarkEnd w:id="1445" w:displacedByCustomXml="next"/>
    <w:bookmarkStart w:id="1446" w:name="_Toc443564328" w:displacedByCustomXml="next"/>
    <w:bookmarkEnd w:id="1446" w:displacedByCustomXml="next"/>
    <w:bookmarkStart w:id="1447" w:name="_Toc443470833" w:displacedByCustomXml="next"/>
    <w:bookmarkEnd w:id="1447" w:displacedByCustomXml="next"/>
    <w:bookmarkStart w:id="1448" w:name="_Toc443554241" w:displacedByCustomXml="next"/>
    <w:bookmarkEnd w:id="1448" w:displacedByCustomXml="next"/>
    <w:bookmarkStart w:id="1449" w:name="_Toc443564337" w:displacedByCustomXml="next"/>
    <w:bookmarkEnd w:id="1449" w:displacedByCustomXml="next"/>
    <w:bookmarkStart w:id="1450" w:name="_Toc443470842" w:displacedByCustomXml="next"/>
    <w:bookmarkEnd w:id="1450" w:displacedByCustomXml="next"/>
    <w:bookmarkStart w:id="1451" w:name="_Toc443554250" w:displacedByCustomXml="next"/>
    <w:bookmarkEnd w:id="1451" w:displacedByCustomXml="next"/>
    <w:bookmarkStart w:id="1452" w:name="_Toc443564346" w:displacedByCustomXml="next"/>
    <w:bookmarkEnd w:id="1452" w:displacedByCustomXml="next"/>
    <w:bookmarkStart w:id="1453" w:name="_Toc443470851" w:displacedByCustomXml="next"/>
    <w:bookmarkEnd w:id="1453" w:displacedByCustomXml="next"/>
    <w:bookmarkStart w:id="1454" w:name="_Toc443554259" w:displacedByCustomXml="next"/>
    <w:bookmarkEnd w:id="1454" w:displacedByCustomXml="next"/>
    <w:bookmarkStart w:id="1455" w:name="_Toc443564355" w:displacedByCustomXml="next"/>
    <w:bookmarkEnd w:id="1455" w:displacedByCustomXml="next"/>
    <w:bookmarkStart w:id="1456" w:name="_Toc443470860" w:displacedByCustomXml="next"/>
    <w:bookmarkEnd w:id="1456" w:displacedByCustomXml="next"/>
    <w:bookmarkStart w:id="1457" w:name="_Toc443554268" w:displacedByCustomXml="next"/>
    <w:bookmarkEnd w:id="1457" w:displacedByCustomXml="next"/>
    <w:bookmarkStart w:id="1458" w:name="_Toc443564364" w:displacedByCustomXml="next"/>
    <w:bookmarkEnd w:id="1458" w:displacedByCustomXml="next"/>
    <w:bookmarkStart w:id="1459" w:name="_Toc443470870" w:displacedByCustomXml="next"/>
    <w:bookmarkEnd w:id="1459" w:displacedByCustomXml="next"/>
    <w:bookmarkStart w:id="1460" w:name="_Toc443554278" w:displacedByCustomXml="next"/>
    <w:bookmarkEnd w:id="1460" w:displacedByCustomXml="next"/>
    <w:bookmarkStart w:id="1461" w:name="_Toc443564374" w:displacedByCustomXml="next"/>
    <w:bookmarkEnd w:id="1461" w:displacedByCustomXml="next"/>
    <w:bookmarkStart w:id="1462" w:name="_Toc443470880" w:displacedByCustomXml="next"/>
    <w:bookmarkEnd w:id="1462" w:displacedByCustomXml="next"/>
    <w:bookmarkStart w:id="1463" w:name="_Toc443554288" w:displacedByCustomXml="next"/>
    <w:bookmarkEnd w:id="1463" w:displacedByCustomXml="next"/>
    <w:bookmarkStart w:id="1464" w:name="_Toc443564384" w:displacedByCustomXml="next"/>
    <w:bookmarkEnd w:id="1464" w:displacedByCustomXml="next"/>
    <w:bookmarkStart w:id="1465" w:name="_Toc443470898" w:displacedByCustomXml="next"/>
    <w:bookmarkEnd w:id="1465" w:displacedByCustomXml="next"/>
    <w:bookmarkStart w:id="1466" w:name="_Toc443554306" w:displacedByCustomXml="next"/>
    <w:bookmarkEnd w:id="1466" w:displacedByCustomXml="next"/>
    <w:bookmarkStart w:id="1467" w:name="_Toc443564402" w:displacedByCustomXml="next"/>
    <w:bookmarkEnd w:id="1467" w:displacedByCustomXml="next"/>
    <w:bookmarkStart w:id="1468" w:name="_Toc443470907" w:displacedByCustomXml="next"/>
    <w:bookmarkEnd w:id="1468" w:displacedByCustomXml="next"/>
    <w:bookmarkStart w:id="1469" w:name="_Toc443554315" w:displacedByCustomXml="next"/>
    <w:bookmarkEnd w:id="1469" w:displacedByCustomXml="next"/>
    <w:bookmarkStart w:id="1470" w:name="_Toc443564411" w:displacedByCustomXml="next"/>
    <w:bookmarkEnd w:id="1470" w:displacedByCustomXml="next"/>
    <w:bookmarkStart w:id="1471" w:name="_Toc443470916" w:displacedByCustomXml="next"/>
    <w:bookmarkEnd w:id="1471" w:displacedByCustomXml="next"/>
    <w:bookmarkStart w:id="1472" w:name="_Toc443554324" w:displacedByCustomXml="next"/>
    <w:bookmarkEnd w:id="1472" w:displacedByCustomXml="next"/>
    <w:bookmarkStart w:id="1473" w:name="_Toc443564420" w:displacedByCustomXml="next"/>
    <w:bookmarkEnd w:id="1473" w:displacedByCustomXml="next"/>
    <w:bookmarkStart w:id="1474" w:name="_Toc443470925" w:displacedByCustomXml="next"/>
    <w:bookmarkEnd w:id="1474" w:displacedByCustomXml="next"/>
    <w:bookmarkStart w:id="1475" w:name="_Toc443554333" w:displacedByCustomXml="next"/>
    <w:bookmarkEnd w:id="1475" w:displacedByCustomXml="next"/>
    <w:bookmarkStart w:id="1476" w:name="_Toc443564429" w:displacedByCustomXml="next"/>
    <w:bookmarkEnd w:id="1476" w:displacedByCustomXml="next"/>
    <w:bookmarkStart w:id="1477" w:name="_Toc443470934" w:displacedByCustomXml="next"/>
    <w:bookmarkEnd w:id="1477" w:displacedByCustomXml="next"/>
    <w:bookmarkStart w:id="1478" w:name="_Toc443554342" w:displacedByCustomXml="next"/>
    <w:bookmarkEnd w:id="1478" w:displacedByCustomXml="next"/>
    <w:bookmarkStart w:id="1479" w:name="_Toc443564438" w:displacedByCustomXml="next"/>
    <w:bookmarkEnd w:id="1479" w:displacedByCustomXml="next"/>
    <w:bookmarkStart w:id="1480" w:name="_Toc443470943" w:displacedByCustomXml="next"/>
    <w:bookmarkEnd w:id="1480" w:displacedByCustomXml="next"/>
    <w:bookmarkStart w:id="1481" w:name="_Toc443554351" w:displacedByCustomXml="next"/>
    <w:bookmarkEnd w:id="1481" w:displacedByCustomXml="next"/>
    <w:bookmarkStart w:id="1482" w:name="_Toc443564447" w:displacedByCustomXml="next"/>
    <w:bookmarkEnd w:id="1482" w:displacedByCustomXml="next"/>
    <w:bookmarkStart w:id="1483" w:name="_Toc443470952" w:displacedByCustomXml="next"/>
    <w:bookmarkEnd w:id="1483" w:displacedByCustomXml="next"/>
    <w:bookmarkStart w:id="1484" w:name="_Toc443554360" w:displacedByCustomXml="next"/>
    <w:bookmarkEnd w:id="1484" w:displacedByCustomXml="next"/>
    <w:bookmarkStart w:id="1485" w:name="_Toc443564456" w:displacedByCustomXml="next"/>
    <w:bookmarkEnd w:id="1485" w:displacedByCustomXml="next"/>
    <w:bookmarkStart w:id="1486" w:name="_Toc443470961" w:displacedByCustomXml="next"/>
    <w:bookmarkEnd w:id="1486" w:displacedByCustomXml="next"/>
    <w:bookmarkStart w:id="1487" w:name="_Toc443554369" w:displacedByCustomXml="next"/>
    <w:bookmarkEnd w:id="1487" w:displacedByCustomXml="next"/>
    <w:bookmarkStart w:id="1488" w:name="_Toc443564465" w:displacedByCustomXml="next"/>
    <w:bookmarkEnd w:id="1488" w:displacedByCustomXml="next"/>
    <w:bookmarkStart w:id="1489" w:name="_Toc443470970" w:displacedByCustomXml="next"/>
    <w:bookmarkEnd w:id="1489" w:displacedByCustomXml="next"/>
    <w:bookmarkStart w:id="1490" w:name="_Toc443554378" w:displacedByCustomXml="next"/>
    <w:bookmarkEnd w:id="1490" w:displacedByCustomXml="next"/>
    <w:bookmarkStart w:id="1491" w:name="_Toc443564474" w:displacedByCustomXml="next"/>
    <w:bookmarkEnd w:id="1491" w:displacedByCustomXml="next"/>
    <w:bookmarkStart w:id="1492" w:name="_Toc443470979" w:displacedByCustomXml="next"/>
    <w:bookmarkEnd w:id="1492" w:displacedByCustomXml="next"/>
    <w:bookmarkStart w:id="1493" w:name="_Toc443554387" w:displacedByCustomXml="next"/>
    <w:bookmarkEnd w:id="1493" w:displacedByCustomXml="next"/>
    <w:bookmarkStart w:id="1494" w:name="_Toc443564483" w:displacedByCustomXml="next"/>
    <w:bookmarkEnd w:id="1494" w:displacedByCustomXml="next"/>
    <w:bookmarkStart w:id="1495" w:name="_Toc443470988" w:displacedByCustomXml="next"/>
    <w:bookmarkEnd w:id="1495" w:displacedByCustomXml="next"/>
    <w:bookmarkStart w:id="1496" w:name="_Toc443554396" w:displacedByCustomXml="next"/>
    <w:bookmarkEnd w:id="1496" w:displacedByCustomXml="next"/>
    <w:bookmarkStart w:id="1497" w:name="_Toc443564492" w:displacedByCustomXml="next"/>
    <w:bookmarkEnd w:id="1497" w:displacedByCustomXml="next"/>
    <w:bookmarkStart w:id="1498" w:name="_Toc443470997" w:displacedByCustomXml="next"/>
    <w:bookmarkEnd w:id="1498" w:displacedByCustomXml="next"/>
    <w:bookmarkStart w:id="1499" w:name="_Toc443554405" w:displacedByCustomXml="next"/>
    <w:bookmarkEnd w:id="1499" w:displacedByCustomXml="next"/>
    <w:bookmarkStart w:id="1500" w:name="_Toc443564501" w:displacedByCustomXml="next"/>
    <w:bookmarkEnd w:id="1500" w:displacedByCustomXml="next"/>
    <w:bookmarkStart w:id="1501" w:name="_Toc443471006" w:displacedByCustomXml="next"/>
    <w:bookmarkEnd w:id="1501" w:displacedByCustomXml="next"/>
    <w:bookmarkStart w:id="1502" w:name="_Toc443554414" w:displacedByCustomXml="next"/>
    <w:bookmarkEnd w:id="1502" w:displacedByCustomXml="next"/>
    <w:bookmarkStart w:id="1503" w:name="_Toc443564510" w:displacedByCustomXml="next"/>
    <w:bookmarkEnd w:id="1503" w:displacedByCustomXml="next"/>
    <w:bookmarkStart w:id="1504" w:name="_Toc443471015" w:displacedByCustomXml="next"/>
    <w:bookmarkEnd w:id="1504" w:displacedByCustomXml="next"/>
    <w:bookmarkStart w:id="1505" w:name="_Toc443554423" w:displacedByCustomXml="next"/>
    <w:bookmarkEnd w:id="1505" w:displacedByCustomXml="next"/>
    <w:bookmarkStart w:id="1506" w:name="_Toc443564519" w:displacedByCustomXml="next"/>
    <w:bookmarkEnd w:id="1506" w:displacedByCustomXml="next"/>
    <w:bookmarkStart w:id="1507" w:name="_Toc443471024" w:displacedByCustomXml="next"/>
    <w:bookmarkEnd w:id="1507" w:displacedByCustomXml="next"/>
    <w:bookmarkStart w:id="1508" w:name="_Toc443554432" w:displacedByCustomXml="next"/>
    <w:bookmarkEnd w:id="1508" w:displacedByCustomXml="next"/>
    <w:bookmarkStart w:id="1509" w:name="_Toc443564528" w:displacedByCustomXml="next"/>
    <w:bookmarkEnd w:id="1509" w:displacedByCustomXml="next"/>
    <w:bookmarkStart w:id="1510" w:name="_Toc443471042" w:displacedByCustomXml="next"/>
    <w:bookmarkEnd w:id="1510" w:displacedByCustomXml="next"/>
    <w:bookmarkStart w:id="1511" w:name="_Toc443554450" w:displacedByCustomXml="next"/>
    <w:bookmarkEnd w:id="1511" w:displacedByCustomXml="next"/>
    <w:bookmarkStart w:id="1512" w:name="_Toc443564546" w:displacedByCustomXml="next"/>
    <w:bookmarkEnd w:id="1512" w:displacedByCustomXml="next"/>
    <w:bookmarkStart w:id="1513" w:name="_Toc443471051" w:displacedByCustomXml="next"/>
    <w:bookmarkEnd w:id="1513" w:displacedByCustomXml="next"/>
    <w:bookmarkStart w:id="1514" w:name="_Toc443554459" w:displacedByCustomXml="next"/>
    <w:bookmarkEnd w:id="1514" w:displacedByCustomXml="next"/>
    <w:bookmarkStart w:id="1515" w:name="_Toc443564555" w:displacedByCustomXml="next"/>
    <w:bookmarkEnd w:id="1515" w:displacedByCustomXml="next"/>
    <w:bookmarkStart w:id="1516" w:name="_Toc443471060" w:displacedByCustomXml="next"/>
    <w:bookmarkEnd w:id="1516" w:displacedByCustomXml="next"/>
    <w:bookmarkStart w:id="1517" w:name="_Toc443554468" w:displacedByCustomXml="next"/>
    <w:bookmarkEnd w:id="1517" w:displacedByCustomXml="next"/>
    <w:bookmarkStart w:id="1518" w:name="_Toc443564564" w:displacedByCustomXml="next"/>
    <w:bookmarkEnd w:id="1518" w:displacedByCustomXml="next"/>
    <w:bookmarkStart w:id="1519" w:name="_Toc443471069" w:displacedByCustomXml="next"/>
    <w:bookmarkEnd w:id="1519" w:displacedByCustomXml="next"/>
    <w:bookmarkStart w:id="1520" w:name="_Toc443554477" w:displacedByCustomXml="next"/>
    <w:bookmarkEnd w:id="1520" w:displacedByCustomXml="next"/>
    <w:bookmarkStart w:id="1521" w:name="_Toc443564573" w:displacedByCustomXml="next"/>
    <w:bookmarkEnd w:id="1521" w:displacedByCustomXml="next"/>
    <w:bookmarkStart w:id="1522" w:name="_Toc443471078" w:displacedByCustomXml="next"/>
    <w:bookmarkEnd w:id="1522" w:displacedByCustomXml="next"/>
    <w:bookmarkStart w:id="1523" w:name="_Toc443554486" w:displacedByCustomXml="next"/>
    <w:bookmarkEnd w:id="1523" w:displacedByCustomXml="next"/>
    <w:bookmarkStart w:id="1524" w:name="_Toc443564582" w:displacedByCustomXml="next"/>
    <w:bookmarkEnd w:id="1524" w:displacedByCustomXml="next"/>
    <w:bookmarkStart w:id="1525" w:name="_Toc443471087" w:displacedByCustomXml="next"/>
    <w:bookmarkEnd w:id="1525" w:displacedByCustomXml="next"/>
    <w:bookmarkStart w:id="1526" w:name="_Toc443554495" w:displacedByCustomXml="next"/>
    <w:bookmarkEnd w:id="1526" w:displacedByCustomXml="next"/>
    <w:bookmarkStart w:id="1527" w:name="_Toc443564591" w:displacedByCustomXml="next"/>
    <w:bookmarkEnd w:id="1527" w:displacedByCustomXml="next"/>
    <w:bookmarkStart w:id="1528" w:name="_Toc443471096" w:displacedByCustomXml="next"/>
    <w:bookmarkEnd w:id="1528" w:displacedByCustomXml="next"/>
    <w:bookmarkStart w:id="1529" w:name="_Toc443554504" w:displacedByCustomXml="next"/>
    <w:bookmarkEnd w:id="1529" w:displacedByCustomXml="next"/>
    <w:bookmarkStart w:id="1530" w:name="_Toc443564600" w:displacedByCustomXml="next"/>
    <w:bookmarkEnd w:id="1530" w:displacedByCustomXml="next"/>
    <w:bookmarkStart w:id="1531" w:name="_Toc443471105" w:displacedByCustomXml="next"/>
    <w:bookmarkEnd w:id="1531" w:displacedByCustomXml="next"/>
    <w:bookmarkStart w:id="1532" w:name="_Toc443554513" w:displacedByCustomXml="next"/>
    <w:bookmarkEnd w:id="1532" w:displacedByCustomXml="next"/>
    <w:bookmarkStart w:id="1533" w:name="_Toc443564609" w:displacedByCustomXml="next"/>
    <w:bookmarkEnd w:id="1533" w:displacedByCustomXml="next"/>
    <w:bookmarkStart w:id="1534" w:name="_Toc443471114" w:displacedByCustomXml="next"/>
    <w:bookmarkEnd w:id="1534" w:displacedByCustomXml="next"/>
    <w:bookmarkStart w:id="1535" w:name="_Toc443554522" w:displacedByCustomXml="next"/>
    <w:bookmarkEnd w:id="1535" w:displacedByCustomXml="next"/>
    <w:bookmarkStart w:id="1536" w:name="_Toc443564618" w:displacedByCustomXml="next"/>
    <w:bookmarkEnd w:id="1536" w:displacedByCustomXml="next"/>
    <w:bookmarkStart w:id="1537" w:name="_Toc443471123" w:displacedByCustomXml="next"/>
    <w:bookmarkEnd w:id="1537" w:displacedByCustomXml="next"/>
    <w:bookmarkStart w:id="1538" w:name="_Toc443554531" w:displacedByCustomXml="next"/>
    <w:bookmarkEnd w:id="1538" w:displacedByCustomXml="next"/>
    <w:bookmarkStart w:id="1539" w:name="_Toc443564627" w:displacedByCustomXml="next"/>
    <w:bookmarkEnd w:id="1539" w:displacedByCustomXml="next"/>
    <w:bookmarkStart w:id="1540" w:name="_Toc443471132" w:displacedByCustomXml="next"/>
    <w:bookmarkEnd w:id="1540" w:displacedByCustomXml="next"/>
    <w:bookmarkStart w:id="1541" w:name="_Toc443554540" w:displacedByCustomXml="next"/>
    <w:bookmarkEnd w:id="1541" w:displacedByCustomXml="next"/>
    <w:bookmarkStart w:id="1542" w:name="_Toc443564636" w:displacedByCustomXml="next"/>
    <w:bookmarkEnd w:id="1542" w:displacedByCustomXml="next"/>
    <w:bookmarkStart w:id="1543" w:name="_Toc443471141" w:displacedByCustomXml="next"/>
    <w:bookmarkEnd w:id="1543" w:displacedByCustomXml="next"/>
    <w:bookmarkStart w:id="1544" w:name="_Toc443554549" w:displacedByCustomXml="next"/>
    <w:bookmarkEnd w:id="1544" w:displacedByCustomXml="next"/>
    <w:bookmarkStart w:id="1545" w:name="_Toc443564645" w:displacedByCustomXml="next"/>
    <w:bookmarkEnd w:id="1545" w:displacedByCustomXml="next"/>
    <w:bookmarkStart w:id="1546" w:name="_Toc443471150" w:displacedByCustomXml="next"/>
    <w:bookmarkEnd w:id="1546" w:displacedByCustomXml="next"/>
    <w:bookmarkStart w:id="1547" w:name="_Toc443554558" w:displacedByCustomXml="next"/>
    <w:bookmarkEnd w:id="1547" w:displacedByCustomXml="next"/>
    <w:bookmarkStart w:id="1548" w:name="_Toc443564654" w:displacedByCustomXml="next"/>
    <w:bookmarkEnd w:id="1548" w:displacedByCustomXml="next"/>
    <w:bookmarkStart w:id="1549" w:name="_Toc443471168" w:displacedByCustomXml="next"/>
    <w:bookmarkEnd w:id="1549" w:displacedByCustomXml="next"/>
    <w:bookmarkStart w:id="1550" w:name="_Toc443554576" w:displacedByCustomXml="next"/>
    <w:bookmarkEnd w:id="1550" w:displacedByCustomXml="next"/>
    <w:bookmarkStart w:id="1551" w:name="_Toc443564672" w:displacedByCustomXml="next"/>
    <w:bookmarkEnd w:id="1551" w:displacedByCustomXml="next"/>
    <w:bookmarkStart w:id="1552" w:name="_Toc443471177" w:displacedByCustomXml="next"/>
    <w:bookmarkEnd w:id="1552" w:displacedByCustomXml="next"/>
    <w:bookmarkStart w:id="1553" w:name="_Toc443554585" w:displacedByCustomXml="next"/>
    <w:bookmarkEnd w:id="1553" w:displacedByCustomXml="next"/>
    <w:bookmarkStart w:id="1554" w:name="_Toc443564681" w:displacedByCustomXml="next"/>
    <w:bookmarkEnd w:id="1554" w:displacedByCustomXml="next"/>
    <w:bookmarkStart w:id="1555" w:name="_Toc443471186" w:displacedByCustomXml="next"/>
    <w:bookmarkEnd w:id="1555" w:displacedByCustomXml="next"/>
    <w:bookmarkStart w:id="1556" w:name="_Toc443554594" w:displacedByCustomXml="next"/>
    <w:bookmarkEnd w:id="1556" w:displacedByCustomXml="next"/>
    <w:bookmarkStart w:id="1557" w:name="_Toc443564690" w:displacedByCustomXml="next"/>
    <w:bookmarkEnd w:id="1557" w:displacedByCustomXml="next"/>
    <w:bookmarkStart w:id="1558" w:name="_Toc443471195" w:displacedByCustomXml="next"/>
    <w:bookmarkEnd w:id="1558" w:displacedByCustomXml="next"/>
    <w:bookmarkStart w:id="1559" w:name="_Toc443554603" w:displacedByCustomXml="next"/>
    <w:bookmarkEnd w:id="1559" w:displacedByCustomXml="next"/>
    <w:bookmarkStart w:id="1560" w:name="_Toc443564699" w:displacedByCustomXml="next"/>
    <w:bookmarkEnd w:id="1560" w:displacedByCustomXml="next"/>
    <w:bookmarkStart w:id="1561" w:name="_Toc443471204" w:displacedByCustomXml="next"/>
    <w:bookmarkEnd w:id="1561" w:displacedByCustomXml="next"/>
    <w:bookmarkStart w:id="1562" w:name="_Toc443554612" w:displacedByCustomXml="next"/>
    <w:bookmarkEnd w:id="1562" w:displacedByCustomXml="next"/>
    <w:bookmarkStart w:id="1563" w:name="_Toc443564708" w:displacedByCustomXml="next"/>
    <w:bookmarkEnd w:id="1563" w:displacedByCustomXml="next"/>
    <w:bookmarkStart w:id="1564" w:name="_Toc443471213" w:displacedByCustomXml="next"/>
    <w:bookmarkEnd w:id="1564" w:displacedByCustomXml="next"/>
    <w:bookmarkStart w:id="1565" w:name="_Toc443554621" w:displacedByCustomXml="next"/>
    <w:bookmarkEnd w:id="1565" w:displacedByCustomXml="next"/>
    <w:bookmarkStart w:id="1566" w:name="_Toc443564717" w:displacedByCustomXml="next"/>
    <w:bookmarkEnd w:id="1566" w:displacedByCustomXml="next"/>
    <w:bookmarkStart w:id="1567" w:name="_Toc443471222" w:displacedByCustomXml="next"/>
    <w:bookmarkEnd w:id="1567" w:displacedByCustomXml="next"/>
    <w:bookmarkStart w:id="1568" w:name="_Toc443554630" w:displacedByCustomXml="next"/>
    <w:bookmarkEnd w:id="1568" w:displacedByCustomXml="next"/>
    <w:bookmarkStart w:id="1569" w:name="_Toc443564726" w:displacedByCustomXml="next"/>
    <w:bookmarkEnd w:id="1569" w:displacedByCustomXml="next"/>
    <w:bookmarkStart w:id="1570" w:name="_Toc443471231" w:displacedByCustomXml="next"/>
    <w:bookmarkEnd w:id="1570" w:displacedByCustomXml="next"/>
    <w:bookmarkStart w:id="1571" w:name="_Toc443554639" w:displacedByCustomXml="next"/>
    <w:bookmarkEnd w:id="1571" w:displacedByCustomXml="next"/>
    <w:bookmarkStart w:id="1572" w:name="_Toc443564735" w:displacedByCustomXml="next"/>
    <w:bookmarkEnd w:id="1572" w:displacedByCustomXml="next"/>
    <w:bookmarkStart w:id="1573" w:name="_Toc443471240" w:displacedByCustomXml="next"/>
    <w:bookmarkEnd w:id="1573" w:displacedByCustomXml="next"/>
    <w:bookmarkStart w:id="1574" w:name="_Toc443554648" w:displacedByCustomXml="next"/>
    <w:bookmarkEnd w:id="1574" w:displacedByCustomXml="next"/>
    <w:bookmarkStart w:id="1575" w:name="_Toc443564744" w:displacedByCustomXml="next"/>
    <w:bookmarkEnd w:id="1575" w:displacedByCustomXml="next"/>
    <w:bookmarkStart w:id="1576" w:name="_Toc443471249" w:displacedByCustomXml="next"/>
    <w:bookmarkEnd w:id="1576" w:displacedByCustomXml="next"/>
    <w:bookmarkStart w:id="1577" w:name="_Toc443554657" w:displacedByCustomXml="next"/>
    <w:bookmarkEnd w:id="1577" w:displacedByCustomXml="next"/>
    <w:bookmarkStart w:id="1578" w:name="_Toc443564753" w:displacedByCustomXml="next"/>
    <w:bookmarkEnd w:id="1578" w:displacedByCustomXml="next"/>
    <w:bookmarkStart w:id="1579" w:name="_Toc443471258" w:displacedByCustomXml="next"/>
    <w:bookmarkEnd w:id="1579" w:displacedByCustomXml="next"/>
    <w:bookmarkStart w:id="1580" w:name="_Toc443554666" w:displacedByCustomXml="next"/>
    <w:bookmarkEnd w:id="1580" w:displacedByCustomXml="next"/>
    <w:bookmarkStart w:id="1581" w:name="_Toc443564762" w:displacedByCustomXml="next"/>
    <w:bookmarkEnd w:id="1581" w:displacedByCustomXml="next"/>
    <w:bookmarkStart w:id="1582" w:name="_Toc443471267" w:displacedByCustomXml="next"/>
    <w:bookmarkEnd w:id="1582" w:displacedByCustomXml="next"/>
    <w:bookmarkStart w:id="1583" w:name="_Toc443554675" w:displacedByCustomXml="next"/>
    <w:bookmarkEnd w:id="1583" w:displacedByCustomXml="next"/>
    <w:bookmarkStart w:id="1584" w:name="_Toc443564771" w:displacedByCustomXml="next"/>
    <w:bookmarkEnd w:id="1584" w:displacedByCustomXml="next"/>
    <w:bookmarkStart w:id="1585" w:name="_Toc443471276" w:displacedByCustomXml="next"/>
    <w:bookmarkEnd w:id="1585" w:displacedByCustomXml="next"/>
    <w:bookmarkStart w:id="1586" w:name="_Toc443554684" w:displacedByCustomXml="next"/>
    <w:bookmarkEnd w:id="1586" w:displacedByCustomXml="next"/>
    <w:bookmarkStart w:id="1587" w:name="_Toc443564780" w:displacedByCustomXml="next"/>
    <w:bookmarkEnd w:id="1587" w:displacedByCustomXml="next"/>
    <w:bookmarkStart w:id="1588" w:name="_Toc443471285" w:displacedByCustomXml="next"/>
    <w:bookmarkEnd w:id="1588" w:displacedByCustomXml="next"/>
    <w:bookmarkStart w:id="1589" w:name="_Toc443554693" w:displacedByCustomXml="next"/>
    <w:bookmarkEnd w:id="1589" w:displacedByCustomXml="next"/>
    <w:bookmarkStart w:id="1590" w:name="_Toc443564789" w:displacedByCustomXml="next"/>
    <w:bookmarkEnd w:id="1590" w:displacedByCustomXml="next"/>
    <w:bookmarkStart w:id="1591" w:name="_Toc443471294" w:displacedByCustomXml="next"/>
    <w:bookmarkEnd w:id="1591" w:displacedByCustomXml="next"/>
    <w:bookmarkStart w:id="1592" w:name="_Toc443554702" w:displacedByCustomXml="next"/>
    <w:bookmarkEnd w:id="1592" w:displacedByCustomXml="next"/>
    <w:bookmarkStart w:id="1593" w:name="_Toc443564798" w:displacedByCustomXml="next"/>
    <w:bookmarkEnd w:id="1593" w:displacedByCustomXml="next"/>
    <w:bookmarkStart w:id="1594" w:name="_Toc443471303" w:displacedByCustomXml="next"/>
    <w:bookmarkEnd w:id="1594" w:displacedByCustomXml="next"/>
    <w:bookmarkStart w:id="1595" w:name="_Toc443554711" w:displacedByCustomXml="next"/>
    <w:bookmarkEnd w:id="1595" w:displacedByCustomXml="next"/>
    <w:bookmarkStart w:id="1596" w:name="_Toc443564807" w:displacedByCustomXml="next"/>
    <w:bookmarkEnd w:id="1596" w:displacedByCustomXml="next"/>
    <w:bookmarkStart w:id="1597" w:name="_Toc443471312" w:displacedByCustomXml="next"/>
    <w:bookmarkEnd w:id="1597" w:displacedByCustomXml="next"/>
    <w:bookmarkStart w:id="1598" w:name="_Toc443554720" w:displacedByCustomXml="next"/>
    <w:bookmarkEnd w:id="1598" w:displacedByCustomXml="next"/>
    <w:bookmarkStart w:id="1599" w:name="_Toc443564816" w:displacedByCustomXml="next"/>
    <w:bookmarkEnd w:id="1599" w:displacedByCustomXml="next"/>
    <w:bookmarkStart w:id="1600" w:name="_Toc443471321" w:displacedByCustomXml="next"/>
    <w:bookmarkEnd w:id="1600" w:displacedByCustomXml="next"/>
    <w:bookmarkStart w:id="1601" w:name="_Toc443554729" w:displacedByCustomXml="next"/>
    <w:bookmarkEnd w:id="1601" w:displacedByCustomXml="next"/>
    <w:bookmarkStart w:id="1602" w:name="_Toc443564825" w:displacedByCustomXml="next"/>
    <w:bookmarkEnd w:id="1602" w:displacedByCustomXml="next"/>
    <w:bookmarkStart w:id="1603" w:name="_Toc443471330" w:displacedByCustomXml="next"/>
    <w:bookmarkEnd w:id="1603" w:displacedByCustomXml="next"/>
    <w:bookmarkStart w:id="1604" w:name="_Toc443554738" w:displacedByCustomXml="next"/>
    <w:bookmarkEnd w:id="1604" w:displacedByCustomXml="next"/>
    <w:bookmarkStart w:id="1605" w:name="_Toc443564834" w:displacedByCustomXml="next"/>
    <w:bookmarkEnd w:id="1605" w:displacedByCustomXml="next"/>
    <w:bookmarkStart w:id="1606" w:name="_Toc443471339" w:displacedByCustomXml="next"/>
    <w:bookmarkEnd w:id="1606" w:displacedByCustomXml="next"/>
    <w:bookmarkStart w:id="1607" w:name="_Toc443554747" w:displacedByCustomXml="next"/>
    <w:bookmarkEnd w:id="1607" w:displacedByCustomXml="next"/>
    <w:bookmarkStart w:id="1608" w:name="_Toc443564843" w:displacedByCustomXml="next"/>
    <w:bookmarkEnd w:id="1608" w:displacedByCustomXml="next"/>
    <w:bookmarkStart w:id="1609" w:name="_Toc443471357" w:displacedByCustomXml="next"/>
    <w:bookmarkEnd w:id="1609" w:displacedByCustomXml="next"/>
    <w:bookmarkStart w:id="1610" w:name="_Toc443554765" w:displacedByCustomXml="next"/>
    <w:bookmarkEnd w:id="1610" w:displacedByCustomXml="next"/>
    <w:bookmarkStart w:id="1611" w:name="_Toc443564861" w:displacedByCustomXml="next"/>
    <w:bookmarkEnd w:id="1611" w:displacedByCustomXml="next"/>
    <w:bookmarkStart w:id="1612" w:name="_Toc443471366" w:displacedByCustomXml="next"/>
    <w:bookmarkEnd w:id="1612" w:displacedByCustomXml="next"/>
    <w:bookmarkStart w:id="1613" w:name="_Toc443554774" w:displacedByCustomXml="next"/>
    <w:bookmarkEnd w:id="1613" w:displacedByCustomXml="next"/>
    <w:bookmarkStart w:id="1614" w:name="_Toc443564870" w:displacedByCustomXml="next"/>
    <w:bookmarkEnd w:id="1614" w:displacedByCustomXml="next"/>
    <w:bookmarkStart w:id="1615" w:name="_Toc443471375" w:displacedByCustomXml="next"/>
    <w:bookmarkEnd w:id="1615" w:displacedByCustomXml="next"/>
    <w:bookmarkStart w:id="1616" w:name="_Toc443554783" w:displacedByCustomXml="next"/>
    <w:bookmarkEnd w:id="1616" w:displacedByCustomXml="next"/>
    <w:bookmarkStart w:id="1617" w:name="_Toc443564879" w:displacedByCustomXml="next"/>
    <w:bookmarkEnd w:id="1617" w:displacedByCustomXml="next"/>
    <w:bookmarkStart w:id="1618" w:name="_Toc443471384" w:displacedByCustomXml="next"/>
    <w:bookmarkEnd w:id="1618" w:displacedByCustomXml="next"/>
    <w:bookmarkStart w:id="1619" w:name="_Toc443554792" w:displacedByCustomXml="next"/>
    <w:bookmarkEnd w:id="1619" w:displacedByCustomXml="next"/>
    <w:bookmarkStart w:id="1620" w:name="_Toc443564888" w:displacedByCustomXml="next"/>
    <w:bookmarkEnd w:id="1620" w:displacedByCustomXml="next"/>
    <w:bookmarkStart w:id="1621" w:name="_Toc443471393" w:displacedByCustomXml="next"/>
    <w:bookmarkEnd w:id="1621" w:displacedByCustomXml="next"/>
    <w:bookmarkStart w:id="1622" w:name="_Toc443554801" w:displacedByCustomXml="next"/>
    <w:bookmarkEnd w:id="1622" w:displacedByCustomXml="next"/>
    <w:bookmarkStart w:id="1623" w:name="_Toc443564897" w:displacedByCustomXml="next"/>
    <w:bookmarkEnd w:id="1623" w:displacedByCustomXml="next"/>
    <w:bookmarkStart w:id="1624" w:name="_Toc443471402" w:displacedByCustomXml="next"/>
    <w:bookmarkEnd w:id="1624" w:displacedByCustomXml="next"/>
    <w:bookmarkStart w:id="1625" w:name="_Toc443554810" w:displacedByCustomXml="next"/>
    <w:bookmarkEnd w:id="1625" w:displacedByCustomXml="next"/>
    <w:bookmarkStart w:id="1626" w:name="_Toc443564906" w:displacedByCustomXml="next"/>
    <w:bookmarkEnd w:id="1626" w:displacedByCustomXml="next"/>
    <w:bookmarkStart w:id="1627" w:name="_Toc443471411" w:displacedByCustomXml="next"/>
    <w:bookmarkEnd w:id="1627" w:displacedByCustomXml="next"/>
    <w:bookmarkStart w:id="1628" w:name="_Toc443554819" w:displacedByCustomXml="next"/>
    <w:bookmarkEnd w:id="1628" w:displacedByCustomXml="next"/>
    <w:bookmarkStart w:id="1629" w:name="_Toc443564915" w:displacedByCustomXml="next"/>
    <w:bookmarkEnd w:id="1629" w:displacedByCustomXml="next"/>
    <w:bookmarkStart w:id="1630" w:name="_Toc443471420" w:displacedByCustomXml="next"/>
    <w:bookmarkEnd w:id="1630" w:displacedByCustomXml="next"/>
    <w:bookmarkStart w:id="1631" w:name="_Toc443554828" w:displacedByCustomXml="next"/>
    <w:bookmarkEnd w:id="1631" w:displacedByCustomXml="next"/>
    <w:bookmarkStart w:id="1632" w:name="_Toc443564924" w:displacedByCustomXml="next"/>
    <w:bookmarkEnd w:id="1632" w:displacedByCustomXml="next"/>
    <w:bookmarkStart w:id="1633" w:name="_Toc443471429" w:displacedByCustomXml="next"/>
    <w:bookmarkEnd w:id="1633" w:displacedByCustomXml="next"/>
    <w:bookmarkStart w:id="1634" w:name="_Toc443554837" w:displacedByCustomXml="next"/>
    <w:bookmarkEnd w:id="1634" w:displacedByCustomXml="next"/>
    <w:bookmarkStart w:id="1635" w:name="_Toc443564933" w:displacedByCustomXml="next"/>
    <w:bookmarkEnd w:id="1635" w:displacedByCustomXml="next"/>
    <w:bookmarkStart w:id="1636" w:name="_Toc443471447" w:displacedByCustomXml="next"/>
    <w:bookmarkEnd w:id="1636" w:displacedByCustomXml="next"/>
    <w:bookmarkStart w:id="1637" w:name="_Toc443554855" w:displacedByCustomXml="next"/>
    <w:bookmarkEnd w:id="1637" w:displacedByCustomXml="next"/>
    <w:bookmarkStart w:id="1638" w:name="_Toc443564951" w:displacedByCustomXml="next"/>
    <w:bookmarkEnd w:id="1638" w:displacedByCustomXml="next"/>
    <w:bookmarkStart w:id="1639" w:name="_Toc443471456" w:displacedByCustomXml="next"/>
    <w:bookmarkEnd w:id="1639" w:displacedByCustomXml="next"/>
    <w:bookmarkStart w:id="1640" w:name="_Toc443554864" w:displacedByCustomXml="next"/>
    <w:bookmarkEnd w:id="1640" w:displacedByCustomXml="next"/>
    <w:bookmarkStart w:id="1641" w:name="_Toc443564960" w:displacedByCustomXml="next"/>
    <w:bookmarkEnd w:id="1641" w:displacedByCustomXml="next"/>
    <w:bookmarkStart w:id="1642" w:name="_Toc443471465" w:displacedByCustomXml="next"/>
    <w:bookmarkEnd w:id="1642" w:displacedByCustomXml="next"/>
    <w:bookmarkStart w:id="1643" w:name="_Toc443554873" w:displacedByCustomXml="next"/>
    <w:bookmarkEnd w:id="1643" w:displacedByCustomXml="next"/>
    <w:bookmarkStart w:id="1644" w:name="_Toc443564969" w:displacedByCustomXml="next"/>
    <w:bookmarkEnd w:id="1644" w:displacedByCustomXml="next"/>
    <w:bookmarkStart w:id="1645" w:name="_Toc443471474" w:displacedByCustomXml="next"/>
    <w:bookmarkEnd w:id="1645" w:displacedByCustomXml="next"/>
    <w:bookmarkStart w:id="1646" w:name="_Toc443554882" w:displacedByCustomXml="next"/>
    <w:bookmarkEnd w:id="1646" w:displacedByCustomXml="next"/>
    <w:bookmarkStart w:id="1647" w:name="_Toc443564978" w:displacedByCustomXml="next"/>
    <w:bookmarkEnd w:id="1647" w:displacedByCustomXml="next"/>
    <w:bookmarkStart w:id="1648" w:name="_Toc443471483" w:displacedByCustomXml="next"/>
    <w:bookmarkEnd w:id="1648" w:displacedByCustomXml="next"/>
    <w:bookmarkStart w:id="1649" w:name="_Toc443554891" w:displacedByCustomXml="next"/>
    <w:bookmarkEnd w:id="1649" w:displacedByCustomXml="next"/>
    <w:bookmarkStart w:id="1650" w:name="_Toc443564987" w:displacedByCustomXml="next"/>
    <w:bookmarkEnd w:id="1650" w:displacedByCustomXml="next"/>
    <w:bookmarkStart w:id="1651" w:name="_Toc443471492" w:displacedByCustomXml="next"/>
    <w:bookmarkEnd w:id="1651" w:displacedByCustomXml="next"/>
    <w:bookmarkStart w:id="1652" w:name="_Toc443554900" w:displacedByCustomXml="next"/>
    <w:bookmarkEnd w:id="1652" w:displacedByCustomXml="next"/>
    <w:bookmarkStart w:id="1653" w:name="_Toc443564996" w:displacedByCustomXml="next"/>
    <w:bookmarkEnd w:id="1653" w:displacedByCustomXml="next"/>
    <w:bookmarkStart w:id="1654" w:name="_Toc443471501" w:displacedByCustomXml="next"/>
    <w:bookmarkEnd w:id="1654" w:displacedByCustomXml="next"/>
    <w:bookmarkStart w:id="1655" w:name="_Toc443554909" w:displacedByCustomXml="next"/>
    <w:bookmarkEnd w:id="1655" w:displacedByCustomXml="next"/>
    <w:bookmarkStart w:id="1656" w:name="_Toc443565005" w:displacedByCustomXml="next"/>
    <w:bookmarkEnd w:id="1656" w:displacedByCustomXml="next"/>
    <w:bookmarkStart w:id="1657" w:name="_Toc443471510" w:displacedByCustomXml="next"/>
    <w:bookmarkEnd w:id="1657" w:displacedByCustomXml="next"/>
    <w:bookmarkStart w:id="1658" w:name="_Toc443554918" w:displacedByCustomXml="next"/>
    <w:bookmarkEnd w:id="1658" w:displacedByCustomXml="next"/>
    <w:bookmarkStart w:id="1659" w:name="_Toc443565014" w:displacedByCustomXml="next"/>
    <w:bookmarkEnd w:id="1659" w:displacedByCustomXml="next"/>
    <w:bookmarkStart w:id="1660" w:name="_Toc443471519" w:displacedByCustomXml="next"/>
    <w:bookmarkEnd w:id="1660" w:displacedByCustomXml="next"/>
    <w:bookmarkStart w:id="1661" w:name="_Toc443554927" w:displacedByCustomXml="next"/>
    <w:bookmarkEnd w:id="1661" w:displacedByCustomXml="next"/>
    <w:bookmarkStart w:id="1662" w:name="_Toc443565023" w:displacedByCustomXml="next"/>
    <w:bookmarkEnd w:id="1662" w:displacedByCustomXml="next"/>
    <w:bookmarkStart w:id="1663" w:name="_Toc443471528" w:displacedByCustomXml="next"/>
    <w:bookmarkEnd w:id="1663" w:displacedByCustomXml="next"/>
    <w:bookmarkStart w:id="1664" w:name="_Toc443554936" w:displacedByCustomXml="next"/>
    <w:bookmarkEnd w:id="1664" w:displacedByCustomXml="next"/>
    <w:bookmarkStart w:id="1665" w:name="_Toc443565032" w:displacedByCustomXml="next"/>
    <w:bookmarkEnd w:id="1665" w:displacedByCustomXml="next"/>
    <w:bookmarkStart w:id="1666" w:name="_Toc443471537" w:displacedByCustomXml="next"/>
    <w:bookmarkEnd w:id="1666" w:displacedByCustomXml="next"/>
    <w:bookmarkStart w:id="1667" w:name="_Toc443554945" w:displacedByCustomXml="next"/>
    <w:bookmarkEnd w:id="1667" w:displacedByCustomXml="next"/>
    <w:bookmarkStart w:id="1668" w:name="_Toc443565041" w:displacedByCustomXml="next"/>
    <w:bookmarkEnd w:id="1668" w:displacedByCustomXml="next"/>
    <w:bookmarkStart w:id="1669" w:name="_Toc443471546" w:displacedByCustomXml="next"/>
    <w:bookmarkEnd w:id="1669" w:displacedByCustomXml="next"/>
    <w:bookmarkStart w:id="1670" w:name="_Toc443554954" w:displacedByCustomXml="next"/>
    <w:bookmarkEnd w:id="1670" w:displacedByCustomXml="next"/>
    <w:bookmarkStart w:id="1671" w:name="_Toc443565050" w:displacedByCustomXml="next"/>
    <w:bookmarkEnd w:id="1671" w:displacedByCustomXml="next"/>
    <w:bookmarkStart w:id="1672" w:name="_Toc443471555" w:displacedByCustomXml="next"/>
    <w:bookmarkEnd w:id="1672" w:displacedByCustomXml="next"/>
    <w:bookmarkStart w:id="1673" w:name="_Toc443554963" w:displacedByCustomXml="next"/>
    <w:bookmarkEnd w:id="1673" w:displacedByCustomXml="next"/>
    <w:bookmarkStart w:id="1674" w:name="_Toc443565059" w:displacedByCustomXml="next"/>
    <w:bookmarkEnd w:id="1674" w:displacedByCustomXml="next"/>
    <w:bookmarkStart w:id="1675" w:name="_Toc443471564" w:displacedByCustomXml="next"/>
    <w:bookmarkEnd w:id="1675" w:displacedByCustomXml="next"/>
    <w:bookmarkStart w:id="1676" w:name="_Toc443554972" w:displacedByCustomXml="next"/>
    <w:bookmarkEnd w:id="1676" w:displacedByCustomXml="next"/>
    <w:bookmarkStart w:id="1677" w:name="_Toc443565068" w:displacedByCustomXml="next"/>
    <w:bookmarkEnd w:id="1677" w:displacedByCustomXml="next"/>
    <w:bookmarkStart w:id="1678" w:name="_Toc443471573" w:displacedByCustomXml="next"/>
    <w:bookmarkEnd w:id="1678" w:displacedByCustomXml="next"/>
    <w:bookmarkStart w:id="1679" w:name="_Toc443554981" w:displacedByCustomXml="next"/>
    <w:bookmarkEnd w:id="1679" w:displacedByCustomXml="next"/>
    <w:bookmarkStart w:id="1680" w:name="_Toc443565077" w:displacedByCustomXml="next"/>
    <w:bookmarkEnd w:id="1680" w:displacedByCustomXml="next"/>
    <w:bookmarkStart w:id="1681" w:name="_Toc443471582" w:displacedByCustomXml="next"/>
    <w:bookmarkEnd w:id="1681" w:displacedByCustomXml="next"/>
    <w:bookmarkStart w:id="1682" w:name="_Toc443554990" w:displacedByCustomXml="next"/>
    <w:bookmarkEnd w:id="1682" w:displacedByCustomXml="next"/>
    <w:bookmarkStart w:id="1683" w:name="_Toc443565086" w:displacedByCustomXml="next"/>
    <w:bookmarkEnd w:id="1683" w:displacedByCustomXml="next"/>
    <w:bookmarkStart w:id="1684" w:name="_Toc443471591" w:displacedByCustomXml="next"/>
    <w:bookmarkEnd w:id="1684" w:displacedByCustomXml="next"/>
    <w:bookmarkStart w:id="1685" w:name="_Toc443554999" w:displacedByCustomXml="next"/>
    <w:bookmarkEnd w:id="1685" w:displacedByCustomXml="next"/>
    <w:bookmarkStart w:id="1686" w:name="_Toc443565095" w:displacedByCustomXml="next"/>
    <w:bookmarkEnd w:id="1686" w:displacedByCustomXml="next"/>
    <w:bookmarkStart w:id="1687" w:name="_Toc443471600" w:displacedByCustomXml="next"/>
    <w:bookmarkEnd w:id="1687" w:displacedByCustomXml="next"/>
    <w:bookmarkStart w:id="1688" w:name="_Toc443555008" w:displacedByCustomXml="next"/>
    <w:bookmarkEnd w:id="1688" w:displacedByCustomXml="next"/>
    <w:bookmarkStart w:id="1689" w:name="_Toc443565104" w:displacedByCustomXml="next"/>
    <w:bookmarkEnd w:id="1689" w:displacedByCustomXml="next"/>
    <w:bookmarkStart w:id="1690" w:name="_Toc443471609" w:displacedByCustomXml="next"/>
    <w:bookmarkEnd w:id="1690" w:displacedByCustomXml="next"/>
    <w:bookmarkStart w:id="1691" w:name="_Toc443555017" w:displacedByCustomXml="next"/>
    <w:bookmarkEnd w:id="1691" w:displacedByCustomXml="next"/>
    <w:bookmarkStart w:id="1692" w:name="_Toc443565113" w:displacedByCustomXml="next"/>
    <w:bookmarkEnd w:id="1692" w:displacedByCustomXml="next"/>
    <w:bookmarkStart w:id="1693" w:name="_Toc443471619" w:displacedByCustomXml="next"/>
    <w:bookmarkEnd w:id="1693" w:displacedByCustomXml="next"/>
    <w:bookmarkStart w:id="1694" w:name="_Toc443555027" w:displacedByCustomXml="next"/>
    <w:bookmarkEnd w:id="1694" w:displacedByCustomXml="next"/>
    <w:bookmarkStart w:id="1695" w:name="_Toc443565123" w:displacedByCustomXml="next"/>
    <w:bookmarkEnd w:id="1695" w:displacedByCustomXml="next"/>
    <w:bookmarkStart w:id="1696" w:name="_Toc443471629" w:displacedByCustomXml="next"/>
    <w:bookmarkEnd w:id="1696" w:displacedByCustomXml="next"/>
    <w:bookmarkStart w:id="1697" w:name="_Toc443555037" w:displacedByCustomXml="next"/>
    <w:bookmarkEnd w:id="1697" w:displacedByCustomXml="next"/>
    <w:bookmarkStart w:id="1698" w:name="_Toc443565133" w:displacedByCustomXml="next"/>
    <w:bookmarkEnd w:id="1698" w:displacedByCustomXml="next"/>
    <w:bookmarkStart w:id="1699" w:name="_Toc443471639" w:displacedByCustomXml="next"/>
    <w:bookmarkEnd w:id="1699" w:displacedByCustomXml="next"/>
    <w:bookmarkStart w:id="1700" w:name="_Toc443555047" w:displacedByCustomXml="next"/>
    <w:bookmarkEnd w:id="1700" w:displacedByCustomXml="next"/>
    <w:bookmarkStart w:id="1701" w:name="_Toc443565143" w:displacedByCustomXml="next"/>
    <w:bookmarkEnd w:id="1701" w:displacedByCustomXml="next"/>
    <w:bookmarkStart w:id="1702" w:name="_Toc443471659" w:displacedByCustomXml="next"/>
    <w:bookmarkEnd w:id="1702" w:displacedByCustomXml="next"/>
    <w:bookmarkStart w:id="1703" w:name="_Toc443555067" w:displacedByCustomXml="next"/>
    <w:bookmarkEnd w:id="1703" w:displacedByCustomXml="next"/>
    <w:bookmarkStart w:id="1704" w:name="_Toc443565163" w:displacedByCustomXml="next"/>
    <w:bookmarkEnd w:id="1704" w:displacedByCustomXml="next"/>
    <w:bookmarkStart w:id="1705" w:name="_Toc443471669" w:displacedByCustomXml="next"/>
    <w:bookmarkEnd w:id="1705" w:displacedByCustomXml="next"/>
    <w:bookmarkStart w:id="1706" w:name="_Toc443555077" w:displacedByCustomXml="next"/>
    <w:bookmarkEnd w:id="1706" w:displacedByCustomXml="next"/>
    <w:bookmarkStart w:id="1707" w:name="_Toc443565173" w:displacedByCustomXml="next"/>
    <w:bookmarkEnd w:id="1707" w:displacedByCustomXml="next"/>
    <w:bookmarkStart w:id="1708" w:name="_Toc443471679" w:displacedByCustomXml="next"/>
    <w:bookmarkEnd w:id="1708" w:displacedByCustomXml="next"/>
    <w:bookmarkStart w:id="1709" w:name="_Toc443555087" w:displacedByCustomXml="next"/>
    <w:bookmarkEnd w:id="1709" w:displacedByCustomXml="next"/>
    <w:bookmarkStart w:id="1710" w:name="_Toc443565183" w:displacedByCustomXml="next"/>
    <w:bookmarkEnd w:id="1710" w:displacedByCustomXml="next"/>
    <w:bookmarkStart w:id="1711" w:name="_Toc443471689" w:displacedByCustomXml="next"/>
    <w:bookmarkEnd w:id="1711" w:displacedByCustomXml="next"/>
    <w:bookmarkStart w:id="1712" w:name="_Toc443555097" w:displacedByCustomXml="next"/>
    <w:bookmarkEnd w:id="1712" w:displacedByCustomXml="next"/>
    <w:bookmarkStart w:id="1713" w:name="_Toc443565193" w:displacedByCustomXml="next"/>
    <w:bookmarkEnd w:id="1713" w:displacedByCustomXml="next"/>
    <w:bookmarkStart w:id="1714" w:name="_Toc443471699" w:displacedByCustomXml="next"/>
    <w:bookmarkEnd w:id="1714" w:displacedByCustomXml="next"/>
    <w:bookmarkStart w:id="1715" w:name="_Toc443555107" w:displacedByCustomXml="next"/>
    <w:bookmarkEnd w:id="1715" w:displacedByCustomXml="next"/>
    <w:bookmarkStart w:id="1716" w:name="_Toc443565203" w:displacedByCustomXml="next"/>
    <w:bookmarkEnd w:id="1716" w:displacedByCustomXml="next"/>
    <w:bookmarkStart w:id="1717" w:name="_Toc443471709" w:displacedByCustomXml="next"/>
    <w:bookmarkEnd w:id="1717" w:displacedByCustomXml="next"/>
    <w:bookmarkStart w:id="1718" w:name="_Toc443555117" w:displacedByCustomXml="next"/>
    <w:bookmarkEnd w:id="1718" w:displacedByCustomXml="next"/>
    <w:bookmarkStart w:id="1719" w:name="_Toc443565213" w:displacedByCustomXml="next"/>
    <w:bookmarkEnd w:id="1719" w:displacedByCustomXml="next"/>
    <w:bookmarkStart w:id="1720" w:name="_Toc443471719" w:displacedByCustomXml="next"/>
    <w:bookmarkEnd w:id="1720" w:displacedByCustomXml="next"/>
    <w:bookmarkStart w:id="1721" w:name="_Toc443555127" w:displacedByCustomXml="next"/>
    <w:bookmarkEnd w:id="1721" w:displacedByCustomXml="next"/>
    <w:bookmarkStart w:id="1722" w:name="_Toc443565223" w:displacedByCustomXml="next"/>
    <w:bookmarkEnd w:id="1722" w:displacedByCustomXml="next"/>
    <w:bookmarkStart w:id="1723" w:name="_Toc443471729" w:displacedByCustomXml="next"/>
    <w:bookmarkEnd w:id="1723" w:displacedByCustomXml="next"/>
    <w:bookmarkStart w:id="1724" w:name="_Toc443555137" w:displacedByCustomXml="next"/>
    <w:bookmarkEnd w:id="1724" w:displacedByCustomXml="next"/>
    <w:bookmarkStart w:id="1725" w:name="_Toc443565233" w:displacedByCustomXml="next"/>
    <w:bookmarkEnd w:id="1725" w:displacedByCustomXml="next"/>
    <w:bookmarkStart w:id="1726" w:name="_Toc443471748" w:displacedByCustomXml="next"/>
    <w:bookmarkEnd w:id="1726" w:displacedByCustomXml="next"/>
    <w:bookmarkStart w:id="1727" w:name="_Toc443555156" w:displacedByCustomXml="next"/>
    <w:bookmarkEnd w:id="1727" w:displacedByCustomXml="next"/>
    <w:bookmarkStart w:id="1728" w:name="_Toc443565252" w:displacedByCustomXml="next"/>
    <w:bookmarkEnd w:id="1728" w:displacedByCustomXml="next"/>
    <w:bookmarkStart w:id="1729" w:name="_Toc443471757" w:displacedByCustomXml="next"/>
    <w:bookmarkEnd w:id="1729" w:displacedByCustomXml="next"/>
    <w:bookmarkStart w:id="1730" w:name="_Toc443555165" w:displacedByCustomXml="next"/>
    <w:bookmarkEnd w:id="1730" w:displacedByCustomXml="next"/>
    <w:bookmarkStart w:id="1731" w:name="_Toc443565261" w:displacedByCustomXml="next"/>
    <w:bookmarkEnd w:id="1731" w:displacedByCustomXml="next"/>
    <w:bookmarkStart w:id="1732" w:name="_Toc443471766" w:displacedByCustomXml="next"/>
    <w:bookmarkEnd w:id="1732" w:displacedByCustomXml="next"/>
    <w:bookmarkStart w:id="1733" w:name="_Toc443555174" w:displacedByCustomXml="next"/>
    <w:bookmarkEnd w:id="1733" w:displacedByCustomXml="next"/>
    <w:bookmarkStart w:id="1734" w:name="_Toc443565270" w:displacedByCustomXml="next"/>
    <w:bookmarkEnd w:id="1734" w:displacedByCustomXml="next"/>
    <w:bookmarkStart w:id="1735" w:name="_Toc443471775" w:displacedByCustomXml="next"/>
    <w:bookmarkEnd w:id="1735" w:displacedByCustomXml="next"/>
    <w:bookmarkStart w:id="1736" w:name="_Toc443555183" w:displacedByCustomXml="next"/>
    <w:bookmarkEnd w:id="1736" w:displacedByCustomXml="next"/>
    <w:bookmarkStart w:id="1737" w:name="_Toc443565279" w:displacedByCustomXml="next"/>
    <w:bookmarkEnd w:id="1737" w:displacedByCustomXml="next"/>
    <w:bookmarkStart w:id="1738" w:name="_Toc443471784" w:displacedByCustomXml="next"/>
    <w:bookmarkEnd w:id="1738" w:displacedByCustomXml="next"/>
    <w:bookmarkStart w:id="1739" w:name="_Toc443555192" w:displacedByCustomXml="next"/>
    <w:bookmarkEnd w:id="1739" w:displacedByCustomXml="next"/>
    <w:bookmarkStart w:id="1740" w:name="_Toc443565288" w:displacedByCustomXml="next"/>
    <w:bookmarkEnd w:id="1740" w:displacedByCustomXml="next"/>
    <w:bookmarkStart w:id="1741" w:name="_Toc443471793" w:displacedByCustomXml="next"/>
    <w:bookmarkEnd w:id="1741" w:displacedByCustomXml="next"/>
    <w:bookmarkStart w:id="1742" w:name="_Toc443555201" w:displacedByCustomXml="next"/>
    <w:bookmarkEnd w:id="1742" w:displacedByCustomXml="next"/>
    <w:bookmarkStart w:id="1743" w:name="_Toc443565297" w:displacedByCustomXml="next"/>
    <w:bookmarkEnd w:id="1743" w:displacedByCustomXml="next"/>
    <w:bookmarkStart w:id="1744" w:name="_Toc443471802" w:displacedByCustomXml="next"/>
    <w:bookmarkEnd w:id="1744" w:displacedByCustomXml="next"/>
    <w:bookmarkStart w:id="1745" w:name="_Toc443555210" w:displacedByCustomXml="next"/>
    <w:bookmarkEnd w:id="1745" w:displacedByCustomXml="next"/>
    <w:bookmarkStart w:id="1746" w:name="_Toc443565306" w:displacedByCustomXml="next"/>
    <w:bookmarkEnd w:id="1746" w:displacedByCustomXml="next"/>
    <w:bookmarkStart w:id="1747" w:name="_Toc443471811" w:displacedByCustomXml="next"/>
    <w:bookmarkEnd w:id="1747" w:displacedByCustomXml="next"/>
    <w:bookmarkStart w:id="1748" w:name="_Toc443555219" w:displacedByCustomXml="next"/>
    <w:bookmarkEnd w:id="1748" w:displacedByCustomXml="next"/>
    <w:bookmarkStart w:id="1749" w:name="_Toc443565315" w:displacedByCustomXml="next"/>
    <w:bookmarkEnd w:id="1749" w:displacedByCustomXml="next"/>
    <w:bookmarkStart w:id="1750" w:name="_Toc443471820" w:displacedByCustomXml="next"/>
    <w:bookmarkEnd w:id="1750" w:displacedByCustomXml="next"/>
    <w:bookmarkStart w:id="1751" w:name="_Toc443555228" w:displacedByCustomXml="next"/>
    <w:bookmarkEnd w:id="1751" w:displacedByCustomXml="next"/>
    <w:bookmarkStart w:id="1752" w:name="_Toc443565324" w:displacedByCustomXml="next"/>
    <w:bookmarkEnd w:id="1752" w:displacedByCustomXml="next"/>
    <w:bookmarkStart w:id="1753" w:name="_Toc443471829" w:displacedByCustomXml="next"/>
    <w:bookmarkEnd w:id="1753" w:displacedByCustomXml="next"/>
    <w:bookmarkStart w:id="1754" w:name="_Toc443555237" w:displacedByCustomXml="next"/>
    <w:bookmarkEnd w:id="1754" w:displacedByCustomXml="next"/>
    <w:bookmarkStart w:id="1755" w:name="_Toc443565333" w:displacedByCustomXml="next"/>
    <w:bookmarkEnd w:id="1755" w:displacedByCustomXml="next"/>
    <w:bookmarkStart w:id="1756" w:name="_Toc443471838" w:displacedByCustomXml="next"/>
    <w:bookmarkEnd w:id="1756" w:displacedByCustomXml="next"/>
    <w:bookmarkStart w:id="1757" w:name="_Toc443555246" w:displacedByCustomXml="next"/>
    <w:bookmarkEnd w:id="1757" w:displacedByCustomXml="next"/>
    <w:bookmarkStart w:id="1758" w:name="_Toc443565342" w:displacedByCustomXml="next"/>
    <w:bookmarkEnd w:id="1758" w:displacedByCustomXml="next"/>
    <w:bookmarkStart w:id="1759" w:name="_Toc443471847" w:displacedByCustomXml="next"/>
    <w:bookmarkEnd w:id="1759" w:displacedByCustomXml="next"/>
    <w:bookmarkStart w:id="1760" w:name="_Toc443555255" w:displacedByCustomXml="next"/>
    <w:bookmarkEnd w:id="1760" w:displacedByCustomXml="next"/>
    <w:bookmarkStart w:id="1761" w:name="_Toc443565351" w:displacedByCustomXml="next"/>
    <w:bookmarkEnd w:id="1761" w:displacedByCustomXml="next"/>
    <w:bookmarkStart w:id="1762" w:name="_Toc443471856" w:displacedByCustomXml="next"/>
    <w:bookmarkEnd w:id="1762" w:displacedByCustomXml="next"/>
    <w:bookmarkStart w:id="1763" w:name="_Toc443555264" w:displacedByCustomXml="next"/>
    <w:bookmarkEnd w:id="1763" w:displacedByCustomXml="next"/>
    <w:bookmarkStart w:id="1764" w:name="_Toc443565360" w:displacedByCustomXml="next"/>
    <w:bookmarkEnd w:id="1764" w:displacedByCustomXml="next"/>
    <w:bookmarkStart w:id="1765" w:name="_Toc443471865" w:displacedByCustomXml="next"/>
    <w:bookmarkEnd w:id="1765" w:displacedByCustomXml="next"/>
    <w:bookmarkStart w:id="1766" w:name="_Toc443555273" w:displacedByCustomXml="next"/>
    <w:bookmarkEnd w:id="1766" w:displacedByCustomXml="next"/>
    <w:bookmarkStart w:id="1767" w:name="_Toc443565369" w:displacedByCustomXml="next"/>
    <w:bookmarkEnd w:id="1767" w:displacedByCustomXml="next"/>
    <w:bookmarkStart w:id="1768" w:name="_Toc443471874" w:displacedByCustomXml="next"/>
    <w:bookmarkEnd w:id="1768" w:displacedByCustomXml="next"/>
    <w:bookmarkStart w:id="1769" w:name="_Toc443555282" w:displacedByCustomXml="next"/>
    <w:bookmarkEnd w:id="1769" w:displacedByCustomXml="next"/>
    <w:bookmarkStart w:id="1770" w:name="_Toc443565378" w:displacedByCustomXml="next"/>
    <w:bookmarkEnd w:id="1770" w:displacedByCustomXml="next"/>
    <w:bookmarkStart w:id="1771" w:name="_Toc443471883" w:displacedByCustomXml="next"/>
    <w:bookmarkEnd w:id="1771" w:displacedByCustomXml="next"/>
    <w:bookmarkStart w:id="1772" w:name="_Toc443555291" w:displacedByCustomXml="next"/>
    <w:bookmarkEnd w:id="1772" w:displacedByCustomXml="next"/>
    <w:bookmarkStart w:id="1773" w:name="_Toc443565387" w:displacedByCustomXml="next"/>
    <w:bookmarkEnd w:id="1773" w:displacedByCustomXml="next"/>
    <w:bookmarkStart w:id="1774" w:name="_Toc443471892" w:displacedByCustomXml="next"/>
    <w:bookmarkEnd w:id="1774" w:displacedByCustomXml="next"/>
    <w:bookmarkStart w:id="1775" w:name="_Toc443555300" w:displacedByCustomXml="next"/>
    <w:bookmarkEnd w:id="1775" w:displacedByCustomXml="next"/>
    <w:bookmarkStart w:id="1776" w:name="_Toc443565396" w:displacedByCustomXml="next"/>
    <w:bookmarkEnd w:id="1776" w:displacedByCustomXml="next"/>
    <w:bookmarkStart w:id="1777" w:name="_Toc443471901" w:displacedByCustomXml="next"/>
    <w:bookmarkEnd w:id="1777" w:displacedByCustomXml="next"/>
    <w:bookmarkStart w:id="1778" w:name="_Toc443555309" w:displacedByCustomXml="next"/>
    <w:bookmarkEnd w:id="1778" w:displacedByCustomXml="next"/>
    <w:bookmarkStart w:id="1779" w:name="_Toc443565405" w:displacedByCustomXml="next"/>
    <w:bookmarkEnd w:id="1779" w:displacedByCustomXml="next"/>
    <w:bookmarkStart w:id="1780" w:name="_Toc443471910" w:displacedByCustomXml="next"/>
    <w:bookmarkEnd w:id="1780" w:displacedByCustomXml="next"/>
    <w:bookmarkStart w:id="1781" w:name="_Toc443555318" w:displacedByCustomXml="next"/>
    <w:bookmarkEnd w:id="1781" w:displacedByCustomXml="next"/>
    <w:bookmarkStart w:id="1782" w:name="_Toc443565414" w:displacedByCustomXml="next"/>
    <w:bookmarkEnd w:id="1782" w:displacedByCustomXml="next"/>
    <w:bookmarkStart w:id="1783" w:name="_Toc443471919" w:displacedByCustomXml="next"/>
    <w:bookmarkEnd w:id="1783" w:displacedByCustomXml="next"/>
    <w:bookmarkStart w:id="1784" w:name="_Toc443555327" w:displacedByCustomXml="next"/>
    <w:bookmarkEnd w:id="1784" w:displacedByCustomXml="next"/>
    <w:bookmarkStart w:id="1785" w:name="_Toc443565423" w:displacedByCustomXml="next"/>
    <w:bookmarkEnd w:id="1785" w:displacedByCustomXml="next"/>
    <w:bookmarkStart w:id="1786" w:name="_Toc443471928" w:displacedByCustomXml="next"/>
    <w:bookmarkEnd w:id="1786" w:displacedByCustomXml="next"/>
    <w:bookmarkStart w:id="1787" w:name="_Toc443555336" w:displacedByCustomXml="next"/>
    <w:bookmarkEnd w:id="1787" w:displacedByCustomXml="next"/>
    <w:bookmarkStart w:id="1788" w:name="_Toc443565432" w:displacedByCustomXml="next"/>
    <w:bookmarkEnd w:id="1788" w:displacedByCustomXml="next"/>
    <w:bookmarkStart w:id="1789" w:name="_Toc443471937" w:displacedByCustomXml="next"/>
    <w:bookmarkEnd w:id="1789" w:displacedByCustomXml="next"/>
    <w:bookmarkStart w:id="1790" w:name="_Toc443555345" w:displacedByCustomXml="next"/>
    <w:bookmarkEnd w:id="1790" w:displacedByCustomXml="next"/>
    <w:bookmarkStart w:id="1791" w:name="_Toc443565441" w:displacedByCustomXml="next"/>
    <w:bookmarkEnd w:id="1791" w:displacedByCustomXml="next"/>
    <w:bookmarkStart w:id="1792" w:name="_Toc443471946" w:displacedByCustomXml="next"/>
    <w:bookmarkEnd w:id="1792" w:displacedByCustomXml="next"/>
    <w:bookmarkStart w:id="1793" w:name="_Toc443555354" w:displacedByCustomXml="next"/>
    <w:bookmarkEnd w:id="1793" w:displacedByCustomXml="next"/>
    <w:bookmarkStart w:id="1794" w:name="_Toc443565450" w:displacedByCustomXml="next"/>
    <w:bookmarkEnd w:id="1794" w:displacedByCustomXml="next"/>
    <w:bookmarkStart w:id="1795" w:name="_Toc443471955" w:displacedByCustomXml="next"/>
    <w:bookmarkEnd w:id="1795" w:displacedByCustomXml="next"/>
    <w:bookmarkStart w:id="1796" w:name="_Toc443555363" w:displacedByCustomXml="next"/>
    <w:bookmarkEnd w:id="1796" w:displacedByCustomXml="next"/>
    <w:bookmarkStart w:id="1797" w:name="_Toc443565459" w:displacedByCustomXml="next"/>
    <w:bookmarkEnd w:id="1797" w:displacedByCustomXml="next"/>
    <w:bookmarkStart w:id="1798" w:name="_Toc443471964" w:displacedByCustomXml="next"/>
    <w:bookmarkEnd w:id="1798" w:displacedByCustomXml="next"/>
    <w:bookmarkStart w:id="1799" w:name="_Toc443555372" w:displacedByCustomXml="next"/>
    <w:bookmarkEnd w:id="1799" w:displacedByCustomXml="next"/>
    <w:bookmarkStart w:id="1800" w:name="_Toc443565468" w:displacedByCustomXml="next"/>
    <w:bookmarkEnd w:id="1800" w:displacedByCustomXml="next"/>
    <w:bookmarkStart w:id="1801" w:name="_Toc443471973" w:displacedByCustomXml="next"/>
    <w:bookmarkEnd w:id="1801" w:displacedByCustomXml="next"/>
    <w:bookmarkStart w:id="1802" w:name="_Toc443555381" w:displacedByCustomXml="next"/>
    <w:bookmarkEnd w:id="1802" w:displacedByCustomXml="next"/>
    <w:bookmarkStart w:id="1803" w:name="_Toc443565477" w:displacedByCustomXml="next"/>
    <w:bookmarkEnd w:id="1803" w:displacedByCustomXml="next"/>
    <w:bookmarkStart w:id="1804" w:name="_Toc443471982" w:displacedByCustomXml="next"/>
    <w:bookmarkEnd w:id="1804" w:displacedByCustomXml="next"/>
    <w:bookmarkStart w:id="1805" w:name="_Toc443555390" w:displacedByCustomXml="next"/>
    <w:bookmarkEnd w:id="1805" w:displacedByCustomXml="next"/>
    <w:bookmarkStart w:id="1806" w:name="_Toc443565486" w:displacedByCustomXml="next"/>
    <w:bookmarkEnd w:id="1806" w:displacedByCustomXml="next"/>
    <w:bookmarkStart w:id="1807" w:name="_Toc443471991" w:displacedByCustomXml="next"/>
    <w:bookmarkEnd w:id="1807" w:displacedByCustomXml="next"/>
    <w:bookmarkStart w:id="1808" w:name="_Toc443555399" w:displacedByCustomXml="next"/>
    <w:bookmarkEnd w:id="1808" w:displacedByCustomXml="next"/>
    <w:bookmarkStart w:id="1809" w:name="_Toc443565495" w:displacedByCustomXml="next"/>
    <w:bookmarkEnd w:id="1809" w:displacedByCustomXml="next"/>
    <w:bookmarkStart w:id="1810" w:name="_Toc443472000" w:displacedByCustomXml="next"/>
    <w:bookmarkEnd w:id="1810" w:displacedByCustomXml="next"/>
    <w:bookmarkStart w:id="1811" w:name="_Toc443555408" w:displacedByCustomXml="next"/>
    <w:bookmarkEnd w:id="1811" w:displacedByCustomXml="next"/>
    <w:bookmarkStart w:id="1812" w:name="_Toc443565504" w:displacedByCustomXml="next"/>
    <w:bookmarkEnd w:id="1812" w:displacedByCustomXml="next"/>
    <w:bookmarkStart w:id="1813" w:name="_Toc443472009" w:displacedByCustomXml="next"/>
    <w:bookmarkEnd w:id="1813" w:displacedByCustomXml="next"/>
    <w:bookmarkStart w:id="1814" w:name="_Toc443555417" w:displacedByCustomXml="next"/>
    <w:bookmarkEnd w:id="1814" w:displacedByCustomXml="next"/>
    <w:bookmarkStart w:id="1815" w:name="_Toc443565513" w:displacedByCustomXml="next"/>
    <w:bookmarkEnd w:id="1815" w:displacedByCustomXml="next"/>
    <w:bookmarkStart w:id="1816" w:name="_Toc443472018" w:displacedByCustomXml="next"/>
    <w:bookmarkEnd w:id="1816" w:displacedByCustomXml="next"/>
    <w:bookmarkStart w:id="1817" w:name="_Toc443555426" w:displacedByCustomXml="next"/>
    <w:bookmarkEnd w:id="1817" w:displacedByCustomXml="next"/>
    <w:bookmarkStart w:id="1818" w:name="_Toc443565522" w:displacedByCustomXml="next"/>
    <w:bookmarkEnd w:id="1818" w:displacedByCustomXml="next"/>
    <w:bookmarkStart w:id="1819" w:name="_Toc443472027" w:displacedByCustomXml="next"/>
    <w:bookmarkEnd w:id="1819" w:displacedByCustomXml="next"/>
    <w:bookmarkStart w:id="1820" w:name="_Toc443555435" w:displacedByCustomXml="next"/>
    <w:bookmarkEnd w:id="1820" w:displacedByCustomXml="next"/>
    <w:bookmarkStart w:id="1821" w:name="_Toc443565531" w:displacedByCustomXml="next"/>
    <w:bookmarkEnd w:id="1821" w:displacedByCustomXml="next"/>
    <w:bookmarkStart w:id="1822" w:name="_Toc443472036" w:displacedByCustomXml="next"/>
    <w:bookmarkEnd w:id="1822" w:displacedByCustomXml="next"/>
    <w:bookmarkStart w:id="1823" w:name="_Toc443555444" w:displacedByCustomXml="next"/>
    <w:bookmarkEnd w:id="1823" w:displacedByCustomXml="next"/>
    <w:bookmarkStart w:id="1824" w:name="_Toc443565540" w:displacedByCustomXml="next"/>
    <w:bookmarkEnd w:id="1824" w:displacedByCustomXml="next"/>
    <w:bookmarkStart w:id="1825" w:name="_Toc443472045" w:displacedByCustomXml="next"/>
    <w:bookmarkEnd w:id="1825" w:displacedByCustomXml="next"/>
    <w:bookmarkStart w:id="1826" w:name="_Toc443555453" w:displacedByCustomXml="next"/>
    <w:bookmarkEnd w:id="1826" w:displacedByCustomXml="next"/>
    <w:bookmarkStart w:id="1827" w:name="_Toc443565549" w:displacedByCustomXml="next"/>
    <w:bookmarkEnd w:id="1827" w:displacedByCustomXml="next"/>
    <w:bookmarkStart w:id="1828" w:name="_Toc443472054" w:displacedByCustomXml="next"/>
    <w:bookmarkEnd w:id="1828" w:displacedByCustomXml="next"/>
    <w:bookmarkStart w:id="1829" w:name="_Toc443555462" w:displacedByCustomXml="next"/>
    <w:bookmarkEnd w:id="1829" w:displacedByCustomXml="next"/>
    <w:bookmarkStart w:id="1830" w:name="_Toc443565558" w:displacedByCustomXml="next"/>
    <w:bookmarkEnd w:id="1830" w:displacedByCustomXml="next"/>
    <w:bookmarkStart w:id="1831" w:name="_Toc443472063" w:displacedByCustomXml="next"/>
    <w:bookmarkEnd w:id="1831" w:displacedByCustomXml="next"/>
    <w:bookmarkStart w:id="1832" w:name="_Toc443555471" w:displacedByCustomXml="next"/>
    <w:bookmarkEnd w:id="1832" w:displacedByCustomXml="next"/>
    <w:bookmarkStart w:id="1833" w:name="_Toc443565567" w:displacedByCustomXml="next"/>
    <w:bookmarkEnd w:id="1833" w:displacedByCustomXml="next"/>
    <w:bookmarkStart w:id="1834" w:name="_Toc443472072" w:displacedByCustomXml="next"/>
    <w:bookmarkEnd w:id="1834" w:displacedByCustomXml="next"/>
    <w:bookmarkStart w:id="1835" w:name="_Toc443555480" w:displacedByCustomXml="next"/>
    <w:bookmarkEnd w:id="1835" w:displacedByCustomXml="next"/>
    <w:bookmarkStart w:id="1836" w:name="_Toc443565576" w:displacedByCustomXml="next"/>
    <w:bookmarkEnd w:id="1836" w:displacedByCustomXml="next"/>
    <w:bookmarkStart w:id="1837" w:name="_Toc443472081" w:displacedByCustomXml="next"/>
    <w:bookmarkEnd w:id="1837" w:displacedByCustomXml="next"/>
    <w:bookmarkStart w:id="1838" w:name="_Toc443555489" w:displacedByCustomXml="next"/>
    <w:bookmarkEnd w:id="1838" w:displacedByCustomXml="next"/>
    <w:bookmarkStart w:id="1839" w:name="_Toc443565585" w:displacedByCustomXml="next"/>
    <w:bookmarkEnd w:id="1839" w:displacedByCustomXml="next"/>
    <w:bookmarkStart w:id="1840" w:name="_Toc443472090" w:displacedByCustomXml="next"/>
    <w:bookmarkEnd w:id="1840" w:displacedByCustomXml="next"/>
    <w:bookmarkStart w:id="1841" w:name="_Toc443555498" w:displacedByCustomXml="next"/>
    <w:bookmarkEnd w:id="1841" w:displacedByCustomXml="next"/>
    <w:bookmarkStart w:id="1842" w:name="_Toc443565594" w:displacedByCustomXml="next"/>
    <w:bookmarkEnd w:id="1842" w:displacedByCustomXml="next"/>
    <w:bookmarkStart w:id="1843" w:name="_Toc443472099" w:displacedByCustomXml="next"/>
    <w:bookmarkEnd w:id="1843" w:displacedByCustomXml="next"/>
    <w:bookmarkStart w:id="1844" w:name="_Toc443555507" w:displacedByCustomXml="next"/>
    <w:bookmarkEnd w:id="1844" w:displacedByCustomXml="next"/>
    <w:bookmarkStart w:id="1845" w:name="_Toc443565603" w:displacedByCustomXml="next"/>
    <w:bookmarkEnd w:id="1845" w:displacedByCustomXml="next"/>
    <w:bookmarkStart w:id="1846" w:name="_Toc443472108" w:displacedByCustomXml="next"/>
    <w:bookmarkEnd w:id="1846" w:displacedByCustomXml="next"/>
    <w:bookmarkStart w:id="1847" w:name="_Toc443555516" w:displacedByCustomXml="next"/>
    <w:bookmarkEnd w:id="1847" w:displacedByCustomXml="next"/>
    <w:bookmarkStart w:id="1848" w:name="_Toc443565612" w:displacedByCustomXml="next"/>
    <w:bookmarkEnd w:id="1848" w:displacedByCustomXml="next"/>
    <w:bookmarkStart w:id="1849" w:name="_Toc443472117" w:displacedByCustomXml="next"/>
    <w:bookmarkEnd w:id="1849" w:displacedByCustomXml="next"/>
    <w:bookmarkStart w:id="1850" w:name="_Toc443555525" w:displacedByCustomXml="next"/>
    <w:bookmarkEnd w:id="1850" w:displacedByCustomXml="next"/>
    <w:bookmarkStart w:id="1851" w:name="_Toc443565621" w:displacedByCustomXml="next"/>
    <w:bookmarkEnd w:id="1851" w:displacedByCustomXml="next"/>
    <w:bookmarkStart w:id="1852" w:name="_Toc443472126" w:displacedByCustomXml="next"/>
    <w:bookmarkEnd w:id="1852" w:displacedByCustomXml="next"/>
    <w:bookmarkStart w:id="1853" w:name="_Toc443555534" w:displacedByCustomXml="next"/>
    <w:bookmarkEnd w:id="1853" w:displacedByCustomXml="next"/>
    <w:bookmarkStart w:id="1854" w:name="_Toc443565630" w:displacedByCustomXml="next"/>
    <w:bookmarkEnd w:id="1854" w:displacedByCustomXml="next"/>
    <w:bookmarkStart w:id="1855" w:name="_Toc443472135" w:displacedByCustomXml="next"/>
    <w:bookmarkEnd w:id="1855" w:displacedByCustomXml="next"/>
    <w:bookmarkStart w:id="1856" w:name="_Toc443555543" w:displacedByCustomXml="next"/>
    <w:bookmarkEnd w:id="1856" w:displacedByCustomXml="next"/>
    <w:bookmarkStart w:id="1857" w:name="_Toc443565639" w:displacedByCustomXml="next"/>
    <w:bookmarkEnd w:id="1857" w:displacedByCustomXml="next"/>
    <w:bookmarkStart w:id="1858" w:name="_Toc443472144" w:displacedByCustomXml="next"/>
    <w:bookmarkEnd w:id="1858" w:displacedByCustomXml="next"/>
    <w:bookmarkStart w:id="1859" w:name="_Toc443555552" w:displacedByCustomXml="next"/>
    <w:bookmarkEnd w:id="1859" w:displacedByCustomXml="next"/>
    <w:bookmarkStart w:id="1860" w:name="_Toc443565648" w:displacedByCustomXml="next"/>
    <w:bookmarkEnd w:id="1860" w:displacedByCustomXml="next"/>
    <w:bookmarkStart w:id="1861" w:name="_Toc443472153" w:displacedByCustomXml="next"/>
    <w:bookmarkEnd w:id="1861" w:displacedByCustomXml="next"/>
    <w:bookmarkStart w:id="1862" w:name="_Toc443555561" w:displacedByCustomXml="next"/>
    <w:bookmarkEnd w:id="1862" w:displacedByCustomXml="next"/>
    <w:bookmarkStart w:id="1863" w:name="_Toc443565657" w:displacedByCustomXml="next"/>
    <w:bookmarkEnd w:id="1863" w:displacedByCustomXml="next"/>
    <w:bookmarkStart w:id="1864" w:name="_Toc443472162" w:displacedByCustomXml="next"/>
    <w:bookmarkEnd w:id="1864" w:displacedByCustomXml="next"/>
    <w:bookmarkStart w:id="1865" w:name="_Toc443555570" w:displacedByCustomXml="next"/>
    <w:bookmarkEnd w:id="1865" w:displacedByCustomXml="next"/>
    <w:bookmarkStart w:id="1866" w:name="_Toc443565666" w:displacedByCustomXml="next"/>
    <w:bookmarkEnd w:id="1866" w:displacedByCustomXml="next"/>
    <w:bookmarkStart w:id="1867" w:name="_Toc443472171" w:displacedByCustomXml="next"/>
    <w:bookmarkEnd w:id="1867" w:displacedByCustomXml="next"/>
    <w:bookmarkStart w:id="1868" w:name="_Toc443555579" w:displacedByCustomXml="next"/>
    <w:bookmarkEnd w:id="1868" w:displacedByCustomXml="next"/>
    <w:bookmarkStart w:id="1869" w:name="_Toc443565675" w:displacedByCustomXml="next"/>
    <w:bookmarkEnd w:id="1869" w:displacedByCustomXml="next"/>
    <w:bookmarkStart w:id="1870" w:name="_Toc443472180" w:displacedByCustomXml="next"/>
    <w:bookmarkEnd w:id="1870" w:displacedByCustomXml="next"/>
    <w:bookmarkStart w:id="1871" w:name="_Toc443555588" w:displacedByCustomXml="next"/>
    <w:bookmarkEnd w:id="1871" w:displacedByCustomXml="next"/>
    <w:bookmarkStart w:id="1872" w:name="_Toc443565684" w:displacedByCustomXml="next"/>
    <w:bookmarkEnd w:id="1872" w:displacedByCustomXml="next"/>
    <w:bookmarkStart w:id="1873" w:name="_Toc443472189" w:displacedByCustomXml="next"/>
    <w:bookmarkEnd w:id="1873" w:displacedByCustomXml="next"/>
    <w:bookmarkStart w:id="1874" w:name="_Toc443555597" w:displacedByCustomXml="next"/>
    <w:bookmarkEnd w:id="1874" w:displacedByCustomXml="next"/>
    <w:bookmarkStart w:id="1875" w:name="_Toc443565693" w:displacedByCustomXml="next"/>
    <w:bookmarkEnd w:id="1875" w:displacedByCustomXml="next"/>
    <w:bookmarkStart w:id="1876" w:name="_Toc443472198" w:displacedByCustomXml="next"/>
    <w:bookmarkEnd w:id="1876" w:displacedByCustomXml="next"/>
    <w:bookmarkStart w:id="1877" w:name="_Toc443555606" w:displacedByCustomXml="next"/>
    <w:bookmarkEnd w:id="1877" w:displacedByCustomXml="next"/>
    <w:bookmarkStart w:id="1878" w:name="_Toc443565702" w:displacedByCustomXml="next"/>
    <w:bookmarkEnd w:id="1878" w:displacedByCustomXml="next"/>
    <w:bookmarkStart w:id="1879" w:name="_Toc443472207" w:displacedByCustomXml="next"/>
    <w:bookmarkEnd w:id="1879" w:displacedByCustomXml="next"/>
    <w:bookmarkStart w:id="1880" w:name="_Toc443555615" w:displacedByCustomXml="next"/>
    <w:bookmarkEnd w:id="1880" w:displacedByCustomXml="next"/>
    <w:bookmarkStart w:id="1881" w:name="_Toc443565711" w:displacedByCustomXml="next"/>
    <w:bookmarkEnd w:id="1881" w:displacedByCustomXml="next"/>
    <w:bookmarkStart w:id="1882" w:name="_Toc443472216" w:displacedByCustomXml="next"/>
    <w:bookmarkEnd w:id="1882" w:displacedByCustomXml="next"/>
    <w:bookmarkStart w:id="1883" w:name="_Toc443555624" w:displacedByCustomXml="next"/>
    <w:bookmarkEnd w:id="1883" w:displacedByCustomXml="next"/>
    <w:bookmarkStart w:id="1884" w:name="_Toc443565720" w:displacedByCustomXml="next"/>
    <w:bookmarkEnd w:id="1884" w:displacedByCustomXml="next"/>
    <w:bookmarkStart w:id="1885" w:name="_Toc443472225" w:displacedByCustomXml="next"/>
    <w:bookmarkEnd w:id="1885" w:displacedByCustomXml="next"/>
    <w:bookmarkStart w:id="1886" w:name="_Toc443555633" w:displacedByCustomXml="next"/>
    <w:bookmarkEnd w:id="1886" w:displacedByCustomXml="next"/>
    <w:bookmarkStart w:id="1887" w:name="_Toc443565729" w:displacedByCustomXml="next"/>
    <w:bookmarkEnd w:id="1887" w:displacedByCustomXml="next"/>
    <w:bookmarkStart w:id="1888" w:name="_Toc443472234" w:displacedByCustomXml="next"/>
    <w:bookmarkEnd w:id="1888" w:displacedByCustomXml="next"/>
    <w:bookmarkStart w:id="1889" w:name="_Toc443555642" w:displacedByCustomXml="next"/>
    <w:bookmarkEnd w:id="1889" w:displacedByCustomXml="next"/>
    <w:bookmarkStart w:id="1890" w:name="_Toc443565738" w:displacedByCustomXml="next"/>
    <w:bookmarkEnd w:id="1890" w:displacedByCustomXml="next"/>
    <w:bookmarkStart w:id="1891" w:name="_Toc443472243" w:displacedByCustomXml="next"/>
    <w:bookmarkEnd w:id="1891" w:displacedByCustomXml="next"/>
    <w:bookmarkStart w:id="1892" w:name="_Toc443555651" w:displacedByCustomXml="next"/>
    <w:bookmarkEnd w:id="1892" w:displacedByCustomXml="next"/>
    <w:bookmarkStart w:id="1893" w:name="_Toc443565747" w:displacedByCustomXml="next"/>
    <w:bookmarkEnd w:id="1893" w:displacedByCustomXml="next"/>
    <w:bookmarkStart w:id="1894" w:name="_Toc443472252" w:displacedByCustomXml="next"/>
    <w:bookmarkEnd w:id="1894" w:displacedByCustomXml="next"/>
    <w:bookmarkStart w:id="1895" w:name="_Toc443555660" w:displacedByCustomXml="next"/>
    <w:bookmarkEnd w:id="1895" w:displacedByCustomXml="next"/>
    <w:bookmarkStart w:id="1896" w:name="_Toc443565756" w:displacedByCustomXml="next"/>
    <w:bookmarkEnd w:id="1896" w:displacedByCustomXml="next"/>
    <w:bookmarkStart w:id="1897" w:name="_Toc443472261" w:displacedByCustomXml="next"/>
    <w:bookmarkEnd w:id="1897" w:displacedByCustomXml="next"/>
    <w:bookmarkStart w:id="1898" w:name="_Toc443555669" w:displacedByCustomXml="next"/>
    <w:bookmarkEnd w:id="1898" w:displacedByCustomXml="next"/>
    <w:bookmarkStart w:id="1899" w:name="_Toc443565765" w:displacedByCustomXml="next"/>
    <w:bookmarkEnd w:id="1899" w:displacedByCustomXml="next"/>
    <w:bookmarkStart w:id="1900" w:name="_Toc443472270" w:displacedByCustomXml="next"/>
    <w:bookmarkEnd w:id="1900" w:displacedByCustomXml="next"/>
    <w:bookmarkStart w:id="1901" w:name="_Toc443555678" w:displacedByCustomXml="next"/>
    <w:bookmarkEnd w:id="1901" w:displacedByCustomXml="next"/>
    <w:bookmarkStart w:id="1902" w:name="_Toc443565774" w:displacedByCustomXml="next"/>
    <w:bookmarkEnd w:id="1902" w:displacedByCustomXml="next"/>
    <w:bookmarkStart w:id="1903" w:name="_Toc443472279" w:displacedByCustomXml="next"/>
    <w:bookmarkEnd w:id="1903" w:displacedByCustomXml="next"/>
    <w:bookmarkStart w:id="1904" w:name="_Toc443555687" w:displacedByCustomXml="next"/>
    <w:bookmarkEnd w:id="1904" w:displacedByCustomXml="next"/>
    <w:bookmarkStart w:id="1905" w:name="_Toc443565783" w:displacedByCustomXml="next"/>
    <w:bookmarkEnd w:id="1905" w:displacedByCustomXml="next"/>
    <w:bookmarkStart w:id="1906" w:name="_Toc443472288" w:displacedByCustomXml="next"/>
    <w:bookmarkEnd w:id="1906" w:displacedByCustomXml="next"/>
    <w:bookmarkStart w:id="1907" w:name="_Toc443555696" w:displacedByCustomXml="next"/>
    <w:bookmarkEnd w:id="1907" w:displacedByCustomXml="next"/>
    <w:bookmarkStart w:id="1908" w:name="_Toc443565792" w:displacedByCustomXml="next"/>
    <w:bookmarkEnd w:id="1908" w:displacedByCustomXml="next"/>
    <w:bookmarkStart w:id="1909" w:name="_Toc443472297" w:displacedByCustomXml="next"/>
    <w:bookmarkEnd w:id="1909" w:displacedByCustomXml="next"/>
    <w:bookmarkStart w:id="1910" w:name="_Toc443555705" w:displacedByCustomXml="next"/>
    <w:bookmarkEnd w:id="1910" w:displacedByCustomXml="next"/>
    <w:bookmarkStart w:id="1911" w:name="_Toc443565801" w:displacedByCustomXml="next"/>
    <w:bookmarkEnd w:id="1911" w:displacedByCustomXml="next"/>
    <w:bookmarkStart w:id="1912" w:name="_Toc443472306" w:displacedByCustomXml="next"/>
    <w:bookmarkEnd w:id="1912" w:displacedByCustomXml="next"/>
    <w:bookmarkStart w:id="1913" w:name="_Toc443555714" w:displacedByCustomXml="next"/>
    <w:bookmarkEnd w:id="1913" w:displacedByCustomXml="next"/>
    <w:bookmarkStart w:id="1914" w:name="_Toc443565810" w:displacedByCustomXml="next"/>
    <w:bookmarkEnd w:id="1914" w:displacedByCustomXml="next"/>
    <w:bookmarkStart w:id="1915" w:name="_Toc443472315" w:displacedByCustomXml="next"/>
    <w:bookmarkEnd w:id="1915" w:displacedByCustomXml="next"/>
    <w:bookmarkStart w:id="1916" w:name="_Toc443555723" w:displacedByCustomXml="next"/>
    <w:bookmarkEnd w:id="1916" w:displacedByCustomXml="next"/>
    <w:bookmarkStart w:id="1917" w:name="_Toc443565819" w:displacedByCustomXml="next"/>
    <w:bookmarkEnd w:id="1917" w:displacedByCustomXml="next"/>
    <w:bookmarkStart w:id="1918" w:name="_Toc443472324" w:displacedByCustomXml="next"/>
    <w:bookmarkEnd w:id="1918" w:displacedByCustomXml="next"/>
    <w:bookmarkStart w:id="1919" w:name="_Toc443555732" w:displacedByCustomXml="next"/>
    <w:bookmarkEnd w:id="1919" w:displacedByCustomXml="next"/>
    <w:bookmarkStart w:id="1920" w:name="_Toc443565828" w:displacedByCustomXml="next"/>
    <w:bookmarkEnd w:id="1920" w:displacedByCustomXml="next"/>
    <w:bookmarkStart w:id="1921" w:name="_Toc443472333" w:displacedByCustomXml="next"/>
    <w:bookmarkEnd w:id="1921" w:displacedByCustomXml="next"/>
    <w:bookmarkStart w:id="1922" w:name="_Toc443555741" w:displacedByCustomXml="next"/>
    <w:bookmarkEnd w:id="1922" w:displacedByCustomXml="next"/>
    <w:bookmarkStart w:id="1923" w:name="_Toc443565837" w:displacedByCustomXml="next"/>
    <w:bookmarkEnd w:id="1923" w:displacedByCustomXml="next"/>
    <w:bookmarkStart w:id="1924" w:name="_Toc443472342" w:displacedByCustomXml="next"/>
    <w:bookmarkEnd w:id="1924" w:displacedByCustomXml="next"/>
    <w:bookmarkStart w:id="1925" w:name="_Toc443555750" w:displacedByCustomXml="next"/>
    <w:bookmarkEnd w:id="1925" w:displacedByCustomXml="next"/>
    <w:bookmarkStart w:id="1926" w:name="_Toc443565846" w:displacedByCustomXml="next"/>
    <w:bookmarkEnd w:id="1926" w:displacedByCustomXml="next"/>
    <w:bookmarkStart w:id="1927" w:name="_Toc443472343" w:displacedByCustomXml="next"/>
    <w:bookmarkEnd w:id="1927" w:displacedByCustomXml="next"/>
    <w:bookmarkStart w:id="1928" w:name="_Toc443555751" w:displacedByCustomXml="next"/>
    <w:bookmarkEnd w:id="1928" w:displacedByCustomXml="next"/>
    <w:bookmarkStart w:id="1929" w:name="_Toc443565847" w:displacedByCustomXml="next"/>
    <w:bookmarkEnd w:id="1929" w:displacedByCustomXml="next"/>
    <w:bookmarkStart w:id="1930" w:name="_Toc443472345" w:displacedByCustomXml="next"/>
    <w:bookmarkEnd w:id="1930" w:displacedByCustomXml="next"/>
    <w:bookmarkStart w:id="1931" w:name="_Toc443555753" w:displacedByCustomXml="next"/>
    <w:bookmarkEnd w:id="1931" w:displacedByCustomXml="next"/>
    <w:bookmarkStart w:id="1932" w:name="_Toc443565849" w:displacedByCustomXml="next"/>
    <w:bookmarkEnd w:id="1932" w:displacedByCustomXml="next"/>
    <w:bookmarkStart w:id="1933" w:name="_Toc443472360" w:displacedByCustomXml="next"/>
    <w:bookmarkEnd w:id="1933" w:displacedByCustomXml="next"/>
    <w:bookmarkStart w:id="1934" w:name="_Toc443555768" w:displacedByCustomXml="next"/>
    <w:bookmarkEnd w:id="1934" w:displacedByCustomXml="next"/>
    <w:bookmarkStart w:id="1935" w:name="_Toc443565864" w:displacedByCustomXml="next"/>
    <w:bookmarkEnd w:id="1935" w:displacedByCustomXml="next"/>
    <w:bookmarkStart w:id="1936" w:name="_Toc443472361" w:displacedByCustomXml="next"/>
    <w:bookmarkEnd w:id="1936" w:displacedByCustomXml="next"/>
    <w:bookmarkStart w:id="1937" w:name="_Toc443555769" w:displacedByCustomXml="next"/>
    <w:bookmarkEnd w:id="1937" w:displacedByCustomXml="next"/>
    <w:bookmarkStart w:id="1938" w:name="_Toc443565865" w:displacedByCustomXml="next"/>
    <w:bookmarkEnd w:id="1938" w:displacedByCustomXml="next"/>
    <w:bookmarkStart w:id="1939" w:name="_Toc443472362" w:displacedByCustomXml="next"/>
    <w:bookmarkEnd w:id="1939" w:displacedByCustomXml="next"/>
    <w:bookmarkStart w:id="1940" w:name="_Toc443555770" w:displacedByCustomXml="next"/>
    <w:bookmarkEnd w:id="1940" w:displacedByCustomXml="next"/>
    <w:bookmarkStart w:id="1941" w:name="_Toc443565866" w:displacedByCustomXml="next"/>
    <w:bookmarkEnd w:id="1941" w:displacedByCustomXml="next"/>
    <w:bookmarkStart w:id="1942" w:name="_Toc443472363" w:displacedByCustomXml="next"/>
    <w:bookmarkEnd w:id="1942" w:displacedByCustomXml="next"/>
    <w:bookmarkStart w:id="1943" w:name="_Toc443555771" w:displacedByCustomXml="next"/>
    <w:bookmarkEnd w:id="1943" w:displacedByCustomXml="next"/>
    <w:bookmarkStart w:id="1944" w:name="_Toc443565867" w:displacedByCustomXml="next"/>
    <w:bookmarkEnd w:id="1944" w:displacedByCustomXml="next"/>
    <w:bookmarkStart w:id="1945" w:name="_Toc443472364" w:displacedByCustomXml="next"/>
    <w:bookmarkEnd w:id="1945" w:displacedByCustomXml="next"/>
    <w:bookmarkStart w:id="1946" w:name="_Toc443555772" w:displacedByCustomXml="next"/>
    <w:bookmarkEnd w:id="1946" w:displacedByCustomXml="next"/>
    <w:bookmarkStart w:id="1947" w:name="_Toc443565868" w:displacedByCustomXml="next"/>
    <w:bookmarkEnd w:id="1947" w:displacedByCustomXml="next"/>
    <w:bookmarkStart w:id="1948" w:name="_Toc443472366" w:displacedByCustomXml="next"/>
    <w:bookmarkEnd w:id="1948" w:displacedByCustomXml="next"/>
    <w:bookmarkStart w:id="1949" w:name="_Toc443555774" w:displacedByCustomXml="next"/>
    <w:bookmarkEnd w:id="1949" w:displacedByCustomXml="next"/>
    <w:bookmarkStart w:id="1950" w:name="_Toc443565870" w:displacedByCustomXml="next"/>
    <w:bookmarkEnd w:id="1950" w:displacedByCustomXml="next"/>
    <w:bookmarkStart w:id="1951" w:name="_Toc443472367" w:displacedByCustomXml="next"/>
    <w:bookmarkEnd w:id="1951" w:displacedByCustomXml="next"/>
    <w:bookmarkStart w:id="1952" w:name="_Toc443555775" w:displacedByCustomXml="next"/>
    <w:bookmarkEnd w:id="1952" w:displacedByCustomXml="next"/>
    <w:bookmarkStart w:id="1953" w:name="_Toc443565871" w:displacedByCustomXml="next"/>
    <w:bookmarkEnd w:id="1953" w:displacedByCustomXml="next"/>
    <w:bookmarkStart w:id="1954" w:name="_Toc443472379" w:displacedByCustomXml="next"/>
    <w:bookmarkEnd w:id="1954" w:displacedByCustomXml="next"/>
    <w:bookmarkStart w:id="1955" w:name="_Toc443555787" w:displacedByCustomXml="next"/>
    <w:bookmarkEnd w:id="1955" w:displacedByCustomXml="next"/>
    <w:bookmarkStart w:id="1956" w:name="_Toc443565883" w:displacedByCustomXml="next"/>
    <w:bookmarkEnd w:id="1956" w:displacedByCustomXml="next"/>
    <w:bookmarkStart w:id="1957" w:name="_Toc443472390" w:displacedByCustomXml="next"/>
    <w:bookmarkEnd w:id="1957" w:displacedByCustomXml="next"/>
    <w:bookmarkStart w:id="1958" w:name="_Toc443555798" w:displacedByCustomXml="next"/>
    <w:bookmarkEnd w:id="1958" w:displacedByCustomXml="next"/>
    <w:bookmarkStart w:id="1959" w:name="_Toc443565894" w:displacedByCustomXml="next"/>
    <w:bookmarkEnd w:id="1959" w:displacedByCustomXml="next"/>
    <w:bookmarkStart w:id="1960" w:name="_Toc443472401" w:displacedByCustomXml="next"/>
    <w:bookmarkEnd w:id="1960" w:displacedByCustomXml="next"/>
    <w:bookmarkStart w:id="1961" w:name="_Toc443555809" w:displacedByCustomXml="next"/>
    <w:bookmarkEnd w:id="1961" w:displacedByCustomXml="next"/>
    <w:bookmarkStart w:id="1962" w:name="_Toc443565905" w:displacedByCustomXml="next"/>
    <w:bookmarkEnd w:id="1962" w:displacedByCustomXml="next"/>
    <w:bookmarkStart w:id="1963" w:name="_Toc443472412" w:displacedByCustomXml="next"/>
    <w:bookmarkEnd w:id="1963" w:displacedByCustomXml="next"/>
    <w:bookmarkStart w:id="1964" w:name="_Toc443555820" w:displacedByCustomXml="next"/>
    <w:bookmarkEnd w:id="1964" w:displacedByCustomXml="next"/>
    <w:bookmarkStart w:id="1965" w:name="_Toc443565916" w:displacedByCustomXml="next"/>
    <w:bookmarkEnd w:id="1965" w:displacedByCustomXml="next"/>
    <w:bookmarkStart w:id="1966" w:name="_Toc443472423" w:displacedByCustomXml="next"/>
    <w:bookmarkEnd w:id="1966" w:displacedByCustomXml="next"/>
    <w:bookmarkStart w:id="1967" w:name="_Toc443555831" w:displacedByCustomXml="next"/>
    <w:bookmarkEnd w:id="1967" w:displacedByCustomXml="next"/>
    <w:bookmarkStart w:id="1968" w:name="_Toc443565927" w:displacedByCustomXml="next"/>
    <w:bookmarkEnd w:id="1968" w:displacedByCustomXml="next"/>
    <w:bookmarkStart w:id="1969" w:name="_Toc443472434" w:displacedByCustomXml="next"/>
    <w:bookmarkEnd w:id="1969" w:displacedByCustomXml="next"/>
    <w:bookmarkStart w:id="1970" w:name="_Toc443555842" w:displacedByCustomXml="next"/>
    <w:bookmarkEnd w:id="1970" w:displacedByCustomXml="next"/>
    <w:bookmarkStart w:id="1971" w:name="_Toc443565938" w:displacedByCustomXml="next"/>
    <w:bookmarkEnd w:id="1971" w:displacedByCustomXml="next"/>
    <w:bookmarkStart w:id="1972" w:name="_Toc443472445" w:displacedByCustomXml="next"/>
    <w:bookmarkEnd w:id="1972" w:displacedByCustomXml="next"/>
    <w:bookmarkStart w:id="1973" w:name="_Toc443555853" w:displacedByCustomXml="next"/>
    <w:bookmarkEnd w:id="1973" w:displacedByCustomXml="next"/>
    <w:bookmarkStart w:id="1974" w:name="_Toc443565949" w:displacedByCustomXml="next"/>
    <w:bookmarkEnd w:id="1974" w:displacedByCustomXml="next"/>
    <w:bookmarkStart w:id="1975" w:name="_Toc443472456" w:displacedByCustomXml="next"/>
    <w:bookmarkEnd w:id="1975" w:displacedByCustomXml="next"/>
    <w:bookmarkStart w:id="1976" w:name="_Toc443555864" w:displacedByCustomXml="next"/>
    <w:bookmarkEnd w:id="1976" w:displacedByCustomXml="next"/>
    <w:bookmarkStart w:id="1977" w:name="_Toc443565960" w:displacedByCustomXml="next"/>
    <w:bookmarkEnd w:id="1977" w:displacedByCustomXml="next"/>
    <w:bookmarkStart w:id="1978" w:name="_Toc443472467" w:displacedByCustomXml="next"/>
    <w:bookmarkEnd w:id="1978" w:displacedByCustomXml="next"/>
    <w:bookmarkStart w:id="1979" w:name="_Toc443555875" w:displacedByCustomXml="next"/>
    <w:bookmarkEnd w:id="1979" w:displacedByCustomXml="next"/>
    <w:bookmarkStart w:id="1980" w:name="_Toc443565971" w:displacedByCustomXml="next"/>
    <w:bookmarkEnd w:id="1980" w:displacedByCustomXml="next"/>
    <w:bookmarkStart w:id="1981" w:name="_Toc443472478" w:displacedByCustomXml="next"/>
    <w:bookmarkEnd w:id="1981" w:displacedByCustomXml="next"/>
    <w:bookmarkStart w:id="1982" w:name="_Toc443555886" w:displacedByCustomXml="next"/>
    <w:bookmarkEnd w:id="1982" w:displacedByCustomXml="next"/>
    <w:bookmarkStart w:id="1983" w:name="_Toc443565982" w:displacedByCustomXml="next"/>
    <w:bookmarkEnd w:id="1983" w:displacedByCustomXml="next"/>
    <w:bookmarkStart w:id="1984" w:name="_Toc443472489" w:displacedByCustomXml="next"/>
    <w:bookmarkEnd w:id="1984" w:displacedByCustomXml="next"/>
    <w:bookmarkStart w:id="1985" w:name="_Toc443555897" w:displacedByCustomXml="next"/>
    <w:bookmarkEnd w:id="1985" w:displacedByCustomXml="next"/>
    <w:bookmarkStart w:id="1986" w:name="_Toc443565993" w:displacedByCustomXml="next"/>
    <w:bookmarkEnd w:id="1986" w:displacedByCustomXml="next"/>
    <w:bookmarkStart w:id="1987" w:name="_Toc443472500" w:displacedByCustomXml="next"/>
    <w:bookmarkEnd w:id="1987" w:displacedByCustomXml="next"/>
    <w:bookmarkStart w:id="1988" w:name="_Toc443555908" w:displacedByCustomXml="next"/>
    <w:bookmarkEnd w:id="1988" w:displacedByCustomXml="next"/>
    <w:bookmarkStart w:id="1989" w:name="_Toc443566004" w:displacedByCustomXml="next"/>
    <w:bookmarkEnd w:id="1989" w:displacedByCustomXml="next"/>
    <w:bookmarkStart w:id="1990" w:name="_Toc443472511" w:displacedByCustomXml="next"/>
    <w:bookmarkEnd w:id="1990" w:displacedByCustomXml="next"/>
    <w:bookmarkStart w:id="1991" w:name="_Toc443555919" w:displacedByCustomXml="next"/>
    <w:bookmarkEnd w:id="1991" w:displacedByCustomXml="next"/>
    <w:bookmarkStart w:id="1992" w:name="_Toc443566015" w:displacedByCustomXml="next"/>
    <w:bookmarkEnd w:id="1992" w:displacedByCustomXml="next"/>
    <w:bookmarkStart w:id="1993" w:name="_Toc443472522" w:displacedByCustomXml="next"/>
    <w:bookmarkEnd w:id="1993" w:displacedByCustomXml="next"/>
    <w:bookmarkStart w:id="1994" w:name="_Toc443555930" w:displacedByCustomXml="next"/>
    <w:bookmarkEnd w:id="1994" w:displacedByCustomXml="next"/>
    <w:bookmarkStart w:id="1995" w:name="_Toc443566026" w:displacedByCustomXml="next"/>
    <w:bookmarkEnd w:id="1995" w:displacedByCustomXml="next"/>
    <w:bookmarkStart w:id="1996" w:name="_Toc443472533" w:displacedByCustomXml="next"/>
    <w:bookmarkEnd w:id="1996" w:displacedByCustomXml="next"/>
    <w:bookmarkStart w:id="1997" w:name="_Toc443555941" w:displacedByCustomXml="next"/>
    <w:bookmarkEnd w:id="1997" w:displacedByCustomXml="next"/>
    <w:bookmarkStart w:id="1998" w:name="_Toc443566037" w:displacedByCustomXml="next"/>
    <w:bookmarkEnd w:id="1998" w:displacedByCustomXml="next"/>
    <w:bookmarkStart w:id="1999" w:name="_Toc443472544" w:displacedByCustomXml="next"/>
    <w:bookmarkEnd w:id="1999" w:displacedByCustomXml="next"/>
    <w:bookmarkStart w:id="2000" w:name="_Toc443555952" w:displacedByCustomXml="next"/>
    <w:bookmarkEnd w:id="2000" w:displacedByCustomXml="next"/>
    <w:bookmarkStart w:id="2001" w:name="_Toc443566048" w:displacedByCustomXml="next"/>
    <w:bookmarkEnd w:id="2001" w:displacedByCustomXml="next"/>
    <w:bookmarkStart w:id="2002" w:name="_Toc443472555" w:displacedByCustomXml="next"/>
    <w:bookmarkEnd w:id="2002" w:displacedByCustomXml="next"/>
    <w:bookmarkStart w:id="2003" w:name="_Toc443555963" w:displacedByCustomXml="next"/>
    <w:bookmarkEnd w:id="2003" w:displacedByCustomXml="next"/>
    <w:bookmarkStart w:id="2004" w:name="_Toc443566059" w:displacedByCustomXml="next"/>
    <w:bookmarkEnd w:id="2004" w:displacedByCustomXml="next"/>
    <w:bookmarkStart w:id="2005" w:name="_Toc443472566" w:displacedByCustomXml="next"/>
    <w:bookmarkEnd w:id="2005" w:displacedByCustomXml="next"/>
    <w:bookmarkStart w:id="2006" w:name="_Toc443555974" w:displacedByCustomXml="next"/>
    <w:bookmarkEnd w:id="2006" w:displacedByCustomXml="next"/>
    <w:bookmarkStart w:id="2007" w:name="_Toc443566070" w:displacedByCustomXml="next"/>
    <w:bookmarkEnd w:id="2007" w:displacedByCustomXml="next"/>
    <w:bookmarkStart w:id="2008" w:name="_Toc443472577" w:displacedByCustomXml="next"/>
    <w:bookmarkEnd w:id="2008" w:displacedByCustomXml="next"/>
    <w:bookmarkStart w:id="2009" w:name="_Toc443555985" w:displacedByCustomXml="next"/>
    <w:bookmarkEnd w:id="2009" w:displacedByCustomXml="next"/>
    <w:bookmarkStart w:id="2010" w:name="_Toc443566081" w:displacedByCustomXml="next"/>
    <w:bookmarkEnd w:id="2010" w:displacedByCustomXml="next"/>
    <w:bookmarkStart w:id="2011" w:name="_Toc443472588" w:displacedByCustomXml="next"/>
    <w:bookmarkEnd w:id="2011" w:displacedByCustomXml="next"/>
    <w:bookmarkStart w:id="2012" w:name="_Toc443555996" w:displacedByCustomXml="next"/>
    <w:bookmarkEnd w:id="2012" w:displacedByCustomXml="next"/>
    <w:bookmarkStart w:id="2013" w:name="_Toc443566092" w:displacedByCustomXml="next"/>
    <w:bookmarkEnd w:id="2013" w:displacedByCustomXml="next"/>
    <w:bookmarkStart w:id="2014" w:name="_Toc443472599" w:displacedByCustomXml="next"/>
    <w:bookmarkEnd w:id="2014" w:displacedByCustomXml="next"/>
    <w:bookmarkStart w:id="2015" w:name="_Toc443556007" w:displacedByCustomXml="next"/>
    <w:bookmarkEnd w:id="2015" w:displacedByCustomXml="next"/>
    <w:bookmarkStart w:id="2016" w:name="_Toc443566103" w:displacedByCustomXml="next"/>
    <w:bookmarkEnd w:id="2016" w:displacedByCustomXml="next"/>
    <w:bookmarkStart w:id="2017" w:name="_Toc443472610" w:displacedByCustomXml="next"/>
    <w:bookmarkEnd w:id="2017" w:displacedByCustomXml="next"/>
    <w:bookmarkStart w:id="2018" w:name="_Toc443556018" w:displacedByCustomXml="next"/>
    <w:bookmarkEnd w:id="2018" w:displacedByCustomXml="next"/>
    <w:bookmarkStart w:id="2019" w:name="_Toc443566114" w:displacedByCustomXml="next"/>
    <w:bookmarkEnd w:id="2019" w:displacedByCustomXml="next"/>
    <w:bookmarkStart w:id="2020" w:name="_Toc443472615" w:displacedByCustomXml="next"/>
    <w:bookmarkEnd w:id="2020" w:displacedByCustomXml="next"/>
    <w:bookmarkStart w:id="2021" w:name="_Toc443556023" w:displacedByCustomXml="next"/>
    <w:bookmarkEnd w:id="2021" w:displacedByCustomXml="next"/>
    <w:bookmarkStart w:id="2022" w:name="_Toc443566119" w:displacedByCustomXml="next"/>
    <w:bookmarkEnd w:id="2022" w:displacedByCustomXml="next"/>
    <w:bookmarkStart w:id="2023" w:name="_Toc443472620" w:displacedByCustomXml="next"/>
    <w:bookmarkEnd w:id="2023" w:displacedByCustomXml="next"/>
    <w:bookmarkStart w:id="2024" w:name="_Toc443556028" w:displacedByCustomXml="next"/>
    <w:bookmarkEnd w:id="2024" w:displacedByCustomXml="next"/>
    <w:bookmarkStart w:id="2025" w:name="_Toc443566124" w:displacedByCustomXml="next"/>
    <w:bookmarkEnd w:id="2025" w:displacedByCustomXml="next"/>
    <w:bookmarkStart w:id="2026" w:name="_Toc443472625" w:displacedByCustomXml="next"/>
    <w:bookmarkEnd w:id="2026" w:displacedByCustomXml="next"/>
    <w:bookmarkStart w:id="2027" w:name="_Toc443556033" w:displacedByCustomXml="next"/>
    <w:bookmarkEnd w:id="2027" w:displacedByCustomXml="next"/>
    <w:bookmarkStart w:id="2028" w:name="_Toc443566129" w:displacedByCustomXml="next"/>
    <w:bookmarkEnd w:id="2028" w:displacedByCustomXml="next"/>
    <w:bookmarkStart w:id="2029" w:name="_Toc443472630" w:displacedByCustomXml="next"/>
    <w:bookmarkEnd w:id="2029" w:displacedByCustomXml="next"/>
    <w:bookmarkStart w:id="2030" w:name="_Toc443556038" w:displacedByCustomXml="next"/>
    <w:bookmarkEnd w:id="2030" w:displacedByCustomXml="next"/>
    <w:bookmarkStart w:id="2031" w:name="_Toc443566134" w:displacedByCustomXml="next"/>
    <w:bookmarkEnd w:id="2031" w:displacedByCustomXml="next"/>
    <w:bookmarkStart w:id="2032" w:name="_Toc443472635" w:displacedByCustomXml="next"/>
    <w:bookmarkEnd w:id="2032" w:displacedByCustomXml="next"/>
    <w:bookmarkStart w:id="2033" w:name="_Toc443556043" w:displacedByCustomXml="next"/>
    <w:bookmarkEnd w:id="2033" w:displacedByCustomXml="next"/>
    <w:bookmarkStart w:id="2034" w:name="_Toc443566139" w:displacedByCustomXml="next"/>
    <w:bookmarkEnd w:id="2034" w:displacedByCustomXml="next"/>
    <w:bookmarkStart w:id="2035" w:name="_Toc443472640" w:displacedByCustomXml="next"/>
    <w:bookmarkEnd w:id="2035" w:displacedByCustomXml="next"/>
    <w:bookmarkStart w:id="2036" w:name="_Toc443556048" w:displacedByCustomXml="next"/>
    <w:bookmarkEnd w:id="2036" w:displacedByCustomXml="next"/>
    <w:bookmarkStart w:id="2037" w:name="_Toc443566144" w:displacedByCustomXml="next"/>
    <w:bookmarkEnd w:id="2037" w:displacedByCustomXml="next"/>
    <w:bookmarkStart w:id="2038" w:name="_Toc443472645" w:displacedByCustomXml="next"/>
    <w:bookmarkEnd w:id="2038" w:displacedByCustomXml="next"/>
    <w:bookmarkStart w:id="2039" w:name="_Toc443556053" w:displacedByCustomXml="next"/>
    <w:bookmarkEnd w:id="2039" w:displacedByCustomXml="next"/>
    <w:bookmarkStart w:id="2040" w:name="_Toc443566149" w:displacedByCustomXml="next"/>
    <w:bookmarkEnd w:id="2040" w:displacedByCustomXml="next"/>
    <w:bookmarkStart w:id="2041" w:name="_Toc443472650" w:displacedByCustomXml="next"/>
    <w:bookmarkEnd w:id="2041" w:displacedByCustomXml="next"/>
    <w:bookmarkStart w:id="2042" w:name="_Toc443556058" w:displacedByCustomXml="next"/>
    <w:bookmarkEnd w:id="2042" w:displacedByCustomXml="next"/>
    <w:bookmarkStart w:id="2043" w:name="_Toc443566154" w:displacedByCustomXml="next"/>
    <w:bookmarkEnd w:id="2043" w:displacedByCustomXml="next"/>
    <w:bookmarkStart w:id="2044" w:name="_Toc443472655" w:displacedByCustomXml="next"/>
    <w:bookmarkEnd w:id="2044" w:displacedByCustomXml="next"/>
    <w:bookmarkStart w:id="2045" w:name="_Toc443556063" w:displacedByCustomXml="next"/>
    <w:bookmarkEnd w:id="2045" w:displacedByCustomXml="next"/>
    <w:bookmarkStart w:id="2046" w:name="_Toc443566159" w:displacedByCustomXml="next"/>
    <w:bookmarkEnd w:id="2046" w:displacedByCustomXml="next"/>
    <w:bookmarkStart w:id="2047" w:name="_Toc443472660" w:displacedByCustomXml="next"/>
    <w:bookmarkEnd w:id="2047" w:displacedByCustomXml="next"/>
    <w:bookmarkStart w:id="2048" w:name="_Toc443556068" w:displacedByCustomXml="next"/>
    <w:bookmarkEnd w:id="2048" w:displacedByCustomXml="next"/>
    <w:bookmarkStart w:id="2049" w:name="_Toc443566164" w:displacedByCustomXml="next"/>
    <w:bookmarkEnd w:id="2049" w:displacedByCustomXml="next"/>
    <w:bookmarkStart w:id="2050" w:name="_Toc443472665" w:displacedByCustomXml="next"/>
    <w:bookmarkEnd w:id="2050" w:displacedByCustomXml="next"/>
    <w:bookmarkStart w:id="2051" w:name="_Toc443556073" w:displacedByCustomXml="next"/>
    <w:bookmarkEnd w:id="2051" w:displacedByCustomXml="next"/>
    <w:bookmarkStart w:id="2052" w:name="_Toc443566169" w:displacedByCustomXml="next"/>
    <w:bookmarkEnd w:id="2052" w:displacedByCustomXml="next"/>
    <w:bookmarkStart w:id="2053" w:name="_Toc443472670" w:displacedByCustomXml="next"/>
    <w:bookmarkEnd w:id="2053" w:displacedByCustomXml="next"/>
    <w:bookmarkStart w:id="2054" w:name="_Toc443556078" w:displacedByCustomXml="next"/>
    <w:bookmarkEnd w:id="2054" w:displacedByCustomXml="next"/>
    <w:bookmarkStart w:id="2055" w:name="_Toc443566174" w:displacedByCustomXml="next"/>
    <w:bookmarkEnd w:id="2055" w:displacedByCustomXml="next"/>
    <w:bookmarkStart w:id="2056" w:name="_Toc443472675" w:displacedByCustomXml="next"/>
    <w:bookmarkEnd w:id="2056" w:displacedByCustomXml="next"/>
    <w:bookmarkStart w:id="2057" w:name="_Toc443556083" w:displacedByCustomXml="next"/>
    <w:bookmarkEnd w:id="2057" w:displacedByCustomXml="next"/>
    <w:bookmarkStart w:id="2058" w:name="_Toc443566179" w:displacedByCustomXml="next"/>
    <w:bookmarkEnd w:id="2058" w:displacedByCustomXml="next"/>
    <w:bookmarkStart w:id="2059" w:name="_Toc443472680" w:displacedByCustomXml="next"/>
    <w:bookmarkEnd w:id="2059" w:displacedByCustomXml="next"/>
    <w:bookmarkStart w:id="2060" w:name="_Toc443556088" w:displacedByCustomXml="next"/>
    <w:bookmarkEnd w:id="2060" w:displacedByCustomXml="next"/>
    <w:bookmarkStart w:id="2061" w:name="_Toc443566184" w:displacedByCustomXml="next"/>
    <w:bookmarkEnd w:id="2061" w:displacedByCustomXml="next"/>
    <w:bookmarkStart w:id="2062" w:name="_Toc443472685" w:displacedByCustomXml="next"/>
    <w:bookmarkEnd w:id="2062" w:displacedByCustomXml="next"/>
    <w:bookmarkStart w:id="2063" w:name="_Toc443556093" w:displacedByCustomXml="next"/>
    <w:bookmarkEnd w:id="2063" w:displacedByCustomXml="next"/>
    <w:bookmarkStart w:id="2064" w:name="_Toc443566189" w:displacedByCustomXml="next"/>
    <w:bookmarkEnd w:id="2064" w:displacedByCustomXml="next"/>
    <w:bookmarkStart w:id="2065" w:name="_Toc443472690" w:displacedByCustomXml="next"/>
    <w:bookmarkEnd w:id="2065" w:displacedByCustomXml="next"/>
    <w:bookmarkStart w:id="2066" w:name="_Toc443556098" w:displacedByCustomXml="next"/>
    <w:bookmarkEnd w:id="2066" w:displacedByCustomXml="next"/>
    <w:bookmarkStart w:id="2067" w:name="_Toc443566194" w:displacedByCustomXml="next"/>
    <w:bookmarkEnd w:id="2067" w:displacedByCustomXml="next"/>
    <w:bookmarkStart w:id="2068" w:name="_Toc443472695" w:displacedByCustomXml="next"/>
    <w:bookmarkEnd w:id="2068" w:displacedByCustomXml="next"/>
    <w:bookmarkStart w:id="2069" w:name="_Toc443556103" w:displacedByCustomXml="next"/>
    <w:bookmarkEnd w:id="2069" w:displacedByCustomXml="next"/>
    <w:bookmarkStart w:id="2070" w:name="_Toc443566199" w:displacedByCustomXml="next"/>
    <w:bookmarkEnd w:id="2070" w:displacedByCustomXml="next"/>
    <w:bookmarkStart w:id="2071" w:name="_Toc443472700" w:displacedByCustomXml="next"/>
    <w:bookmarkEnd w:id="2071" w:displacedByCustomXml="next"/>
    <w:bookmarkStart w:id="2072" w:name="_Toc443556108" w:displacedByCustomXml="next"/>
    <w:bookmarkEnd w:id="2072" w:displacedByCustomXml="next"/>
    <w:bookmarkStart w:id="2073" w:name="_Toc443566204" w:displacedByCustomXml="next"/>
    <w:bookmarkEnd w:id="2073" w:displacedByCustomXml="next"/>
    <w:bookmarkStart w:id="2074" w:name="_Toc112142355" w:displacedByCustomXml="next"/>
    <w:sdt>
      <w:sdtPr>
        <w:rPr>
          <w:rFonts w:ascii="Arial" w:eastAsia="MS Mincho" w:hAnsi="Arial"/>
          <w:b w:val="0"/>
          <w:sz w:val="24"/>
          <w:szCs w:val="24"/>
        </w:rPr>
        <w:id w:val="8562381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222C342" w14:textId="7D5AA54F" w:rsidR="00A70F9C" w:rsidRPr="00A70F9C" w:rsidRDefault="00A70F9C" w:rsidP="00A70F9C">
          <w:pPr>
            <w:pStyle w:val="afffd"/>
            <w:numPr>
              <w:ilvl w:val="0"/>
              <w:numId w:val="0"/>
            </w:numPr>
            <w:jc w:val="center"/>
            <w:rPr>
              <w:sz w:val="22"/>
              <w:szCs w:val="22"/>
            </w:rPr>
          </w:pPr>
          <w:r w:rsidRPr="00A70F9C">
            <w:rPr>
              <w:sz w:val="22"/>
              <w:szCs w:val="22"/>
            </w:rPr>
            <w:t>Оглавление</w:t>
          </w:r>
        </w:p>
        <w:p w14:paraId="0F70F4DE" w14:textId="77777777" w:rsidR="00914D31" w:rsidRDefault="00A70F9C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r w:rsidRPr="00A70F9C">
            <w:rPr>
              <w:sz w:val="22"/>
              <w:szCs w:val="22"/>
            </w:rPr>
            <w:fldChar w:fldCharType="begin"/>
          </w:r>
          <w:r w:rsidRPr="00A70F9C">
            <w:rPr>
              <w:sz w:val="22"/>
              <w:szCs w:val="22"/>
            </w:rPr>
            <w:instrText xml:space="preserve"> TOC \o "1-3" \h \z \u </w:instrText>
          </w:r>
          <w:r w:rsidRPr="00A70F9C">
            <w:rPr>
              <w:sz w:val="22"/>
              <w:szCs w:val="22"/>
            </w:rPr>
            <w:fldChar w:fldCharType="separate"/>
          </w:r>
          <w:hyperlink w:anchor="_Toc139619760" w:history="1">
            <w:r w:rsidR="00914D31" w:rsidRPr="002C344D">
              <w:rPr>
                <w:rStyle w:val="aff8"/>
                <w:noProof/>
              </w:rPr>
              <w:t>1</w:t>
            </w:r>
            <w:r w:rsidR="00914D3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noProof/>
              </w:rPr>
              <w:t>ВВедение</w:t>
            </w:r>
            <w:r w:rsidR="00914D31">
              <w:rPr>
                <w:noProof/>
                <w:webHidden/>
              </w:rPr>
              <w:tab/>
            </w:r>
            <w:r w:rsidR="00914D31">
              <w:rPr>
                <w:noProof/>
                <w:webHidden/>
              </w:rPr>
              <w:fldChar w:fldCharType="begin"/>
            </w:r>
            <w:r w:rsidR="00914D31">
              <w:rPr>
                <w:noProof/>
                <w:webHidden/>
              </w:rPr>
              <w:instrText xml:space="preserve"> PAGEREF _Toc139619760 \h </w:instrText>
            </w:r>
            <w:r w:rsidR="00914D31">
              <w:rPr>
                <w:noProof/>
                <w:webHidden/>
              </w:rPr>
            </w:r>
            <w:r w:rsidR="00914D31">
              <w:rPr>
                <w:noProof/>
                <w:webHidden/>
              </w:rPr>
              <w:fldChar w:fldCharType="separate"/>
            </w:r>
            <w:r w:rsidR="00914D31">
              <w:rPr>
                <w:noProof/>
                <w:webHidden/>
              </w:rPr>
              <w:t>3</w:t>
            </w:r>
            <w:r w:rsidR="00914D31">
              <w:rPr>
                <w:noProof/>
                <w:webHidden/>
              </w:rPr>
              <w:fldChar w:fldCharType="end"/>
            </w:r>
          </w:hyperlink>
        </w:p>
        <w:p w14:paraId="7B6E94C7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61" w:history="1">
            <w:r w:rsidR="00914D31" w:rsidRPr="002C344D">
              <w:rPr>
                <w:rStyle w:val="aff8"/>
                <w:snapToGrid w:val="0"/>
                <w:w w:val="0"/>
              </w:rPr>
              <w:t>1.1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</w:rPr>
              <w:t>Структура документа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_Toc139619761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3</w:t>
            </w:r>
            <w:r w:rsidR="00914D31">
              <w:rPr>
                <w:webHidden/>
              </w:rPr>
              <w:fldChar w:fldCharType="end"/>
            </w:r>
          </w:hyperlink>
        </w:p>
        <w:p w14:paraId="5C4E95F8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62" w:history="1">
            <w:r w:rsidR="00914D31" w:rsidRPr="002C344D">
              <w:rPr>
                <w:rStyle w:val="aff8"/>
                <w:snapToGrid w:val="0"/>
                <w:w w:val="0"/>
              </w:rPr>
              <w:t>1.2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</w:rPr>
              <w:t>Исходные данные для разработки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_Toc139619762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3</w:t>
            </w:r>
            <w:r w:rsidR="00914D31">
              <w:rPr>
                <w:webHidden/>
              </w:rPr>
              <w:fldChar w:fldCharType="end"/>
            </w:r>
          </w:hyperlink>
        </w:p>
        <w:p w14:paraId="4DDC38B7" w14:textId="77777777" w:rsidR="00914D31" w:rsidRDefault="00B9079F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39619763" w:history="1">
            <w:r w:rsidR="00914D31" w:rsidRPr="002C344D">
              <w:rPr>
                <w:rStyle w:val="aff8"/>
                <w:noProof/>
              </w:rPr>
              <w:t>2</w:t>
            </w:r>
            <w:r w:rsidR="00914D3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noProof/>
              </w:rPr>
              <w:t>Анализ работы базового регулирования</w:t>
            </w:r>
            <w:r w:rsidR="00914D31">
              <w:rPr>
                <w:noProof/>
                <w:webHidden/>
              </w:rPr>
              <w:tab/>
            </w:r>
            <w:r w:rsidR="00914D31">
              <w:rPr>
                <w:noProof/>
                <w:webHidden/>
              </w:rPr>
              <w:fldChar w:fldCharType="begin"/>
            </w:r>
            <w:r w:rsidR="00914D31">
              <w:rPr>
                <w:noProof/>
                <w:webHidden/>
              </w:rPr>
              <w:instrText xml:space="preserve"> PAGEREF _Toc139619763 \h </w:instrText>
            </w:r>
            <w:r w:rsidR="00914D31">
              <w:rPr>
                <w:noProof/>
                <w:webHidden/>
              </w:rPr>
            </w:r>
            <w:r w:rsidR="00914D31">
              <w:rPr>
                <w:noProof/>
                <w:webHidden/>
              </w:rPr>
              <w:fldChar w:fldCharType="separate"/>
            </w:r>
            <w:r w:rsidR="00914D31">
              <w:rPr>
                <w:noProof/>
                <w:webHidden/>
              </w:rPr>
              <w:t>4</w:t>
            </w:r>
            <w:r w:rsidR="00914D31">
              <w:rPr>
                <w:noProof/>
                <w:webHidden/>
              </w:rPr>
              <w:fldChar w:fldCharType="end"/>
            </w:r>
          </w:hyperlink>
        </w:p>
        <w:p w14:paraId="1478945B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64" w:history="1">
            <w:r w:rsidR="00914D31" w:rsidRPr="002C344D">
              <w:rPr>
                <w:rStyle w:val="aff8"/>
                <w:snapToGrid w:val="0"/>
                <w:w w:val="0"/>
              </w:rPr>
              <w:t>2.1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</w:rPr>
              <w:t>Перечень основных контуров регулирования АСУТП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_Toc139619764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5</w:t>
            </w:r>
            <w:r w:rsidR="00914D31">
              <w:rPr>
                <w:webHidden/>
              </w:rPr>
              <w:fldChar w:fldCharType="end"/>
            </w:r>
          </w:hyperlink>
        </w:p>
        <w:p w14:paraId="70E032A9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65" w:history="1">
            <w:r w:rsidR="00914D31" w:rsidRPr="002C344D">
              <w:rPr>
                <w:rStyle w:val="aff8"/>
                <w:snapToGrid w:val="0"/>
                <w:w w:val="0"/>
              </w:rPr>
              <w:t>2.2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</w:rPr>
              <w:t>Анализ базового регулирования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_Toc139619765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7</w:t>
            </w:r>
            <w:r w:rsidR="00914D31">
              <w:rPr>
                <w:webHidden/>
              </w:rPr>
              <w:fldChar w:fldCharType="end"/>
            </w:r>
          </w:hyperlink>
        </w:p>
        <w:p w14:paraId="640461CC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66" w:history="1">
            <w:r w:rsidR="00914D31" w:rsidRPr="002C344D">
              <w:rPr>
                <w:rStyle w:val="aff8"/>
              </w:rPr>
              <w:t>2.2.1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</w:rPr>
              <w:t>Расход РМ после Р-2/1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_Toc139619766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8</w:t>
            </w:r>
            <w:r w:rsidR="00914D31">
              <w:rPr>
                <w:webHidden/>
              </w:rPr>
              <w:fldChar w:fldCharType="end"/>
            </w:r>
          </w:hyperlink>
        </w:p>
        <w:p w14:paraId="1728B83D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67" w:history="1">
            <w:r w:rsidR="00914D31" w:rsidRPr="002C344D">
              <w:rPr>
                <w:rStyle w:val="aff8"/>
              </w:rPr>
              <w:t>2.2.2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rFonts w:eastAsia="Calibri"/>
              </w:rPr>
              <w:t>Расход РМ после Р-2/5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_Toc139619767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10</w:t>
            </w:r>
            <w:r w:rsidR="00914D31">
              <w:rPr>
                <w:webHidden/>
              </w:rPr>
              <w:fldChar w:fldCharType="end"/>
            </w:r>
          </w:hyperlink>
        </w:p>
        <w:p w14:paraId="1030A992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68" w:history="1">
            <w:r w:rsidR="00914D31" w:rsidRPr="002C344D">
              <w:rPr>
                <w:rStyle w:val="aff8"/>
              </w:rPr>
              <w:t>2.2.3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rFonts w:eastAsia="Calibri"/>
              </w:rPr>
              <w:t>Расход окислительной шихты из Т-4/1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_Toc139619768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12</w:t>
            </w:r>
            <w:r w:rsidR="00914D31">
              <w:rPr>
                <w:webHidden/>
              </w:rPr>
              <w:fldChar w:fldCharType="end"/>
            </w:r>
          </w:hyperlink>
        </w:p>
        <w:p w14:paraId="35E5FC5D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69" w:history="1">
            <w:r w:rsidR="00914D31" w:rsidRPr="002C344D">
              <w:rPr>
                <w:rStyle w:val="aff8"/>
              </w:rPr>
              <w:t>2.2.4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rFonts w:eastAsia="Calibri"/>
              </w:rPr>
              <w:t>Расход РМ на К-14/2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_Toc139619769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14</w:t>
            </w:r>
            <w:r w:rsidR="00914D31">
              <w:rPr>
                <w:webHidden/>
              </w:rPr>
              <w:fldChar w:fldCharType="end"/>
            </w:r>
          </w:hyperlink>
        </w:p>
        <w:p w14:paraId="530F49B6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70" w:history="1">
            <w:r w:rsidR="00914D31" w:rsidRPr="002C344D">
              <w:rPr>
                <w:rStyle w:val="aff8"/>
              </w:rPr>
              <w:t>2.2.5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rFonts w:eastAsia="Calibri"/>
              </w:rPr>
              <w:t>Расход РМ на К-14/3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_Toc139619770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16</w:t>
            </w:r>
            <w:r w:rsidR="00914D31">
              <w:rPr>
                <w:webHidden/>
              </w:rPr>
              <w:fldChar w:fldCharType="end"/>
            </w:r>
          </w:hyperlink>
        </w:p>
        <w:p w14:paraId="0C8BA15D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71" w:history="1">
            <w:r w:rsidR="00914D31" w:rsidRPr="002C344D">
              <w:rPr>
                <w:rStyle w:val="aff8"/>
              </w:rPr>
              <w:t>2.2.6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rFonts w:eastAsia="Calibri"/>
              </w:rPr>
              <w:t>Расход РМ на К-14/4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_Toc139619771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18</w:t>
            </w:r>
            <w:r w:rsidR="00914D31">
              <w:rPr>
                <w:webHidden/>
              </w:rPr>
              <w:fldChar w:fldCharType="end"/>
            </w:r>
          </w:hyperlink>
        </w:p>
        <w:p w14:paraId="63BA22E2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72" w:history="1">
            <w:r w:rsidR="00914D31" w:rsidRPr="002C344D">
              <w:rPr>
                <w:rStyle w:val="aff8"/>
              </w:rPr>
              <w:t>2.2.7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rFonts w:eastAsia="Calibri"/>
              </w:rPr>
              <w:t>Температура УРМ после Т-25/4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_Toc139619772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21</w:t>
            </w:r>
            <w:r w:rsidR="00914D31">
              <w:rPr>
                <w:webHidden/>
              </w:rPr>
              <w:fldChar w:fldCharType="end"/>
            </w:r>
          </w:hyperlink>
        </w:p>
        <w:p w14:paraId="76D9177B" w14:textId="77777777" w:rsidR="00914D31" w:rsidRDefault="00B9079F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39619773" w:history="1">
            <w:r w:rsidR="00914D31" w:rsidRPr="002C344D">
              <w:rPr>
                <w:rStyle w:val="aff8"/>
                <w:noProof/>
              </w:rPr>
              <w:t>3</w:t>
            </w:r>
            <w:r w:rsidR="00914D3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noProof/>
              </w:rPr>
              <w:t>Результаты настройки базового регулирования</w:t>
            </w:r>
            <w:r w:rsidR="00914D31">
              <w:rPr>
                <w:noProof/>
                <w:webHidden/>
              </w:rPr>
              <w:tab/>
            </w:r>
            <w:r w:rsidR="00914D31">
              <w:rPr>
                <w:noProof/>
                <w:webHidden/>
              </w:rPr>
              <w:fldChar w:fldCharType="begin"/>
            </w:r>
            <w:r w:rsidR="00914D31">
              <w:rPr>
                <w:noProof/>
                <w:webHidden/>
              </w:rPr>
              <w:instrText xml:space="preserve"> PAGEREF _Toc139619773 \h </w:instrText>
            </w:r>
            <w:r w:rsidR="00914D31">
              <w:rPr>
                <w:noProof/>
                <w:webHidden/>
              </w:rPr>
            </w:r>
            <w:r w:rsidR="00914D31">
              <w:rPr>
                <w:noProof/>
                <w:webHidden/>
              </w:rPr>
              <w:fldChar w:fldCharType="separate"/>
            </w:r>
            <w:r w:rsidR="00914D31">
              <w:rPr>
                <w:noProof/>
                <w:webHidden/>
              </w:rPr>
              <w:t>24</w:t>
            </w:r>
            <w:r w:rsidR="00914D31">
              <w:rPr>
                <w:noProof/>
                <w:webHidden/>
              </w:rPr>
              <w:fldChar w:fldCharType="end"/>
            </w:r>
          </w:hyperlink>
        </w:p>
        <w:p w14:paraId="0166D2A8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74" w:history="1">
            <w:r w:rsidR="00914D31" w:rsidRPr="002C344D">
              <w:rPr>
                <w:rStyle w:val="aff8"/>
                <w:snapToGrid w:val="0"/>
                <w:w w:val="0"/>
              </w:rPr>
              <w:t>3.1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</w:rPr>
              <w:t>Порядок проведения тестирования и полученные отклики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_Toc139619774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24</w:t>
            </w:r>
            <w:r w:rsidR="00914D31">
              <w:rPr>
                <w:webHidden/>
              </w:rPr>
              <w:fldChar w:fldCharType="end"/>
            </w:r>
          </w:hyperlink>
        </w:p>
        <w:p w14:paraId="60AC2C01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75" w:history="1">
            <w:r w:rsidR="00914D31" w:rsidRPr="002C344D">
              <w:rPr>
                <w:rStyle w:val="aff8"/>
                <w:snapToGrid w:val="0"/>
                <w:w w:val="0"/>
              </w:rPr>
              <w:t>3.2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</w:rPr>
              <w:t>Описание выявленных проблем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_Toc139619775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24</w:t>
            </w:r>
            <w:r w:rsidR="00914D31">
              <w:rPr>
                <w:webHidden/>
              </w:rPr>
              <w:fldChar w:fldCharType="end"/>
            </w:r>
          </w:hyperlink>
        </w:p>
        <w:p w14:paraId="48210C50" w14:textId="77777777" w:rsidR="00914D31" w:rsidRDefault="00B9079F">
          <w:pPr>
            <w:pStyle w:val="25"/>
            <w:rPr>
              <w:rFonts w:asciiTheme="minorHAnsi" w:eastAsiaTheme="minorEastAsia" w:hAnsiTheme="minorHAnsi" w:cstheme="minorBidi"/>
              <w:bCs w:val="0"/>
              <w:spacing w:val="0"/>
              <w:sz w:val="22"/>
              <w:szCs w:val="22"/>
            </w:rPr>
          </w:pPr>
          <w:hyperlink w:anchor="_Toc139619776" w:history="1">
            <w:r w:rsidR="00914D31" w:rsidRPr="002C344D">
              <w:rPr>
                <w:rStyle w:val="aff8"/>
                <w:snapToGrid w:val="0"/>
                <w:w w:val="0"/>
              </w:rPr>
              <w:t>3.3</w:t>
            </w:r>
            <w:r w:rsidR="00914D31">
              <w:rPr>
                <w:rFonts w:asciiTheme="minorHAnsi" w:eastAsiaTheme="minorEastAsia" w:hAnsiTheme="minorHAnsi" w:cstheme="minorBidi"/>
                <w:bCs w:val="0"/>
                <w:spacing w:val="0"/>
                <w:sz w:val="22"/>
                <w:szCs w:val="22"/>
              </w:rPr>
              <w:tab/>
            </w:r>
            <w:r w:rsidR="00914D31" w:rsidRPr="002C344D">
              <w:rPr>
                <w:rStyle w:val="aff8"/>
              </w:rPr>
              <w:t>Выводы</w:t>
            </w:r>
            <w:r w:rsidR="00914D31">
              <w:rPr>
                <w:webHidden/>
              </w:rPr>
              <w:tab/>
            </w:r>
            <w:r w:rsidR="00914D31">
              <w:rPr>
                <w:webHidden/>
              </w:rPr>
              <w:fldChar w:fldCharType="begin"/>
            </w:r>
            <w:r w:rsidR="00914D31">
              <w:rPr>
                <w:webHidden/>
              </w:rPr>
              <w:instrText xml:space="preserve"> PAGEREF _Toc139619776 \h </w:instrText>
            </w:r>
            <w:r w:rsidR="00914D31">
              <w:rPr>
                <w:webHidden/>
              </w:rPr>
            </w:r>
            <w:r w:rsidR="00914D31">
              <w:rPr>
                <w:webHidden/>
              </w:rPr>
              <w:fldChar w:fldCharType="separate"/>
            </w:r>
            <w:r w:rsidR="00914D31">
              <w:rPr>
                <w:webHidden/>
              </w:rPr>
              <w:t>27</w:t>
            </w:r>
            <w:r w:rsidR="00914D31">
              <w:rPr>
                <w:webHidden/>
              </w:rPr>
              <w:fldChar w:fldCharType="end"/>
            </w:r>
          </w:hyperlink>
        </w:p>
        <w:p w14:paraId="36E23839" w14:textId="77777777" w:rsidR="00914D31" w:rsidRDefault="00B9079F">
          <w:pPr>
            <w:pStyle w:val="17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</w:rPr>
          </w:pPr>
          <w:hyperlink w:anchor="_Toc139619777" w:history="1">
            <w:r w:rsidR="00914D31" w:rsidRPr="002C344D">
              <w:rPr>
                <w:rStyle w:val="aff8"/>
                <w:noProof/>
              </w:rPr>
              <w:t>4</w:t>
            </w:r>
            <w:r w:rsidR="00914D3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</w:rPr>
              <w:tab/>
            </w:r>
            <w:r w:rsidR="00914D31" w:rsidRPr="002C344D">
              <w:rPr>
                <w:rStyle w:val="aff8"/>
                <w:noProof/>
              </w:rPr>
              <w:t>Перечень принятых сокращений и определений</w:t>
            </w:r>
            <w:r w:rsidR="00914D31">
              <w:rPr>
                <w:noProof/>
                <w:webHidden/>
              </w:rPr>
              <w:tab/>
            </w:r>
            <w:r w:rsidR="00914D31">
              <w:rPr>
                <w:noProof/>
                <w:webHidden/>
              </w:rPr>
              <w:fldChar w:fldCharType="begin"/>
            </w:r>
            <w:r w:rsidR="00914D31">
              <w:rPr>
                <w:noProof/>
                <w:webHidden/>
              </w:rPr>
              <w:instrText xml:space="preserve"> PAGEREF _Toc139619777 \h </w:instrText>
            </w:r>
            <w:r w:rsidR="00914D31">
              <w:rPr>
                <w:noProof/>
                <w:webHidden/>
              </w:rPr>
            </w:r>
            <w:r w:rsidR="00914D31">
              <w:rPr>
                <w:noProof/>
                <w:webHidden/>
              </w:rPr>
              <w:fldChar w:fldCharType="separate"/>
            </w:r>
            <w:r w:rsidR="00914D31">
              <w:rPr>
                <w:noProof/>
                <w:webHidden/>
              </w:rPr>
              <w:t>28</w:t>
            </w:r>
            <w:r w:rsidR="00914D31">
              <w:rPr>
                <w:noProof/>
                <w:webHidden/>
              </w:rPr>
              <w:fldChar w:fldCharType="end"/>
            </w:r>
          </w:hyperlink>
        </w:p>
        <w:p w14:paraId="5AA96DDA" w14:textId="2E4ED50E" w:rsidR="00A70F9C" w:rsidRDefault="00A70F9C">
          <w:r w:rsidRPr="00A70F9C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1C87085A" w14:textId="752EC4F0" w:rsidR="00942F82" w:rsidRPr="00AE1D79" w:rsidRDefault="005A3B92" w:rsidP="00AE1D79">
      <w:pPr>
        <w:pStyle w:val="1"/>
      </w:pPr>
      <w:bookmarkStart w:id="2075" w:name="_Toc139619760"/>
      <w:r w:rsidRPr="00AE1D79">
        <w:lastRenderedPageBreak/>
        <w:t>ВВедение</w:t>
      </w:r>
      <w:bookmarkEnd w:id="2074"/>
      <w:bookmarkEnd w:id="2075"/>
    </w:p>
    <w:p w14:paraId="56AEA44F" w14:textId="77777777" w:rsidR="00B9526D" w:rsidRPr="005A3B92" w:rsidRDefault="005A3B92" w:rsidP="00B9526D">
      <w:pPr>
        <w:pStyle w:val="af1"/>
      </w:pPr>
      <w:r w:rsidRPr="005A3B92">
        <w:t xml:space="preserve">Настоящий документ содержит отчет по </w:t>
      </w:r>
      <w:r w:rsidR="00B9526D">
        <w:t>настройке базового управления</w:t>
      </w:r>
      <w:r w:rsidRPr="005A3B92">
        <w:t xml:space="preserve"> </w:t>
      </w:r>
      <w:r w:rsidR="00B9526D">
        <w:t xml:space="preserve">в рамках  </w:t>
      </w:r>
      <w:r w:rsidR="00B9526D" w:rsidRPr="005A3B92">
        <w:t xml:space="preserve">проекта создания СУУТП </w:t>
      </w:r>
      <w:r w:rsidR="00B9526D">
        <w:t xml:space="preserve">на заводе </w:t>
      </w:r>
      <w:proofErr w:type="spellStart"/>
      <w:r w:rsidR="00B9526D">
        <w:t>Бисфенол</w:t>
      </w:r>
      <w:proofErr w:type="spellEnd"/>
      <w:r w:rsidR="00B9526D">
        <w:t xml:space="preserve"> А</w:t>
      </w:r>
      <w:r w:rsidR="00B9526D" w:rsidRPr="00F81E2E">
        <w:t>.</w:t>
      </w:r>
    </w:p>
    <w:p w14:paraId="0B04A575" w14:textId="7EBDD3EF" w:rsidR="005A3B92" w:rsidRPr="00AE1D79" w:rsidRDefault="005A3B92" w:rsidP="00EB3FB8">
      <w:pPr>
        <w:pStyle w:val="20"/>
      </w:pPr>
      <w:bookmarkStart w:id="2076" w:name="_Toc112142356"/>
      <w:bookmarkStart w:id="2077" w:name="_Toc139619761"/>
      <w:r w:rsidRPr="00AE1D79">
        <w:t>Структура документа</w:t>
      </w:r>
      <w:bookmarkEnd w:id="2076"/>
      <w:bookmarkEnd w:id="2077"/>
    </w:p>
    <w:p w14:paraId="3DB93194" w14:textId="2B552770" w:rsidR="005A3B92" w:rsidRPr="005A3B92" w:rsidRDefault="005A3B92" w:rsidP="00B9526D">
      <w:pPr>
        <w:pStyle w:val="af1"/>
      </w:pPr>
      <w:r w:rsidRPr="005A3B92">
        <w:t>Отчет включает в себя</w:t>
      </w:r>
      <w:r w:rsidR="00B9526D">
        <w:t xml:space="preserve"> </w:t>
      </w:r>
      <w:r w:rsidRPr="005A3B92">
        <w:t>анализ работы базового регулирования и выводы о степени его готовности к внедрению СУУТП</w:t>
      </w:r>
      <w:r>
        <w:t>;</w:t>
      </w:r>
    </w:p>
    <w:p w14:paraId="66A46CD2" w14:textId="1F34C665" w:rsidR="005A3B92" w:rsidRDefault="005A3B92" w:rsidP="00EB3FB8">
      <w:pPr>
        <w:pStyle w:val="20"/>
      </w:pPr>
      <w:bookmarkStart w:id="2078" w:name="_Toc112142357"/>
      <w:bookmarkStart w:id="2079" w:name="_Toc139619762"/>
      <w:r>
        <w:t>Исходные данные для разработки</w:t>
      </w:r>
      <w:bookmarkEnd w:id="2078"/>
      <w:bookmarkEnd w:id="2079"/>
    </w:p>
    <w:p w14:paraId="4CEF92FF" w14:textId="77777777" w:rsidR="005A3B92" w:rsidRPr="00EE0D5A" w:rsidRDefault="005A3B92" w:rsidP="00AA7A84">
      <w:pPr>
        <w:pStyle w:val="af1"/>
      </w:pPr>
      <w:r w:rsidRPr="00EE0D5A">
        <w:t>Исходными данными для разработки данного документа являются:</w:t>
      </w:r>
    </w:p>
    <w:p w14:paraId="55ABFBD4" w14:textId="095C9BB8" w:rsidR="00B9526D" w:rsidRPr="00AA7A84" w:rsidRDefault="00B9526D" w:rsidP="008D1545">
      <w:pPr>
        <w:pStyle w:val="a8"/>
      </w:pPr>
      <w:r w:rsidRPr="00AA7A84">
        <w:t xml:space="preserve">Технические требования на создание СУУТП завода </w:t>
      </w:r>
      <w:proofErr w:type="spellStart"/>
      <w:r>
        <w:t>Бисфенол</w:t>
      </w:r>
      <w:proofErr w:type="spellEnd"/>
      <w:r>
        <w:t xml:space="preserve"> А</w:t>
      </w:r>
      <w:r w:rsidR="008D1545">
        <w:t xml:space="preserve"> </w:t>
      </w:r>
      <w:r w:rsidRPr="00AA7A84">
        <w:t>ПАО «</w:t>
      </w:r>
      <w:r w:rsidRPr="001C57B8">
        <w:t>Казаньоргсинтез</w:t>
      </w:r>
      <w:r w:rsidRPr="00AA7A84">
        <w:t>»;</w:t>
      </w:r>
    </w:p>
    <w:p w14:paraId="495964AD" w14:textId="7A4226D1" w:rsidR="005A3B92" w:rsidRPr="00AA7A84" w:rsidRDefault="005A3B92" w:rsidP="00EB3FB8">
      <w:pPr>
        <w:pStyle w:val="a8"/>
      </w:pPr>
      <w:r w:rsidRPr="00AA7A84">
        <w:t>комплект исходных данных, полученный от ПАО «</w:t>
      </w:r>
      <w:r w:rsidR="00B9526D" w:rsidRPr="001C57B8">
        <w:t>Казаньоргсинтез</w:t>
      </w:r>
      <w:r w:rsidRPr="00AA7A84">
        <w:t>»;</w:t>
      </w:r>
    </w:p>
    <w:p w14:paraId="0578276E" w14:textId="6CE0C14C" w:rsidR="005A3B92" w:rsidRPr="00AA7A84" w:rsidRDefault="005A3B92" w:rsidP="00EB3FB8">
      <w:pPr>
        <w:pStyle w:val="a8"/>
      </w:pPr>
      <w:r w:rsidRPr="00AA7A84">
        <w:t>результаты первичного обследования, предварительного тестирования установки и настройки базового регулирования, проведенных в период c</w:t>
      </w:r>
      <w:r w:rsidR="00B9526D" w:rsidRPr="00AA7A84">
        <w:t xml:space="preserve"> </w:t>
      </w:r>
      <w:r w:rsidR="00B9526D">
        <w:t>22</w:t>
      </w:r>
      <w:r w:rsidR="00B9526D" w:rsidRPr="00AA7A84">
        <w:t>.</w:t>
      </w:r>
      <w:r w:rsidR="00B9526D">
        <w:t>05</w:t>
      </w:r>
      <w:r w:rsidR="00B9526D" w:rsidRPr="00AA7A84">
        <w:t>.202</w:t>
      </w:r>
      <w:r w:rsidR="00B9526D">
        <w:t>3</w:t>
      </w:r>
      <w:r w:rsidR="00B9526D" w:rsidRPr="00AA7A84">
        <w:t xml:space="preserve"> по </w:t>
      </w:r>
      <w:r w:rsidR="00B9526D">
        <w:t>02</w:t>
      </w:r>
      <w:r w:rsidR="00B9526D" w:rsidRPr="00AA7A84">
        <w:t>.0</w:t>
      </w:r>
      <w:r w:rsidR="00B9526D">
        <w:t>6</w:t>
      </w:r>
      <w:r w:rsidR="00B9526D" w:rsidRPr="00AA7A84">
        <w:t>.2022</w:t>
      </w:r>
      <w:r w:rsidR="000D3CF9">
        <w:t>.</w:t>
      </w:r>
    </w:p>
    <w:p w14:paraId="6D8D4D9F" w14:textId="77777777" w:rsidR="000A2B41" w:rsidRPr="00EF63D9" w:rsidRDefault="000A2B41" w:rsidP="00AA7A84">
      <w:pPr>
        <w:pStyle w:val="af1"/>
      </w:pPr>
    </w:p>
    <w:p w14:paraId="60E7C279" w14:textId="77777777" w:rsidR="00B42668" w:rsidRPr="00EF63D9" w:rsidRDefault="00B42668" w:rsidP="00AA7A84">
      <w:pPr>
        <w:pStyle w:val="af1"/>
      </w:pPr>
    </w:p>
    <w:p w14:paraId="6FEC29C4" w14:textId="734E1DC5" w:rsidR="008A58A7" w:rsidRPr="008A58A7" w:rsidRDefault="008A58A7" w:rsidP="00AE1D79">
      <w:pPr>
        <w:pStyle w:val="1"/>
      </w:pPr>
      <w:bookmarkStart w:id="2080" w:name="_Toc112142359"/>
      <w:bookmarkStart w:id="2081" w:name="_Toc139619763"/>
      <w:r>
        <w:lastRenderedPageBreak/>
        <w:t>Анализ работы базового регулирования</w:t>
      </w:r>
      <w:bookmarkEnd w:id="2080"/>
      <w:bookmarkEnd w:id="2081"/>
    </w:p>
    <w:p w14:paraId="520B3053" w14:textId="77777777" w:rsidR="004A7C62" w:rsidRPr="004A7C62" w:rsidRDefault="004A7C62" w:rsidP="00AA7A84">
      <w:pPr>
        <w:pStyle w:val="af1"/>
      </w:pPr>
      <w:r w:rsidRPr="004A7C62">
        <w:t>Настоящий раздел содержит:</w:t>
      </w:r>
    </w:p>
    <w:p w14:paraId="1249BE31" w14:textId="0564694A" w:rsidR="004A7C62" w:rsidRPr="004A7C62" w:rsidRDefault="004A7C62" w:rsidP="00EB3FB8">
      <w:pPr>
        <w:pStyle w:val="a8"/>
      </w:pPr>
      <w:r w:rsidRPr="004A7C62">
        <w:t>анализ базового регулирования;</w:t>
      </w:r>
    </w:p>
    <w:p w14:paraId="32120FB4" w14:textId="77777777" w:rsidR="00A34F9A" w:rsidRDefault="004A7C62" w:rsidP="00EB3FB8">
      <w:pPr>
        <w:pStyle w:val="a8"/>
      </w:pPr>
      <w:r w:rsidRPr="004A7C62">
        <w:t>рекомендации по дооснащению измерительными средствами</w:t>
      </w:r>
      <w:r w:rsidR="00A34F9A">
        <w:t>;</w:t>
      </w:r>
      <w:r w:rsidRPr="004A7C62">
        <w:t xml:space="preserve"> </w:t>
      </w:r>
    </w:p>
    <w:p w14:paraId="79F1452D" w14:textId="08EDA68F" w:rsidR="004A7C62" w:rsidRPr="004A7C62" w:rsidRDefault="00A34F9A" w:rsidP="00EB3FB8">
      <w:pPr>
        <w:pStyle w:val="a8"/>
      </w:pPr>
      <w:r>
        <w:t>рекомендации</w:t>
      </w:r>
      <w:r w:rsidR="004A7C62" w:rsidRPr="004A7C62">
        <w:t xml:space="preserve"> по настройке и реконфигурированию базового регулирования.</w:t>
      </w:r>
    </w:p>
    <w:p w14:paraId="37F7D8EB" w14:textId="011FDEF3" w:rsidR="004A7C62" w:rsidRPr="004A7C62" w:rsidRDefault="004A7C62" w:rsidP="00AA7A84">
      <w:pPr>
        <w:pStyle w:val="af1"/>
      </w:pPr>
      <w:r w:rsidRPr="004A7C62">
        <w:t>Для анализа использовались исторические данные работы Установ</w:t>
      </w:r>
      <w:r w:rsidR="00B9526D">
        <w:t>о</w:t>
      </w:r>
      <w:r w:rsidRPr="004A7C62">
        <w:t xml:space="preserve">к за период </w:t>
      </w:r>
      <w:r w:rsidRPr="007C615A">
        <w:t xml:space="preserve">01.01.2021 – </w:t>
      </w:r>
      <w:r w:rsidR="00B9526D">
        <w:t>01</w:t>
      </w:r>
      <w:r w:rsidRPr="007C615A">
        <w:t>.0</w:t>
      </w:r>
      <w:r w:rsidR="00B9526D">
        <w:t>6</w:t>
      </w:r>
      <w:r w:rsidRPr="007C615A">
        <w:t>.202</w:t>
      </w:r>
      <w:r w:rsidR="00B9526D">
        <w:t>3</w:t>
      </w:r>
      <w:r w:rsidRPr="007C615A">
        <w:t xml:space="preserve"> гг</w:t>
      </w:r>
      <w:r w:rsidRPr="004A7C62">
        <w:t xml:space="preserve">. </w:t>
      </w:r>
    </w:p>
    <w:p w14:paraId="3A4975BB" w14:textId="14D1B0E4" w:rsidR="004A7C62" w:rsidRPr="004A7C62" w:rsidRDefault="004A7C62" w:rsidP="00AA7A84">
      <w:pPr>
        <w:pStyle w:val="af1"/>
      </w:pPr>
      <w:r w:rsidRPr="004A7C62">
        <w:t>Необходимыми условиями для оценки работы контуров</w:t>
      </w:r>
      <w:r w:rsidR="00B9526D">
        <w:t xml:space="preserve"> управления</w:t>
      </w:r>
      <w:r w:rsidRPr="004A7C62">
        <w:t xml:space="preserve"> – «удовлетворительно для целей СУУТП-проекта» были автоматический режим управления и наличие в данных изменений по заданию регулятора.</w:t>
      </w:r>
    </w:p>
    <w:p w14:paraId="2F364FEA" w14:textId="77777777" w:rsidR="004A7C62" w:rsidRPr="004A7C62" w:rsidRDefault="004A7C62" w:rsidP="00AA7A84">
      <w:pPr>
        <w:pStyle w:val="af1"/>
      </w:pPr>
      <w:r w:rsidRPr="004A7C62">
        <w:t>Рекомендации предназначены для рассмотрения Заказчиком и принятия согласованных решений между Заказчиком и Подрядчиком по всем вопросам, обозначенным в документе.</w:t>
      </w:r>
    </w:p>
    <w:p w14:paraId="51A49AB3" w14:textId="45610076" w:rsidR="004A7C62" w:rsidRPr="004A7C62" w:rsidRDefault="00B9526D" w:rsidP="00AA7A84">
      <w:pPr>
        <w:pStyle w:val="af1"/>
      </w:pPr>
      <w:r>
        <w:t>Ниже</w:t>
      </w:r>
      <w:r w:rsidR="004A7C62" w:rsidRPr="004A7C62">
        <w:t xml:space="preserve"> приведен анализ работы ключевых контуров регулирования, а также исторические тренды их работы. На графиках </w:t>
      </w:r>
      <w:r w:rsidR="006F484D" w:rsidRPr="006F484D">
        <w:rPr>
          <w:b/>
          <w:bCs/>
          <w:color w:val="00B050"/>
        </w:rPr>
        <w:t>зелёной</w:t>
      </w:r>
      <w:r w:rsidR="007C615A" w:rsidRPr="007C615A">
        <w:rPr>
          <w:color w:val="00B050"/>
        </w:rPr>
        <w:t xml:space="preserve"> </w:t>
      </w:r>
      <w:r w:rsidR="007C615A" w:rsidRPr="007C615A">
        <w:t xml:space="preserve">кривой отображается </w:t>
      </w:r>
      <w:r w:rsidR="007C615A">
        <w:t xml:space="preserve">значение </w:t>
      </w:r>
      <w:r w:rsidR="004A7C62" w:rsidRPr="004A7C62">
        <w:t>полевого сигнала (PV-параметр</w:t>
      </w:r>
      <w:r w:rsidR="007C615A">
        <w:t>),</w:t>
      </w:r>
      <w:r w:rsidR="007E627A">
        <w:t xml:space="preserve"> </w:t>
      </w:r>
      <w:r w:rsidR="007E627A" w:rsidRPr="004A7C62">
        <w:rPr>
          <w:b/>
          <w:bCs/>
          <w:color w:val="FF0000"/>
        </w:rPr>
        <w:t>красной</w:t>
      </w:r>
      <w:r w:rsidR="007E627A" w:rsidRPr="004A7C62">
        <w:rPr>
          <w:color w:val="FF0000"/>
        </w:rPr>
        <w:t xml:space="preserve"> </w:t>
      </w:r>
      <w:r w:rsidR="007E627A" w:rsidRPr="004A7C62">
        <w:t xml:space="preserve">кривой отображается </w:t>
      </w:r>
      <w:proofErr w:type="spellStart"/>
      <w:r w:rsidR="007E627A" w:rsidRPr="004A7C62">
        <w:t>уставка</w:t>
      </w:r>
      <w:proofErr w:type="spellEnd"/>
      <w:r w:rsidR="007E627A" w:rsidRPr="004A7C62">
        <w:t xml:space="preserve"> ПИД-регулятора (S</w:t>
      </w:r>
      <w:r w:rsidR="007E627A">
        <w:rPr>
          <w:lang w:val="en-US"/>
        </w:rPr>
        <w:t>V</w:t>
      </w:r>
      <w:r w:rsidR="007E627A" w:rsidRPr="004A7C62">
        <w:t>-параметр)</w:t>
      </w:r>
      <w:r w:rsidR="007E627A">
        <w:t xml:space="preserve"> и </w:t>
      </w:r>
      <w:r w:rsidR="004A7C62" w:rsidRPr="004A7C62">
        <w:rPr>
          <w:b/>
          <w:bCs/>
          <w:color w:val="0070C0"/>
        </w:rPr>
        <w:t>синей</w:t>
      </w:r>
      <w:r w:rsidR="004A7C62" w:rsidRPr="004A7C62">
        <w:rPr>
          <w:color w:val="0070C0"/>
        </w:rPr>
        <w:t xml:space="preserve"> </w:t>
      </w:r>
      <w:r w:rsidR="004A7C62" w:rsidRPr="004A7C62">
        <w:t xml:space="preserve">кривой приводится также тренд выхода регулятора </w:t>
      </w:r>
      <w:r w:rsidR="007C615A">
        <w:br/>
      </w:r>
      <w:r w:rsidR="004A7C62" w:rsidRPr="004A7C62">
        <w:t>(</w:t>
      </w:r>
      <w:r w:rsidR="004A7C62">
        <w:rPr>
          <w:lang w:val="en-US"/>
        </w:rPr>
        <w:t>MV</w:t>
      </w:r>
      <w:r w:rsidR="004A7C62" w:rsidRPr="004A7C62">
        <w:t xml:space="preserve">-параметр). </w:t>
      </w:r>
    </w:p>
    <w:p w14:paraId="32CFA4F0" w14:textId="55C5BB7D" w:rsidR="004A7C62" w:rsidRDefault="00B9526D" w:rsidP="00AA7A84">
      <w:pPr>
        <w:pStyle w:val="af1"/>
      </w:pPr>
      <w:r>
        <w:t>Р</w:t>
      </w:r>
      <w:r w:rsidR="004A7C62" w:rsidRPr="004A7C62">
        <w:t>екомендации по базовому регулированию сведены в единую таблицу.</w:t>
      </w:r>
    </w:p>
    <w:p w14:paraId="62F751D8" w14:textId="77777777" w:rsidR="004A7C62" w:rsidRDefault="004A7C62">
      <w:pPr>
        <w:spacing w:line="240" w:lineRule="auto"/>
        <w:ind w:firstLine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50BB052" w14:textId="77777777" w:rsidR="00097E33" w:rsidRDefault="00097E33" w:rsidP="00EB3FB8">
      <w:pPr>
        <w:pStyle w:val="20"/>
        <w:sectPr w:rsidR="00097E33" w:rsidSect="0006206A">
          <w:headerReference w:type="default" r:id="rId12"/>
          <w:footerReference w:type="default" r:id="rId13"/>
          <w:footnotePr>
            <w:pos w:val="beneathText"/>
          </w:footnotePr>
          <w:pgSz w:w="11906" w:h="16838" w:code="9"/>
          <w:pgMar w:top="-851" w:right="566" w:bottom="1418" w:left="1418" w:header="74" w:footer="953" w:gutter="0"/>
          <w:cols w:space="720"/>
          <w:docGrid w:linePitch="326"/>
        </w:sectPr>
      </w:pPr>
      <w:bookmarkStart w:id="2082" w:name="_Hlk109907822"/>
    </w:p>
    <w:p w14:paraId="6C78265C" w14:textId="77777777" w:rsidR="000E173C" w:rsidRPr="00F142ED" w:rsidRDefault="004A7C62" w:rsidP="00F142ED">
      <w:pPr>
        <w:pStyle w:val="3c"/>
      </w:pPr>
      <w:bookmarkStart w:id="2083" w:name="_Toc112142360"/>
      <w:bookmarkStart w:id="2084" w:name="_Toc139619764"/>
      <w:r w:rsidRPr="00F142ED">
        <w:lastRenderedPageBreak/>
        <w:t>Перечень основных контуров регулирования АСУТП</w:t>
      </w:r>
      <w:bookmarkEnd w:id="2083"/>
      <w:bookmarkEnd w:id="2084"/>
    </w:p>
    <w:bookmarkEnd w:id="2082"/>
    <w:p w14:paraId="586478D4" w14:textId="77777777" w:rsidR="00D2774F" w:rsidRPr="00D2774F" w:rsidRDefault="00D2774F" w:rsidP="00AE3562">
      <w:pPr>
        <w:pStyle w:val="af1"/>
        <w:ind w:left="851" w:firstLine="850"/>
      </w:pPr>
      <w:r w:rsidRPr="00D2774F">
        <w:t xml:space="preserve">Перечень основных контуров регулирования АСУТП и режимы их работы после настройки представлены в таблице 1. </w:t>
      </w:r>
    </w:p>
    <w:p w14:paraId="217C3BF4" w14:textId="75D7241E" w:rsidR="00D2774F" w:rsidRPr="00D2774F" w:rsidRDefault="00D2774F" w:rsidP="007F44B1">
      <w:pPr>
        <w:pStyle w:val="af1"/>
        <w:spacing w:line="240" w:lineRule="auto"/>
        <w:ind w:firstLine="1701"/>
      </w:pPr>
      <w:r w:rsidRPr="00D2774F">
        <w:t xml:space="preserve">Таблица </w:t>
      </w:r>
      <w:r w:rsidR="001A4850">
        <w:rPr>
          <w:noProof/>
        </w:rPr>
        <w:fldChar w:fldCharType="begin"/>
      </w:r>
      <w:r w:rsidR="001A4850">
        <w:rPr>
          <w:noProof/>
        </w:rPr>
        <w:instrText xml:space="preserve"> SEQ Таблица \* ARABIC </w:instrText>
      </w:r>
      <w:r w:rsidR="001A4850">
        <w:rPr>
          <w:noProof/>
        </w:rPr>
        <w:fldChar w:fldCharType="separate"/>
      </w:r>
      <w:r w:rsidR="003F0B11">
        <w:rPr>
          <w:noProof/>
        </w:rPr>
        <w:t>1</w:t>
      </w:r>
      <w:r w:rsidR="001A4850">
        <w:rPr>
          <w:noProof/>
        </w:rPr>
        <w:fldChar w:fldCharType="end"/>
      </w:r>
      <w:r w:rsidRPr="00D2774F">
        <w:t xml:space="preserve"> – Основные контуры регулирования АСУТП</w:t>
      </w:r>
    </w:p>
    <w:p w14:paraId="1707751E" w14:textId="77777777" w:rsidR="009F6C91" w:rsidRDefault="009F6C91">
      <w:pPr>
        <w:spacing w:line="240" w:lineRule="auto"/>
        <w:ind w:firstLine="0"/>
        <w:jc w:val="left"/>
        <w:rPr>
          <w:rFonts w:ascii="Times New Roman" w:eastAsia="Calibri" w:hAnsi="Times New Roman" w:cs="Arial"/>
        </w:rPr>
      </w:pPr>
    </w:p>
    <w:tbl>
      <w:tblPr>
        <w:tblpPr w:leftFromText="181" w:rightFromText="181" w:vertAnchor="text" w:horzAnchor="page" w:tblpX="1702" w:tblpY="1"/>
        <w:tblOverlap w:val="never"/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80" w:firstRow="0" w:lastRow="0" w:firstColumn="1" w:lastColumn="0" w:noHBand="0" w:noVBand="1"/>
      </w:tblPr>
      <w:tblGrid>
        <w:gridCol w:w="562"/>
        <w:gridCol w:w="2307"/>
        <w:gridCol w:w="6482"/>
        <w:gridCol w:w="4678"/>
      </w:tblGrid>
      <w:tr w:rsidR="007E627A" w:rsidRPr="00C07BB9" w14:paraId="79BD3C87" w14:textId="77777777" w:rsidTr="000F1000">
        <w:trPr>
          <w:trHeight w:val="409"/>
          <w:tblHeader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E8663" w14:textId="77777777" w:rsidR="007E627A" w:rsidRPr="00C07BB9" w:rsidRDefault="007E627A" w:rsidP="000F1000">
            <w:pPr>
              <w:pStyle w:val="afff8"/>
              <w:spacing w:after="0" w:line="240" w:lineRule="auto"/>
              <w:ind w:firstLine="0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C07BB9">
              <w:rPr>
                <w:rFonts w:ascii="Times New Roman" w:hAnsi="Times New Roman"/>
                <w:b/>
                <w:sz w:val="22"/>
                <w:szCs w:val="22"/>
              </w:rPr>
              <w:t>№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638CA" w14:textId="77777777" w:rsidR="007E627A" w:rsidRPr="00C07BB9" w:rsidRDefault="007E627A" w:rsidP="000F1000">
            <w:pPr>
              <w:pStyle w:val="afff8"/>
              <w:spacing w:after="0"/>
              <w:ind w:firstLine="0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C07BB9">
              <w:rPr>
                <w:rFonts w:ascii="Times New Roman" w:hAnsi="Times New Roman"/>
                <w:b/>
                <w:sz w:val="22"/>
                <w:szCs w:val="22"/>
              </w:rPr>
              <w:t>Позиция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5D7964" w14:textId="77777777" w:rsidR="007E627A" w:rsidRPr="00C07BB9" w:rsidRDefault="007E627A" w:rsidP="000F1000">
            <w:pPr>
              <w:pStyle w:val="afff8"/>
              <w:spacing w:after="0"/>
              <w:ind w:firstLine="0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C07BB9">
              <w:rPr>
                <w:rFonts w:ascii="Times New Roman" w:hAnsi="Times New Roman"/>
                <w:b/>
                <w:sz w:val="22"/>
                <w:szCs w:val="22"/>
              </w:rPr>
              <w:t>Описание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6F3A0" w14:textId="77777777" w:rsidR="007E627A" w:rsidRPr="00C07BB9" w:rsidRDefault="007E627A" w:rsidP="000F1000">
            <w:pPr>
              <w:pStyle w:val="afff8"/>
              <w:spacing w:after="0" w:line="240" w:lineRule="auto"/>
              <w:ind w:firstLine="0"/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r w:rsidRPr="00C07BB9">
              <w:rPr>
                <w:rFonts w:ascii="Times New Roman" w:hAnsi="Times New Roman"/>
                <w:b/>
                <w:sz w:val="22"/>
                <w:szCs w:val="22"/>
              </w:rPr>
              <w:t>Проектный / фактический режим работы регулятора</w:t>
            </w:r>
          </w:p>
        </w:tc>
      </w:tr>
      <w:tr w:rsidR="00C64261" w:rsidRPr="00C07BB9" w14:paraId="23F44FED" w14:textId="77777777" w:rsidTr="00D302AB">
        <w:trPr>
          <w:trHeight w:val="45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80D76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4B962F9" w14:textId="21E768AF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FIRC33700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6D515" w14:textId="200164ED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proofErr w:type="spellStart"/>
            <w:r w:rsidR="009C101F"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 w:rsidR="009C101F"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94C64" w14:textId="5F0BBF6A" w:rsidR="00C64261" w:rsidRPr="007E627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8F75E0">
              <w:rPr>
                <w:rFonts w:ascii="Times New Roman" w:hAnsi="Times New Roman"/>
                <w:szCs w:val="22"/>
              </w:rPr>
              <w:t>AUTO/AUTO</w:t>
            </w:r>
          </w:p>
        </w:tc>
      </w:tr>
      <w:tr w:rsidR="00C64261" w:rsidRPr="00C07BB9" w14:paraId="702DCA91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B0864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26DE79B" w14:textId="4DD0E5C8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TIRCA31700</w:t>
            </w:r>
          </w:p>
        </w:tc>
        <w:tc>
          <w:tcPr>
            <w:tcW w:w="6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E1C7" w14:textId="6796F9C1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proofErr w:type="spellStart"/>
            <w:r w:rsidR="009C101F"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 w:rsidR="009C101F"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="009C101F"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>из</w:t>
            </w:r>
            <w:r w:rsidR="009C101F" w:rsidRPr="005543CA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>T-4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94592C" w14:textId="60BB409D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F75E0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30230BAB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117DC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5BD1E13" w14:textId="7637121D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FIRCA33701</w:t>
            </w:r>
          </w:p>
        </w:tc>
        <w:tc>
          <w:tcPr>
            <w:tcW w:w="6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379FDC" w14:textId="73A4074C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Р-2/1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FC9668" w14:textId="0AAAB196" w:rsidR="00C64261" w:rsidRPr="007E627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8F75E0">
              <w:rPr>
                <w:rFonts w:ascii="Times New Roman" w:hAnsi="Times New Roman"/>
                <w:szCs w:val="22"/>
              </w:rPr>
              <w:t>AUTO/AUTO</w:t>
            </w:r>
          </w:p>
        </w:tc>
      </w:tr>
      <w:tr w:rsidR="00C64261" w:rsidRPr="00C07BB9" w14:paraId="5D7382AF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36A93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9C5FE0" w14:textId="6C4C5020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FIRCA33709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16B905" w14:textId="634835C1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Расход тех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воздуха 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>в Р-2/1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C4A179" w14:textId="516B8635" w:rsidR="00C64261" w:rsidRPr="007E627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8F75E0">
              <w:rPr>
                <w:rFonts w:ascii="Times New Roman" w:hAnsi="Times New Roman"/>
                <w:szCs w:val="22"/>
              </w:rPr>
              <w:t>AUTO/AUTO</w:t>
            </w:r>
          </w:p>
        </w:tc>
      </w:tr>
      <w:tr w:rsidR="00C64261" w:rsidRPr="00C07BB9" w14:paraId="695B1983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6AB6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2F9A9C" w14:textId="0D1F76F8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FIRC33720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B525A" w14:textId="41339AB5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A30DF3" w14:textId="25087A5E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8F75E0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1D87EDEE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EA8B4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CCAF3BB" w14:textId="753B9D92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TIRCA31720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F52DD1" w14:textId="3396EEC5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EB7F86" w14:textId="514B3D31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8F75E0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7C4BD0DB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F8A6C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92E053D" w14:textId="0C86F0C6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FIRCA33730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BAAE3" w14:textId="2CE2B396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Р-2/2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279A01" w14:textId="4E7760DC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8F75E0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326B620F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8601E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AC0A6F" w14:textId="4B2D1E64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FIRCA33729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190C41" w14:textId="2B944B11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Расход тех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воздуха </w:t>
            </w:r>
            <w:r>
              <w:rPr>
                <w:rFonts w:ascii="Times New Roman" w:hAnsi="Times New Roman"/>
                <w:color w:val="000000"/>
                <w:szCs w:val="22"/>
              </w:rPr>
              <w:t>в Р-2/2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F801D6" w14:textId="54CBAC84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8F75E0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26126F23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DA1D4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6562DB1" w14:textId="7FB2CB6B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FIRC33740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239373" w14:textId="425486AA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DC8CCE" w14:textId="24A62091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8F75E0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0C3694EA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E6350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74C67B" w14:textId="796C5284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TIRCA31740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F5565" w14:textId="79047549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ABCF25" w14:textId="1A94C8A9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52B20CDF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B79A6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E76A853" w14:textId="4FC18CC9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FIRCA33747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245BE3" w14:textId="5F2216D3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Р-2/3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E5BDE0" w14:textId="58E2ACB2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304D7318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4A054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DA77DC6" w14:textId="52FB0170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FIRCA33746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90E4CF" w14:textId="73109C18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Расход тех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воздуха </w:t>
            </w:r>
            <w:r>
              <w:rPr>
                <w:rFonts w:ascii="Times New Roman" w:hAnsi="Times New Roman"/>
                <w:color w:val="000000"/>
                <w:szCs w:val="22"/>
              </w:rPr>
              <w:t>в Р-2/3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A67E71" w14:textId="0B081670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20DDB7CC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5227B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5489C74" w14:textId="082AEE50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FIRC33750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6EAD5" w14:textId="1EF7107A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8B94F1" w14:textId="50517E22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3D549ED6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0C334" w14:textId="77777777" w:rsidR="00C64261" w:rsidRPr="00AF736D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DADA7A3" w14:textId="4D842CB2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TIRCA31750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4FAE5" w14:textId="7D3119E6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1A0592" w14:textId="6160C813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58E5A36A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47B0" w14:textId="77777777" w:rsidR="00C64261" w:rsidRPr="00AF736D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5F123E0" w14:textId="427558B5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FIRCA33760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FA0272" w14:textId="5C68B6CE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Р-2/4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CA07C" w14:textId="58E8660E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6BD3F769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B08B3" w14:textId="77777777" w:rsidR="00C64261" w:rsidRPr="007E627A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E49AA26" w14:textId="4542F8B4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FIRCA33759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35AA" w14:textId="5F414B83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Расход тех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воздуха </w:t>
            </w:r>
            <w:r>
              <w:rPr>
                <w:rFonts w:ascii="Times New Roman" w:hAnsi="Times New Roman"/>
                <w:color w:val="000000"/>
                <w:szCs w:val="22"/>
              </w:rPr>
              <w:t>в Р-2/4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44ADFF" w14:textId="248C878C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15394F8D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766F0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5C4DF54" w14:textId="283B3ECC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FIRC33770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860B3" w14:textId="2CD18F0F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/5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627BEF" w14:textId="2227DE89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0EEB8705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D91E3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7C29E1C" w14:textId="7EDE9BED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TIRCA31770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8808C" w14:textId="6B7DEB47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/5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A855AD" w14:textId="4A319C1F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0CA5ADFD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794FF" w14:textId="77777777" w:rsidR="00C64261" w:rsidRPr="00820764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40BE4BC" w14:textId="78AE2210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FIRCA33777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52E1EE" w14:textId="1D1E85D5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Р-2/5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B234EF" w14:textId="5195B163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7FEB1F47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06B5F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F3F8A6" w14:textId="08FA0732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FIRCA33776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96C9AD" w14:textId="66FAD819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Расход тех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воздуха </w:t>
            </w:r>
            <w:r>
              <w:rPr>
                <w:rFonts w:ascii="Times New Roman" w:hAnsi="Times New Roman"/>
                <w:color w:val="000000"/>
                <w:szCs w:val="22"/>
              </w:rPr>
              <w:t>в Р-2/5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3D5B9" w14:textId="34321C70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61503B39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BD768" w14:textId="77777777" w:rsidR="00C64261" w:rsidRPr="00820764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923B149" w14:textId="4B524434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FIRC33780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5504C8" w14:textId="268EE507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/6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A5162B" w14:textId="353A8DA7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12F0F707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CDE1C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8E1C14C" w14:textId="48C14180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TIRCA31780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15462" w14:textId="1815883E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/6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EE9EC" w14:textId="4D34C46B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5C405F11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1776C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8F46B3" w14:textId="542EF4E3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FIRCA33790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97FA0D" w14:textId="3E260661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Р-2/6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6080F7" w14:textId="1027054E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5CE3074C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BF920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E11453" w14:textId="5430841E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FIRCA33789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D56382" w14:textId="40412C6C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Расход тех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воздуха </w:t>
            </w:r>
            <w:r>
              <w:rPr>
                <w:rFonts w:ascii="Times New Roman" w:hAnsi="Times New Roman"/>
                <w:color w:val="000000"/>
                <w:szCs w:val="22"/>
              </w:rPr>
              <w:t>в Р-2/6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574447" w14:textId="4A69DD18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488E35D8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BCE99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516AD8" w14:textId="4C30C90F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FIRC33080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CC133" w14:textId="2DB1FE11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/7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0CAE78" w14:textId="5C79CA26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666CD32E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469E0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E4E7803" w14:textId="5D6E1208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TIRCA31600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5EE96D" w14:textId="4C55AA65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шихты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 T-4</w:t>
            </w:r>
            <w:r>
              <w:rPr>
                <w:rFonts w:ascii="Times New Roman" w:hAnsi="Times New Roman"/>
                <w:color w:val="000000"/>
                <w:szCs w:val="22"/>
              </w:rPr>
              <w:t>/7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2DC860" w14:textId="7144F692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5451585B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E7069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15B7125" w14:textId="1453D0E5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FIRCA33010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05BCC" w14:textId="5E61EDE6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из</w:t>
            </w:r>
            <w:r w:rsidRPr="009C101F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2"/>
              </w:rPr>
              <w:t>Р-2/7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9EACA1" w14:textId="05755016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60FBA644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779EB" w14:textId="77777777" w:rsidR="00C64261" w:rsidRPr="00820764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CCD0490" w14:textId="693EBC28" w:rsidR="00C64261" w:rsidRPr="005543CA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FIRCA33090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4DA22" w14:textId="1F51EFF2" w:rsidR="00C64261" w:rsidRPr="005543CA" w:rsidRDefault="009C101F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5543CA">
              <w:rPr>
                <w:rFonts w:ascii="Times New Roman" w:hAnsi="Times New Roman"/>
                <w:color w:val="000000"/>
                <w:szCs w:val="22"/>
              </w:rPr>
              <w:t>Расход тех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. </w:t>
            </w:r>
            <w:r w:rsidRPr="005543CA">
              <w:rPr>
                <w:rFonts w:ascii="Times New Roman" w:hAnsi="Times New Roman"/>
                <w:color w:val="000000"/>
                <w:szCs w:val="22"/>
              </w:rPr>
              <w:t xml:space="preserve">воздуха </w:t>
            </w:r>
            <w:r>
              <w:rPr>
                <w:rFonts w:ascii="Times New Roman" w:hAnsi="Times New Roman"/>
                <w:color w:val="000000"/>
                <w:szCs w:val="22"/>
              </w:rPr>
              <w:t>в Р-2/7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A131AE" w14:textId="65BD7736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1B69BFD1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6788A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BEB06F3" w14:textId="1130412B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>FIRCA33802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765052" w14:textId="3F058A22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="00B778AB">
              <w:rPr>
                <w:rFonts w:ascii="Times New Roman" w:hAnsi="Times New Roman"/>
                <w:color w:val="000000"/>
                <w:szCs w:val="22"/>
              </w:rPr>
              <w:t>в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 К-14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F454E6" w14:textId="1BCF429B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33A76A88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07A9C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E9C89AA" w14:textId="11DDC46B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>TIRCA318061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5A142C" w14:textId="24305CEC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Температура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="00B778AB">
              <w:rPr>
                <w:rFonts w:ascii="Times New Roman" w:hAnsi="Times New Roman"/>
                <w:color w:val="000000"/>
                <w:szCs w:val="22"/>
              </w:rPr>
              <w:t xml:space="preserve"> из</w:t>
            </w:r>
            <w:r w:rsidR="00B778AB" w:rsidRPr="000F1000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Т-15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C4DEE2" w14:textId="63D7FBD2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2CD5A8C5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EA292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E9F999A" w14:textId="124D16B4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>FIRCA33812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D46543" w14:textId="61540282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 в К-14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3D9DA5" w14:textId="2CCA5A32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561ACB31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861A3" w14:textId="77777777" w:rsidR="00C64261" w:rsidRPr="00820764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867C6A" w14:textId="11745577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>TIRCA318161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FABF3" w14:textId="35EF1665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Температура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="00B778AB">
              <w:rPr>
                <w:rFonts w:ascii="Times New Roman" w:hAnsi="Times New Roman"/>
                <w:color w:val="000000"/>
                <w:szCs w:val="22"/>
              </w:rPr>
              <w:t xml:space="preserve"> из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 Т-15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546106" w14:textId="29A03362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12EA11DB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1F07D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8A3D582" w14:textId="0FD8C96D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>FIRCA33822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42BDDC" w14:textId="5E6E2A53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="00B778AB">
              <w:rPr>
                <w:rFonts w:ascii="Times New Roman" w:hAnsi="Times New Roman"/>
                <w:color w:val="000000"/>
                <w:szCs w:val="22"/>
              </w:rPr>
              <w:t>в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 К-14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7A6E66" w14:textId="0C22CDE2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45769BCE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BA705" w14:textId="77777777" w:rsidR="00C64261" w:rsidRPr="00820764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  <w:lang w:val="ru-RU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20347F5" w14:textId="7D1A9852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>TIRCA318261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C2D04" w14:textId="034C25DD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Температура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="00B778AB">
              <w:rPr>
                <w:rFonts w:ascii="Times New Roman" w:hAnsi="Times New Roman"/>
                <w:color w:val="000000"/>
                <w:szCs w:val="22"/>
              </w:rPr>
              <w:t xml:space="preserve"> из 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Т-15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87AFF8" w14:textId="0E17D144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46F304F7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3F816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91646C" w14:textId="5F94F6C1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>FIRCA33101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64399" w14:textId="31567FDC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Расход </w:t>
            </w:r>
            <w:r w:rsidR="005E6A7F">
              <w:rPr>
                <w:rFonts w:ascii="Times New Roman" w:hAnsi="Times New Roman"/>
                <w:color w:val="000000"/>
                <w:szCs w:val="22"/>
              </w:rPr>
              <w:t>РМ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="00B778AB">
              <w:rPr>
                <w:rFonts w:ascii="Times New Roman" w:hAnsi="Times New Roman"/>
                <w:color w:val="000000"/>
                <w:szCs w:val="22"/>
              </w:rPr>
              <w:t>в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 К-14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1C1F8B" w14:textId="6D1E74BD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7340BA59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2601A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FDC69E" w14:textId="5AB7826C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>TIRCA31630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B9A14C" w14:textId="70238FE7" w:rsidR="00C64261" w:rsidRPr="000F1000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0F1000">
              <w:rPr>
                <w:rFonts w:ascii="Times New Roman" w:hAnsi="Times New Roman"/>
                <w:color w:val="000000"/>
                <w:szCs w:val="22"/>
              </w:rPr>
              <w:t xml:space="preserve">Температура 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>УРМ после</w:t>
            </w:r>
            <w:r w:rsidR="009C101F" w:rsidRPr="00C64261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Т-15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0F1000">
              <w:rPr>
                <w:rFonts w:ascii="Times New Roman" w:hAnsi="Times New Roman"/>
                <w:color w:val="000000"/>
                <w:szCs w:val="22"/>
              </w:rPr>
              <w:t>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6DAADC" w14:textId="4DB38795" w:rsidR="00C64261" w:rsidRPr="003F65F2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24788C5E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9CF10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C94D7C" w14:textId="2A01C834" w:rsidR="00C64261" w:rsidRPr="00C64261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C64261">
              <w:rPr>
                <w:rFonts w:ascii="Times New Roman" w:hAnsi="Times New Roman"/>
                <w:color w:val="000000"/>
                <w:szCs w:val="22"/>
              </w:rPr>
              <w:t>TIRCA318531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E827C" w14:textId="0736C7B5" w:rsidR="00C64261" w:rsidRPr="00C64261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C64261">
              <w:rPr>
                <w:rFonts w:ascii="Times New Roman" w:hAnsi="Times New Roman"/>
                <w:color w:val="000000"/>
                <w:szCs w:val="22"/>
              </w:rPr>
              <w:t xml:space="preserve">Температура 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>УРМ после</w:t>
            </w:r>
            <w:r w:rsidR="009C101F" w:rsidRPr="00C64261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Pr="00C64261">
              <w:rPr>
                <w:rFonts w:ascii="Times New Roman" w:hAnsi="Times New Roman"/>
                <w:color w:val="000000"/>
                <w:szCs w:val="22"/>
              </w:rPr>
              <w:t>Т-25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C64261">
              <w:rPr>
                <w:rFonts w:ascii="Times New Roman" w:hAnsi="Times New Roman"/>
                <w:color w:val="000000"/>
                <w:szCs w:val="22"/>
              </w:rPr>
              <w:t>1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D0B33A" w14:textId="783B51C0" w:rsidR="00C64261" w:rsidRPr="00C64261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13F0CEB7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DB2E3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B485E9" w14:textId="012B16D0" w:rsidR="00C64261" w:rsidRPr="00C64261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C64261">
              <w:rPr>
                <w:rFonts w:ascii="Times New Roman" w:hAnsi="Times New Roman"/>
                <w:color w:val="000000"/>
                <w:szCs w:val="22"/>
              </w:rPr>
              <w:t>TIRCA318631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81EE25" w14:textId="74C13B21" w:rsidR="00C64261" w:rsidRPr="00C64261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C64261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 w:rsidR="009C101F">
              <w:rPr>
                <w:rFonts w:ascii="Times New Roman" w:hAnsi="Times New Roman"/>
                <w:color w:val="000000"/>
                <w:szCs w:val="22"/>
              </w:rPr>
              <w:t xml:space="preserve"> УРМ после</w:t>
            </w:r>
            <w:r w:rsidR="009C101F" w:rsidRPr="00C64261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Pr="00C64261">
              <w:rPr>
                <w:rFonts w:ascii="Times New Roman" w:hAnsi="Times New Roman"/>
                <w:color w:val="000000"/>
                <w:szCs w:val="22"/>
              </w:rPr>
              <w:t>Т-25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Pr="00C64261">
              <w:rPr>
                <w:rFonts w:ascii="Times New Roman" w:hAnsi="Times New Roman"/>
                <w:color w:val="000000"/>
                <w:szCs w:val="22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99EB9E" w14:textId="4B7A5DB7" w:rsidR="00C64261" w:rsidRPr="00C64261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697DD6DB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6EC71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E197A1A" w14:textId="296F6145" w:rsidR="00C64261" w:rsidRPr="00C64261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C64261">
              <w:rPr>
                <w:rFonts w:ascii="Times New Roman" w:hAnsi="Times New Roman"/>
                <w:color w:val="000000"/>
                <w:szCs w:val="22"/>
              </w:rPr>
              <w:t>TIRCA318731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6E0321" w14:textId="73ABC7E4" w:rsidR="00C64261" w:rsidRPr="00C64261" w:rsidRDefault="00B778AB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C64261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 УРМ после</w:t>
            </w:r>
            <w:r w:rsidRPr="00C64261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="00C64261" w:rsidRPr="00C64261">
              <w:rPr>
                <w:rFonts w:ascii="Times New Roman" w:hAnsi="Times New Roman"/>
                <w:color w:val="000000"/>
                <w:szCs w:val="22"/>
              </w:rPr>
              <w:t>Т-25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="00C64261" w:rsidRPr="00C64261">
              <w:rPr>
                <w:rFonts w:ascii="Times New Roman" w:hAnsi="Times New Roman"/>
                <w:color w:val="000000"/>
                <w:szCs w:val="22"/>
              </w:rPr>
              <w:t>3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7AA7A2" w14:textId="73194915" w:rsidR="00C64261" w:rsidRPr="00C64261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C64261" w:rsidRPr="00C07BB9" w14:paraId="621CBB35" w14:textId="77777777" w:rsidTr="00D302AB">
        <w:trPr>
          <w:trHeight w:val="41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87AB5" w14:textId="77777777" w:rsidR="00C64261" w:rsidRPr="00C07BB9" w:rsidRDefault="00C64261" w:rsidP="00C64261">
            <w:pPr>
              <w:pStyle w:val="affff3"/>
              <w:numPr>
                <w:ilvl w:val="0"/>
                <w:numId w:val="30"/>
              </w:numPr>
              <w:spacing w:line="240" w:lineRule="auto"/>
              <w:ind w:left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7841DB" w14:textId="53568EA7" w:rsidR="00C64261" w:rsidRPr="00C64261" w:rsidRDefault="00C64261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C64261">
              <w:rPr>
                <w:rFonts w:ascii="Times New Roman" w:hAnsi="Times New Roman"/>
                <w:color w:val="000000"/>
                <w:szCs w:val="22"/>
              </w:rPr>
              <w:t>TIRCA31650</w:t>
            </w:r>
          </w:p>
        </w:tc>
        <w:tc>
          <w:tcPr>
            <w:tcW w:w="6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328B5" w14:textId="1956F77B" w:rsidR="00C64261" w:rsidRPr="00C64261" w:rsidRDefault="00B778AB" w:rsidP="00C64261">
            <w:pPr>
              <w:pStyle w:val="Table"/>
              <w:spacing w:line="240" w:lineRule="auto"/>
              <w:jc w:val="center"/>
              <w:rPr>
                <w:rFonts w:ascii="Times New Roman" w:hAnsi="Times New Roman"/>
                <w:szCs w:val="22"/>
              </w:rPr>
            </w:pPr>
            <w:r w:rsidRPr="00C64261">
              <w:rPr>
                <w:rFonts w:ascii="Times New Roman" w:hAnsi="Times New Roman"/>
                <w:color w:val="000000"/>
                <w:szCs w:val="22"/>
              </w:rPr>
              <w:t>Температура</w:t>
            </w:r>
            <w:r>
              <w:rPr>
                <w:rFonts w:ascii="Times New Roman" w:hAnsi="Times New Roman"/>
                <w:color w:val="000000"/>
                <w:szCs w:val="22"/>
              </w:rPr>
              <w:t xml:space="preserve"> УРМ после</w:t>
            </w:r>
            <w:r w:rsidRPr="00C64261">
              <w:rPr>
                <w:rFonts w:ascii="Times New Roman" w:hAnsi="Times New Roman"/>
                <w:color w:val="000000"/>
                <w:szCs w:val="22"/>
              </w:rPr>
              <w:t xml:space="preserve"> </w:t>
            </w:r>
            <w:r w:rsidR="00C64261" w:rsidRPr="00C64261">
              <w:rPr>
                <w:rFonts w:ascii="Times New Roman" w:hAnsi="Times New Roman"/>
                <w:color w:val="000000"/>
                <w:szCs w:val="22"/>
              </w:rPr>
              <w:t>Т-25</w:t>
            </w:r>
            <w:r w:rsidR="007156B1">
              <w:rPr>
                <w:rFonts w:ascii="Times New Roman" w:hAnsi="Times New Roman"/>
                <w:color w:val="000000"/>
                <w:szCs w:val="22"/>
              </w:rPr>
              <w:t>/</w:t>
            </w:r>
            <w:r w:rsidR="00C64261" w:rsidRPr="00C64261">
              <w:rPr>
                <w:rFonts w:ascii="Times New Roman" w:hAnsi="Times New Roman"/>
                <w:color w:val="000000"/>
                <w:szCs w:val="22"/>
              </w:rPr>
              <w:t>4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BD596F" w14:textId="55F422F3" w:rsidR="00C64261" w:rsidRPr="00C64261" w:rsidRDefault="00C64261" w:rsidP="00C64261">
            <w:pPr>
              <w:spacing w:line="240" w:lineRule="auto"/>
              <w:ind w:firstLine="0"/>
              <w:jc w:val="center"/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</w:pPr>
            <w:r w:rsidRPr="000A7E0D">
              <w:rPr>
                <w:rFonts w:ascii="Times New Roman" w:hAnsi="Times New Roman"/>
                <w:spacing w:val="-5"/>
                <w:sz w:val="22"/>
                <w:szCs w:val="22"/>
                <w:lang w:eastAsia="en-US"/>
              </w:rPr>
              <w:t>AUTO/AUTO</w:t>
            </w:r>
          </w:p>
        </w:tc>
      </w:tr>
      <w:tr w:rsidR="007E627A" w:rsidRPr="00C07BB9" w14:paraId="55B35387" w14:textId="77777777" w:rsidTr="000F1000">
        <w:trPr>
          <w:trHeight w:val="416"/>
        </w:trPr>
        <w:tc>
          <w:tcPr>
            <w:tcW w:w="140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88C50" w14:textId="2B492C11" w:rsidR="007E627A" w:rsidRPr="00C07BB9" w:rsidRDefault="007E627A" w:rsidP="000F1000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C07BB9">
              <w:rPr>
                <w:rFonts w:ascii="Times New Roman" w:hAnsi="Times New Roman"/>
                <w:sz w:val="22"/>
                <w:szCs w:val="22"/>
              </w:rPr>
              <w:t>Примечание: АВТО – автоматический режим работы регулятора</w:t>
            </w:r>
            <w:r w:rsidR="00C64261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Pr="00C07BB9">
              <w:rPr>
                <w:rFonts w:ascii="Times New Roman" w:hAnsi="Times New Roman"/>
                <w:sz w:val="22"/>
                <w:szCs w:val="22"/>
              </w:rPr>
              <w:t>РУЧ – ручной режима работы регулятора</w:t>
            </w:r>
            <w:r w:rsidR="00C64261">
              <w:rPr>
                <w:rFonts w:ascii="Times New Roman" w:hAnsi="Times New Roman"/>
                <w:sz w:val="22"/>
                <w:szCs w:val="22"/>
              </w:rPr>
              <w:t>,</w:t>
            </w:r>
          </w:p>
          <w:p w14:paraId="4C6B9155" w14:textId="77777777" w:rsidR="007E627A" w:rsidRPr="00C07BB9" w:rsidRDefault="007E627A" w:rsidP="000F1000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C07BB9">
              <w:rPr>
                <w:rFonts w:ascii="Times New Roman" w:hAnsi="Times New Roman"/>
                <w:sz w:val="22"/>
                <w:szCs w:val="22"/>
              </w:rPr>
              <w:t>КАС – каскадный режим работы регулятора</w:t>
            </w:r>
          </w:p>
        </w:tc>
      </w:tr>
    </w:tbl>
    <w:p w14:paraId="1424ABF6" w14:textId="77777777" w:rsidR="00B53C29" w:rsidRDefault="00B53C29" w:rsidP="00EB3FB8">
      <w:pPr>
        <w:pStyle w:val="a8"/>
        <w:sectPr w:rsidR="00B53C29" w:rsidSect="00097E33">
          <w:headerReference w:type="default" r:id="rId14"/>
          <w:footerReference w:type="default" r:id="rId15"/>
          <w:footnotePr>
            <w:pos w:val="beneathText"/>
          </w:footnotePr>
          <w:pgSz w:w="16838" w:h="11906" w:orient="landscape" w:code="9"/>
          <w:pgMar w:top="567" w:right="1418" w:bottom="1418" w:left="851" w:header="74" w:footer="953" w:gutter="0"/>
          <w:cols w:space="720"/>
          <w:docGrid w:linePitch="326"/>
        </w:sectPr>
      </w:pPr>
    </w:p>
    <w:p w14:paraId="5DE5A859" w14:textId="7DF141F5" w:rsidR="003B1999" w:rsidRDefault="002B7926" w:rsidP="00EB3FB8">
      <w:pPr>
        <w:pStyle w:val="20"/>
      </w:pPr>
      <w:bookmarkStart w:id="2085" w:name="_Toc112142361"/>
      <w:bookmarkStart w:id="2086" w:name="_Toc139619765"/>
      <w:r>
        <w:lastRenderedPageBreak/>
        <w:t>Анализ базового регулирования</w:t>
      </w:r>
      <w:bookmarkEnd w:id="2085"/>
      <w:bookmarkEnd w:id="2086"/>
    </w:p>
    <w:p w14:paraId="4E785013" w14:textId="6481A7F5" w:rsidR="002B7926" w:rsidRPr="002B7926" w:rsidRDefault="002B7926" w:rsidP="00AA7A84">
      <w:pPr>
        <w:pStyle w:val="af1"/>
      </w:pPr>
      <w:r w:rsidRPr="002B7926">
        <w:t xml:space="preserve">Анализ проводился после настройки базового регулирования, выполненной в период с </w:t>
      </w:r>
      <w:r w:rsidR="00B9526D">
        <w:t>22</w:t>
      </w:r>
      <w:r w:rsidR="00B9526D" w:rsidRPr="00AA7A84">
        <w:t>.</w:t>
      </w:r>
      <w:r w:rsidR="00B9526D">
        <w:t>05</w:t>
      </w:r>
      <w:r w:rsidR="00B9526D" w:rsidRPr="00AA7A84">
        <w:t>.202</w:t>
      </w:r>
      <w:r w:rsidR="00B9526D">
        <w:t>3</w:t>
      </w:r>
      <w:r w:rsidR="00B9526D" w:rsidRPr="00AA7A84">
        <w:t xml:space="preserve"> по </w:t>
      </w:r>
      <w:r w:rsidR="00B9526D">
        <w:t>02</w:t>
      </w:r>
      <w:r w:rsidR="00B9526D" w:rsidRPr="00AA7A84">
        <w:t>.0</w:t>
      </w:r>
      <w:r w:rsidR="00B9526D">
        <w:t>6</w:t>
      </w:r>
      <w:r w:rsidR="00B9526D" w:rsidRPr="00AA7A84">
        <w:t>.2022</w:t>
      </w:r>
      <w:r w:rsidR="00B9526D">
        <w:t xml:space="preserve"> </w:t>
      </w:r>
      <w:r w:rsidRPr="00E67066">
        <w:t>в</w:t>
      </w:r>
      <w:r w:rsidRPr="002B7926">
        <w:t xml:space="preserve"> соответствии с согласованной «Программой настройки базового регулирования». Результаты настройки регуляторов сведены в таблицу 7.</w:t>
      </w:r>
    </w:p>
    <w:p w14:paraId="78A4B866" w14:textId="77777777" w:rsidR="002B7926" w:rsidRPr="002B7926" w:rsidRDefault="002B7926" w:rsidP="00AA7A84">
      <w:pPr>
        <w:pStyle w:val="af1"/>
      </w:pPr>
      <w:r w:rsidRPr="002B7926">
        <w:t>Ниже приведены настроечные параметры и тренды работы регуляторов (</w:t>
      </w:r>
      <w:r w:rsidR="003A768C">
        <w:t xml:space="preserve">до и </w:t>
      </w:r>
      <w:r w:rsidRPr="002B7926">
        <w:t>после настройки), необходимость настройки которых была выявлена по результатам предварительного обследования.</w:t>
      </w:r>
      <w:r w:rsidR="003A768C" w:rsidRPr="003A768C">
        <w:t xml:space="preserve"> Голубой областью выделен период до настройки.</w:t>
      </w:r>
    </w:p>
    <w:p w14:paraId="0D003D55" w14:textId="4816639A" w:rsidR="00B341E2" w:rsidRPr="009542F3" w:rsidRDefault="002B7926" w:rsidP="000D4673">
      <w:pPr>
        <w:pStyle w:val="af1"/>
        <w:sectPr w:rsidR="00B341E2" w:rsidRPr="009542F3" w:rsidSect="00B53C29">
          <w:headerReference w:type="default" r:id="rId16"/>
          <w:footerReference w:type="default" r:id="rId17"/>
          <w:footnotePr>
            <w:pos w:val="beneathText"/>
          </w:footnotePr>
          <w:pgSz w:w="11906" w:h="16838" w:code="9"/>
          <w:pgMar w:top="851" w:right="567" w:bottom="1418" w:left="1418" w:header="74" w:footer="953" w:gutter="0"/>
          <w:cols w:space="720"/>
          <w:docGrid w:linePitch="326"/>
        </w:sectPr>
      </w:pPr>
      <w:r w:rsidRPr="002B7926">
        <w:t>Работа остальных регуляторов установки удовлетворительна для целей внедрения СУУТ</w:t>
      </w:r>
    </w:p>
    <w:p w14:paraId="3595261F" w14:textId="5E4BB83C" w:rsidR="00897D0D" w:rsidRPr="00897D0D" w:rsidRDefault="00897D0D" w:rsidP="00897D0D">
      <w:pPr>
        <w:pStyle w:val="21"/>
      </w:pPr>
      <w:bookmarkStart w:id="2087" w:name="_Toc139619766"/>
      <w:r w:rsidRPr="00897D0D">
        <w:lastRenderedPageBreak/>
        <w:t>Расход РМ после Р-2/1</w:t>
      </w:r>
      <w:bookmarkEnd w:id="2087"/>
    </w:p>
    <w:tbl>
      <w:tblPr>
        <w:tblW w:w="516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38"/>
        <w:gridCol w:w="3264"/>
        <w:gridCol w:w="3263"/>
        <w:gridCol w:w="3261"/>
      </w:tblGrid>
      <w:tr w:rsidR="00897D0D" w:rsidRPr="00BF59AA" w14:paraId="754197DE" w14:textId="77777777" w:rsidTr="00897D0D">
        <w:trPr>
          <w:trHeight w:val="137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0BA287D4" w14:textId="7859E4A4" w:rsidR="00897D0D" w:rsidRPr="00AD2DA1" w:rsidRDefault="00897D0D" w:rsidP="00373A5C">
            <w:pPr>
              <w:spacing w:line="240" w:lineRule="auto"/>
              <w:ind w:left="142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FIRCA</w:t>
            </w:r>
            <w:r w:rsidRPr="00AD2DA1">
              <w:rPr>
                <w:rFonts w:ascii="Times New Roman" w:hAnsi="Times New Roman"/>
                <w:b/>
                <w:sz w:val="22"/>
                <w:szCs w:val="22"/>
              </w:rPr>
              <w:t>3370</w:t>
            </w:r>
            <w:r w:rsidRPr="00D03D17">
              <w:rPr>
                <w:rFonts w:ascii="Times New Roman" w:hAnsi="Times New Roman"/>
                <w:b/>
                <w:sz w:val="22"/>
                <w:szCs w:val="22"/>
              </w:rPr>
              <w:t>1</w:t>
            </w:r>
            <w:r w:rsidRPr="00385857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–</w:t>
            </w:r>
            <w:r w:rsidRPr="00BD5E31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Расход РМ после Р-2</w:t>
            </w:r>
            <w:r w:rsidRPr="00E26E95">
              <w:rPr>
                <w:rFonts w:ascii="Times New Roman" w:eastAsia="Calibri" w:hAnsi="Times New Roman"/>
                <w:sz w:val="22"/>
                <w:szCs w:val="22"/>
              </w:rPr>
              <w:t>/1</w:t>
            </w:r>
          </w:p>
        </w:tc>
      </w:tr>
      <w:tr w:rsidR="00897D0D" w:rsidRPr="00C370CF" w14:paraId="46BD67DE" w14:textId="77777777" w:rsidTr="00897D0D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706C2744" w14:textId="05504F48" w:rsidR="00897D0D" w:rsidRPr="00BD7531" w:rsidRDefault="00897D0D" w:rsidP="00897D0D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Начальные настройки ПИД</w:t>
            </w:r>
            <w:r>
              <w:rPr>
                <w:rFonts w:ascii="Times New Roman" w:hAnsi="Times New Roman"/>
                <w:sz w:val="22"/>
                <w:szCs w:val="22"/>
              </w:rPr>
              <w:t>-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002B5338" w14:textId="58BBD014" w:rsidR="00897D0D" w:rsidRPr="00AD2DA1" w:rsidRDefault="00897D0D" w:rsidP="00897D0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19243408" w14:textId="5202D4F5" w:rsidR="00897D0D" w:rsidRPr="00AD2DA1" w:rsidRDefault="00897D0D" w:rsidP="00897D0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320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1CECE296" w14:textId="7F4DA87F" w:rsidR="00897D0D" w:rsidRPr="00BD7531" w:rsidRDefault="00897D0D" w:rsidP="00897D0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897D0D" w:rsidRPr="00C370CF" w14:paraId="27BBB0DC" w14:textId="77777777" w:rsidTr="00897D0D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6B4697B9" w14:textId="59C51624" w:rsidR="00897D0D" w:rsidRPr="00BD7531" w:rsidRDefault="00897D0D" w:rsidP="00897D0D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Итоговые настройки ПИД-регулятора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0E377983" w14:textId="102E5072" w:rsidR="00897D0D" w:rsidRPr="00385857" w:rsidRDefault="00897D0D" w:rsidP="00897D0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120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013D6040" w14:textId="79818D71" w:rsidR="00897D0D" w:rsidRPr="00BD5E31" w:rsidRDefault="00897D0D" w:rsidP="00897D0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2AA21992" w14:textId="22A6355E" w:rsidR="00897D0D" w:rsidRPr="00BD7531" w:rsidRDefault="00897D0D" w:rsidP="00897D0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897D0D" w:rsidRPr="004E7FC4" w14:paraId="1A06C921" w14:textId="77777777" w:rsidTr="00897D0D">
        <w:trPr>
          <w:trHeight w:val="5595"/>
          <w:jc w:val="center"/>
        </w:trPr>
        <w:tc>
          <w:tcPr>
            <w:tcW w:w="5000" w:type="pct"/>
            <w:gridSpan w:val="4"/>
            <w:vAlign w:val="center"/>
          </w:tcPr>
          <w:p w14:paraId="667CBD73" w14:textId="038FE3C9" w:rsidR="00897D0D" w:rsidRDefault="00897D0D" w:rsidP="00373A5C">
            <w:pPr>
              <w:spacing w:line="240" w:lineRule="auto"/>
              <w:rPr>
                <w:noProof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46201E2" wp14:editId="70A8A314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150495</wp:posOffset>
                      </wp:positionV>
                      <wp:extent cx="2965450" cy="4074795"/>
                      <wp:effectExtent l="0" t="0" r="6350" b="1905"/>
                      <wp:wrapNone/>
                      <wp:docPr id="53" name="Прямоугольник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5836" cy="40747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alpha val="2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55580E" id="Прямоугольник 53" o:spid="_x0000_s1026" style="position:absolute;margin-left:37.6pt;margin-top:11.85pt;width:233.5pt;height:320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" fillcolor="#5b9bd5" stroked="f" strokeweight="1pt">
                      <v:fill opacity="13107f"/>
                    </v:rect>
                  </w:pict>
                </mc:Fallback>
              </mc:AlternateContent>
            </w:r>
            <w:r w:rsidR="00F84027">
              <w:rPr>
                <w:noProof/>
              </w:rPr>
              <w:drawing>
                <wp:inline distT="0" distB="0" distL="0" distR="0" wp14:anchorId="4222515D" wp14:editId="587BA4B3">
                  <wp:extent cx="8885582" cy="488176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751" cy="489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CDEF2" w14:textId="77777777" w:rsidR="00897D0D" w:rsidRDefault="00897D0D" w:rsidP="00373A5C">
            <w:pPr>
              <w:spacing w:line="240" w:lineRule="auto"/>
              <w:ind w:firstLine="0"/>
              <w:rPr>
                <w:noProof/>
              </w:rPr>
            </w:pPr>
          </w:p>
          <w:p w14:paraId="0381DD4F" w14:textId="77777777" w:rsidR="00897D0D" w:rsidRPr="00FF1309" w:rsidRDefault="00897D0D" w:rsidP="00373A5C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После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2813C8B0" w14:textId="1D6E4BE9" w:rsidR="00897D0D" w:rsidRPr="009D31FF" w:rsidRDefault="00897D0D" w:rsidP="00373A5C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2EE21" wp14:editId="660FB90E">
                  <wp:extent cx="8945218" cy="5256214"/>
                  <wp:effectExtent l="0" t="0" r="8890" b="190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275" cy="52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D0D" w:rsidRPr="003B7563" w14:paraId="77E6A717" w14:textId="77777777" w:rsidTr="00897D0D">
        <w:trPr>
          <w:trHeight w:val="146"/>
          <w:jc w:val="center"/>
        </w:trPr>
        <w:tc>
          <w:tcPr>
            <w:tcW w:w="5000" w:type="pct"/>
            <w:gridSpan w:val="4"/>
            <w:vAlign w:val="center"/>
          </w:tcPr>
          <w:p w14:paraId="115EAB84" w14:textId="2A8F86DA" w:rsidR="00897D0D" w:rsidRPr="008F5AF3" w:rsidRDefault="00897D0D" w:rsidP="00897D0D">
            <w:pPr>
              <w:spacing w:line="240" w:lineRule="auto"/>
              <w:ind w:left="142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lastRenderedPageBreak/>
              <w:t>Анализ работы контура регулирования: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 w:rsidRPr="00BD4916">
              <w:rPr>
                <w:rFonts w:ascii="Times New Roman" w:hAnsi="Times New Roman"/>
                <w:sz w:val="22"/>
                <w:szCs w:val="22"/>
              </w:rPr>
              <w:t>настройка была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необходимо для уменьшения времени переходного процесса (исходных данных для сравнения нет – данные по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уставкам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за этот период отсутствуют). </w:t>
            </w:r>
            <w:r w:rsidR="00F84027">
              <w:rPr>
                <w:rFonts w:ascii="Times New Roman" w:hAnsi="Times New Roman"/>
                <w:sz w:val="22"/>
                <w:szCs w:val="22"/>
              </w:rPr>
              <w:t>После настройки р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 xml:space="preserve">егулятор отрабатывает изменение уставки в течение 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 xml:space="preserve"> минут</w:t>
            </w:r>
            <w:r>
              <w:rPr>
                <w:rFonts w:ascii="Times New Roman" w:hAnsi="Times New Roman"/>
                <w:sz w:val="22"/>
                <w:szCs w:val="22"/>
              </w:rPr>
              <w:t>.</w:t>
            </w:r>
          </w:p>
        </w:tc>
      </w:tr>
      <w:tr w:rsidR="00897D0D" w:rsidRPr="00C370CF" w14:paraId="6474EAD6" w14:textId="77777777" w:rsidTr="00897D0D">
        <w:trPr>
          <w:trHeight w:val="180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center"/>
          </w:tcPr>
          <w:p w14:paraId="66A509C6" w14:textId="49BBA4A3" w:rsidR="00897D0D" w:rsidRPr="00BD7531" w:rsidRDefault="00897D0D" w:rsidP="00897D0D">
            <w:pPr>
              <w:spacing w:line="240" w:lineRule="auto"/>
              <w:ind w:left="142"/>
              <w:rPr>
                <w:rFonts w:ascii="Times New Roman" w:hAnsi="Times New Roman"/>
                <w:b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t xml:space="preserve">Вывод: 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для целей СУУТП-проекта контур регулирования отрабатывает удовлетворительно.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Рекомендуется сконфигурировать фильтр для входного параметра регулятора с целью снижения передачи шумов на клапан.</w:t>
            </w:r>
          </w:p>
        </w:tc>
      </w:tr>
    </w:tbl>
    <w:p w14:paraId="5E1D3A0C" w14:textId="53543056" w:rsidR="009542F3" w:rsidRPr="00897D0D" w:rsidRDefault="00897D0D" w:rsidP="00897D0D">
      <w:pPr>
        <w:pStyle w:val="21"/>
        <w:rPr>
          <w:sz w:val="28"/>
          <w:szCs w:val="28"/>
        </w:rPr>
      </w:pPr>
      <w:bookmarkStart w:id="2088" w:name="_Toc139619767"/>
      <w:r w:rsidRPr="005950B9">
        <w:rPr>
          <w:rFonts w:eastAsia="Calibri"/>
        </w:rPr>
        <w:lastRenderedPageBreak/>
        <w:t>Расход РМ после Р-2/5</w:t>
      </w:r>
      <w:bookmarkEnd w:id="2088"/>
    </w:p>
    <w:tbl>
      <w:tblPr>
        <w:tblW w:w="51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9"/>
        <w:gridCol w:w="3257"/>
        <w:gridCol w:w="3257"/>
        <w:gridCol w:w="3254"/>
      </w:tblGrid>
      <w:tr w:rsidR="009542F3" w:rsidRPr="00BF59AA" w14:paraId="59583C06" w14:textId="77777777" w:rsidTr="009542F3">
        <w:trPr>
          <w:trHeight w:val="137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77AD95C9" w14:textId="4855AA62" w:rsidR="009542F3" w:rsidRPr="00AD2DA1" w:rsidRDefault="009542F3" w:rsidP="00A81310">
            <w:pPr>
              <w:spacing w:line="240" w:lineRule="auto"/>
              <w:ind w:left="142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FIRCA</w:t>
            </w:r>
            <w:r w:rsidRPr="00AD2DA1">
              <w:rPr>
                <w:rFonts w:ascii="Times New Roman" w:hAnsi="Times New Roman"/>
                <w:b/>
                <w:sz w:val="22"/>
                <w:szCs w:val="22"/>
              </w:rPr>
              <w:t>337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77</w:t>
            </w:r>
            <w:r w:rsidRPr="00385857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–</w:t>
            </w:r>
            <w:r w:rsidRPr="00BD5E31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Расход РМ после Р-2</w:t>
            </w:r>
            <w:r w:rsidRPr="00E26E95">
              <w:rPr>
                <w:rFonts w:ascii="Times New Roman" w:eastAsia="Calibri" w:hAnsi="Times New Roman"/>
                <w:sz w:val="22"/>
                <w:szCs w:val="22"/>
              </w:rPr>
              <w:t>/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5</w:t>
            </w:r>
          </w:p>
        </w:tc>
      </w:tr>
      <w:tr w:rsidR="009542F3" w:rsidRPr="00C370CF" w14:paraId="33397A62" w14:textId="77777777" w:rsidTr="009542F3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2903A3B3" w14:textId="77777777" w:rsidR="009542F3" w:rsidRPr="00BD7531" w:rsidRDefault="009542F3" w:rsidP="009542F3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Начальные настройки ПИД</w:t>
            </w:r>
            <w:r>
              <w:rPr>
                <w:rFonts w:ascii="Times New Roman" w:hAnsi="Times New Roman"/>
                <w:sz w:val="22"/>
                <w:szCs w:val="22"/>
              </w:rPr>
              <w:t>-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0BABC4A0" w14:textId="39303289" w:rsidR="009542F3" w:rsidRPr="00AD2DA1" w:rsidRDefault="009542F3" w:rsidP="009542F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400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57A2E33F" w14:textId="36239490" w:rsidR="009542F3" w:rsidRPr="00AD2DA1" w:rsidRDefault="009542F3" w:rsidP="009542F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30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1EF4DFC6" w14:textId="412DC11B" w:rsidR="009542F3" w:rsidRPr="00BD7531" w:rsidRDefault="009542F3" w:rsidP="009542F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9542F3" w:rsidRPr="00C370CF" w14:paraId="38441159" w14:textId="77777777" w:rsidTr="009542F3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3F18D812" w14:textId="77777777" w:rsidR="009542F3" w:rsidRPr="00BD7531" w:rsidRDefault="009542F3" w:rsidP="009542F3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Итоговые настройки ПИД-регулятора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3725F58B" w14:textId="634F0764" w:rsidR="009542F3" w:rsidRPr="00385857" w:rsidRDefault="009542F3" w:rsidP="009542F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200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4649A884" w14:textId="248C8DDC" w:rsidR="009542F3" w:rsidRPr="00BD5E31" w:rsidRDefault="009542F3" w:rsidP="009542F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20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12D2B3B0" w14:textId="6C12E884" w:rsidR="009542F3" w:rsidRPr="00BD7531" w:rsidRDefault="009542F3" w:rsidP="009542F3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9542F3" w:rsidRPr="004E7FC4" w14:paraId="1D878155" w14:textId="77777777" w:rsidTr="009542F3">
        <w:trPr>
          <w:trHeight w:val="5595"/>
          <w:jc w:val="center"/>
        </w:trPr>
        <w:tc>
          <w:tcPr>
            <w:tcW w:w="5000" w:type="pct"/>
            <w:gridSpan w:val="4"/>
            <w:vAlign w:val="center"/>
          </w:tcPr>
          <w:p w14:paraId="265A55D4" w14:textId="2CE91200" w:rsidR="009542F3" w:rsidRDefault="009542F3" w:rsidP="00A81310">
            <w:pPr>
              <w:spacing w:line="240" w:lineRule="auto"/>
              <w:rPr>
                <w:noProof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E646CB9" wp14:editId="5E843665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153670</wp:posOffset>
                      </wp:positionV>
                      <wp:extent cx="4432300" cy="4168140"/>
                      <wp:effectExtent l="0" t="0" r="6350" b="3810"/>
                      <wp:wrapNone/>
                      <wp:docPr id="4" name="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32852" cy="4168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alpha val="2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EC906B" id="Прямоугольник 4" o:spid="_x0000_s1026" style="position:absolute;margin-left:36.2pt;margin-top:12.1pt;width:349pt;height:328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" fillcolor="#5b9bd5" stroked="f" strokeweight="1pt">
                      <v:fill opacity="13107f"/>
                    </v:rect>
                  </w:pict>
                </mc:Fallback>
              </mc:AlternateContent>
            </w:r>
            <w:r w:rsidR="00E45DAF">
              <w:rPr>
                <w:noProof/>
              </w:rPr>
              <w:drawing>
                <wp:inline distT="0" distB="0" distL="0" distR="0" wp14:anchorId="23703BDC" wp14:editId="0FD01C7B">
                  <wp:extent cx="8862413" cy="50139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3069" cy="502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B7F54" w14:textId="77777777" w:rsidR="009542F3" w:rsidRDefault="009542F3" w:rsidP="00A81310">
            <w:pPr>
              <w:spacing w:line="240" w:lineRule="auto"/>
              <w:ind w:firstLine="0"/>
              <w:rPr>
                <w:noProof/>
              </w:rPr>
            </w:pPr>
          </w:p>
          <w:p w14:paraId="5270A723" w14:textId="77777777" w:rsidR="009542F3" w:rsidRPr="00FF1309" w:rsidRDefault="009542F3" w:rsidP="00A81310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После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46C8B9AA" w14:textId="0C37DA98" w:rsidR="009542F3" w:rsidRPr="009D31FF" w:rsidRDefault="00E45DAF" w:rsidP="00A81310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C9A01B" wp14:editId="0250D913">
                  <wp:extent cx="8801857" cy="5707283"/>
                  <wp:effectExtent l="0" t="0" r="0" b="825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2927" cy="572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2F3" w:rsidRPr="003B7563" w14:paraId="3390A29C" w14:textId="77777777" w:rsidTr="009542F3">
        <w:trPr>
          <w:trHeight w:val="146"/>
          <w:jc w:val="center"/>
        </w:trPr>
        <w:tc>
          <w:tcPr>
            <w:tcW w:w="5000" w:type="pct"/>
            <w:gridSpan w:val="4"/>
            <w:vAlign w:val="center"/>
          </w:tcPr>
          <w:p w14:paraId="727953CC" w14:textId="0868BEDF" w:rsidR="009542F3" w:rsidRPr="008F5AF3" w:rsidRDefault="009542F3" w:rsidP="00CB2400">
            <w:pPr>
              <w:spacing w:line="240" w:lineRule="auto"/>
              <w:ind w:left="142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lastRenderedPageBreak/>
              <w:t>Анализ работы контура регулирования:</w:t>
            </w:r>
            <w:r w:rsidR="00CB2400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>р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 xml:space="preserve">егулятор отрабатывает изменение уставки в течение 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 xml:space="preserve"> минут</w:t>
            </w:r>
            <w:r w:rsidR="008F5AF3">
              <w:rPr>
                <w:rFonts w:ascii="Times New Roman" w:hAnsi="Times New Roman"/>
                <w:sz w:val="22"/>
                <w:szCs w:val="22"/>
              </w:rPr>
              <w:t>.</w:t>
            </w:r>
            <w:r w:rsidR="005950B9">
              <w:rPr>
                <w:rFonts w:ascii="Times New Roman" w:hAnsi="Times New Roman"/>
                <w:sz w:val="22"/>
                <w:szCs w:val="22"/>
              </w:rPr>
              <w:t xml:space="preserve"> Существенных изменений нет.</w:t>
            </w:r>
          </w:p>
        </w:tc>
      </w:tr>
      <w:tr w:rsidR="009542F3" w:rsidRPr="00C370CF" w14:paraId="789EC7D0" w14:textId="77777777" w:rsidTr="009542F3">
        <w:trPr>
          <w:trHeight w:val="180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center"/>
          </w:tcPr>
          <w:p w14:paraId="4EBB0AEB" w14:textId="393B688B" w:rsidR="009542F3" w:rsidRPr="00BD7531" w:rsidRDefault="009542F3" w:rsidP="005950B9">
            <w:pPr>
              <w:spacing w:line="240" w:lineRule="auto"/>
              <w:ind w:left="142"/>
              <w:rPr>
                <w:rFonts w:ascii="Times New Roman" w:hAnsi="Times New Roman"/>
                <w:b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t xml:space="preserve">Вывод: 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для целей СУУТП-проекта контур регулирования отрабатывает удовлетворительно.</w:t>
            </w:r>
          </w:p>
        </w:tc>
      </w:tr>
    </w:tbl>
    <w:p w14:paraId="173D02BB" w14:textId="63581020" w:rsidR="009542F3" w:rsidRPr="00A44622" w:rsidRDefault="009542F3" w:rsidP="009542F3">
      <w:pPr>
        <w:pStyle w:val="21"/>
        <w:rPr>
          <w:sz w:val="28"/>
          <w:szCs w:val="28"/>
        </w:rPr>
      </w:pPr>
      <w:bookmarkStart w:id="2089" w:name="_Toc139619768"/>
      <w:r w:rsidRPr="00A44622">
        <w:rPr>
          <w:rFonts w:eastAsia="Calibri"/>
        </w:rPr>
        <w:lastRenderedPageBreak/>
        <w:t>Расход окислительной шихты из Т-4/1</w:t>
      </w:r>
      <w:bookmarkEnd w:id="2089"/>
    </w:p>
    <w:tbl>
      <w:tblPr>
        <w:tblW w:w="51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3231"/>
        <w:gridCol w:w="3231"/>
        <w:gridCol w:w="3228"/>
      </w:tblGrid>
      <w:tr w:rsidR="009542F3" w:rsidRPr="00BF59AA" w14:paraId="583502EA" w14:textId="77777777" w:rsidTr="009542F3">
        <w:trPr>
          <w:trHeight w:val="137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76ACA4A3" w14:textId="77777777" w:rsidR="009542F3" w:rsidRPr="00AD2DA1" w:rsidRDefault="009542F3" w:rsidP="00A81310">
            <w:pPr>
              <w:spacing w:line="240" w:lineRule="auto"/>
              <w:ind w:left="142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FIRC</w:t>
            </w:r>
            <w:r w:rsidRPr="00AD2DA1">
              <w:rPr>
                <w:rFonts w:ascii="Times New Roman" w:hAnsi="Times New Roman"/>
                <w:b/>
                <w:sz w:val="22"/>
                <w:szCs w:val="22"/>
              </w:rPr>
              <w:t>33700</w:t>
            </w:r>
            <w:r w:rsidRPr="00385857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–</w:t>
            </w:r>
            <w:r w:rsidRPr="00BD5E31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Расход окислительной шихты из Т-4</w:t>
            </w:r>
            <w:r w:rsidRPr="00AD2DA1">
              <w:rPr>
                <w:rFonts w:ascii="Times New Roman" w:eastAsia="Calibri" w:hAnsi="Times New Roman"/>
                <w:sz w:val="22"/>
                <w:szCs w:val="22"/>
              </w:rPr>
              <w:t>/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1</w:t>
            </w:r>
          </w:p>
        </w:tc>
      </w:tr>
      <w:tr w:rsidR="009542F3" w:rsidRPr="00C370CF" w14:paraId="43D3CA6F" w14:textId="77777777" w:rsidTr="009542F3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04BDB509" w14:textId="77777777" w:rsidR="009542F3" w:rsidRPr="00BD7531" w:rsidRDefault="009542F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Начальные настройки ПИД</w:t>
            </w:r>
            <w:r>
              <w:rPr>
                <w:rFonts w:ascii="Times New Roman" w:hAnsi="Times New Roman"/>
                <w:sz w:val="22"/>
                <w:szCs w:val="22"/>
              </w:rPr>
              <w:t>-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7CD6CE91" w14:textId="77777777" w:rsidR="009542F3" w:rsidRPr="00AD2DA1" w:rsidRDefault="009542F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400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57BF88A3" w14:textId="77777777" w:rsidR="009542F3" w:rsidRPr="00AD2DA1" w:rsidRDefault="009542F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50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69E9A7B5" w14:textId="77777777" w:rsidR="009542F3" w:rsidRPr="00BD7531" w:rsidRDefault="009542F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9542F3" w:rsidRPr="00C370CF" w14:paraId="5E34F179" w14:textId="77777777" w:rsidTr="009542F3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2F09CB95" w14:textId="77777777" w:rsidR="009542F3" w:rsidRPr="00BD7531" w:rsidRDefault="009542F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Итоговые настройки ПИД-регулятора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25D3E301" w14:textId="77777777" w:rsidR="009542F3" w:rsidRPr="00385857" w:rsidRDefault="009542F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300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4CB868F7" w14:textId="77777777" w:rsidR="009542F3" w:rsidRPr="00BD5E31" w:rsidRDefault="009542F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599FB022" w14:textId="77777777" w:rsidR="009542F3" w:rsidRPr="00BD7531" w:rsidRDefault="009542F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9542F3" w:rsidRPr="004E7FC4" w14:paraId="4A38A948" w14:textId="77777777" w:rsidTr="009542F3">
        <w:trPr>
          <w:trHeight w:val="5595"/>
          <w:jc w:val="center"/>
        </w:trPr>
        <w:tc>
          <w:tcPr>
            <w:tcW w:w="5000" w:type="pct"/>
            <w:gridSpan w:val="4"/>
            <w:vAlign w:val="center"/>
          </w:tcPr>
          <w:p w14:paraId="3020A917" w14:textId="16E8F26F" w:rsidR="009542F3" w:rsidRDefault="009542F3" w:rsidP="00A81310">
            <w:pPr>
              <w:spacing w:line="240" w:lineRule="auto"/>
              <w:rPr>
                <w:noProof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40B8130" wp14:editId="467B2C62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156210</wp:posOffset>
                      </wp:positionV>
                      <wp:extent cx="3669665" cy="4168775"/>
                      <wp:effectExtent l="0" t="0" r="6985" b="3175"/>
                      <wp:wrapNone/>
                      <wp:docPr id="18" name="Прямоугольник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9712" cy="4168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alpha val="2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44ADF9" id="Прямоугольник 18" o:spid="_x0000_s1026" style="position:absolute;margin-left:36.1pt;margin-top:12.3pt;width:288.95pt;height:328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" fillcolor="#5b9bd5" stroked="f" strokeweight="1pt">
                      <v:fill opacity="13107f"/>
                    </v:rect>
                  </w:pict>
                </mc:Fallback>
              </mc:AlternateContent>
            </w:r>
            <w:r w:rsidR="00E45DAF">
              <w:rPr>
                <w:noProof/>
              </w:rPr>
              <w:drawing>
                <wp:inline distT="0" distB="0" distL="0" distR="0" wp14:anchorId="01A93756" wp14:editId="106417E7">
                  <wp:extent cx="8826079" cy="4995484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0591" cy="500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3B40A" w14:textId="77777777" w:rsidR="009542F3" w:rsidRDefault="009542F3" w:rsidP="00A81310">
            <w:pPr>
              <w:spacing w:line="240" w:lineRule="auto"/>
              <w:ind w:firstLine="0"/>
              <w:rPr>
                <w:noProof/>
              </w:rPr>
            </w:pPr>
          </w:p>
          <w:p w14:paraId="591ED7EC" w14:textId="77777777" w:rsidR="009542F3" w:rsidRPr="00FF1309" w:rsidRDefault="009542F3" w:rsidP="00A81310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После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0F4E4EFB" w14:textId="1733DB72" w:rsidR="009542F3" w:rsidRPr="009D31FF" w:rsidRDefault="00E45DAF" w:rsidP="00A81310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765BC9" wp14:editId="121FA7D5">
                  <wp:extent cx="8792774" cy="5607050"/>
                  <wp:effectExtent l="0" t="0" r="889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5374" cy="5627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2F3" w:rsidRPr="003B7563" w14:paraId="2811A6BD" w14:textId="77777777" w:rsidTr="009542F3">
        <w:trPr>
          <w:trHeight w:val="146"/>
          <w:jc w:val="center"/>
        </w:trPr>
        <w:tc>
          <w:tcPr>
            <w:tcW w:w="5000" w:type="pct"/>
            <w:gridSpan w:val="4"/>
            <w:vAlign w:val="center"/>
          </w:tcPr>
          <w:p w14:paraId="7AC30E89" w14:textId="4EF8C5D4" w:rsidR="009542F3" w:rsidRPr="00BD7531" w:rsidRDefault="009542F3" w:rsidP="00E45DAF">
            <w:pPr>
              <w:spacing w:line="240" w:lineRule="auto"/>
              <w:ind w:left="142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lastRenderedPageBreak/>
              <w:t xml:space="preserve">Анализ работы контура регулирования: 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 xml:space="preserve">регулятор отрабатывает изменение уставки в течение </w:t>
            </w:r>
            <w:r w:rsidR="00E45DAF">
              <w:rPr>
                <w:rFonts w:ascii="Times New Roman" w:hAnsi="Times New Roman"/>
                <w:sz w:val="22"/>
                <w:szCs w:val="22"/>
              </w:rPr>
              <w:t>2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 xml:space="preserve"> минут.</w:t>
            </w:r>
            <w:r w:rsidR="006C52E9">
              <w:rPr>
                <w:rFonts w:ascii="Times New Roman" w:hAnsi="Times New Roman"/>
                <w:sz w:val="22"/>
                <w:szCs w:val="22"/>
              </w:rPr>
              <w:t xml:space="preserve"> Существенных изменений нет.</w:t>
            </w:r>
          </w:p>
        </w:tc>
      </w:tr>
      <w:tr w:rsidR="009542F3" w:rsidRPr="00C370CF" w14:paraId="6D3FCF95" w14:textId="77777777" w:rsidTr="009542F3">
        <w:trPr>
          <w:trHeight w:val="180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center"/>
          </w:tcPr>
          <w:p w14:paraId="48367BFF" w14:textId="48A27592" w:rsidR="009542F3" w:rsidRPr="00BD7531" w:rsidRDefault="009542F3" w:rsidP="006C52E9">
            <w:pPr>
              <w:spacing w:line="240" w:lineRule="auto"/>
              <w:ind w:left="142"/>
              <w:rPr>
                <w:rFonts w:ascii="Times New Roman" w:hAnsi="Times New Roman"/>
                <w:b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t xml:space="preserve">Вывод: 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для целей СУУТП-проекта контур регулирования отрабатывает удовлетворительно.</w:t>
            </w:r>
          </w:p>
        </w:tc>
      </w:tr>
    </w:tbl>
    <w:p w14:paraId="6FD476D5" w14:textId="7E1DCCCB" w:rsidR="000D4673" w:rsidRPr="006C52E9" w:rsidRDefault="000D4673" w:rsidP="000D4673">
      <w:pPr>
        <w:pStyle w:val="21"/>
        <w:rPr>
          <w:sz w:val="28"/>
          <w:szCs w:val="28"/>
        </w:rPr>
      </w:pPr>
      <w:bookmarkStart w:id="2090" w:name="_Toc139619769"/>
      <w:r w:rsidRPr="006C52E9">
        <w:rPr>
          <w:rFonts w:eastAsia="Calibri"/>
        </w:rPr>
        <w:lastRenderedPageBreak/>
        <w:t>Расход РМ на К-14/2</w:t>
      </w:r>
      <w:bookmarkEnd w:id="2090"/>
    </w:p>
    <w:tbl>
      <w:tblPr>
        <w:tblW w:w="51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9"/>
        <w:gridCol w:w="3257"/>
        <w:gridCol w:w="3257"/>
        <w:gridCol w:w="3254"/>
      </w:tblGrid>
      <w:tr w:rsidR="000D4673" w:rsidRPr="00D84023" w14:paraId="0BA60755" w14:textId="77777777" w:rsidTr="000D4673">
        <w:trPr>
          <w:trHeight w:val="137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18979E71" w14:textId="63A15E07" w:rsidR="000D4673" w:rsidRPr="00D84023" w:rsidRDefault="000D4673" w:rsidP="00A81310">
            <w:pPr>
              <w:spacing w:line="240" w:lineRule="auto"/>
              <w:ind w:left="142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FIRCA</w:t>
            </w:r>
            <w:r w:rsidRPr="00AD2DA1">
              <w:rPr>
                <w:rFonts w:ascii="Times New Roman" w:hAnsi="Times New Roman"/>
                <w:b/>
                <w:sz w:val="22"/>
                <w:szCs w:val="22"/>
              </w:rPr>
              <w:t>33</w:t>
            </w:r>
            <w:r w:rsidR="006C52E9">
              <w:rPr>
                <w:rFonts w:ascii="Times New Roman" w:hAnsi="Times New Roman"/>
                <w:b/>
                <w:sz w:val="22"/>
                <w:szCs w:val="22"/>
              </w:rPr>
              <w:t>81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2</w:t>
            </w:r>
            <w:r w:rsidRPr="00385857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–</w:t>
            </w:r>
            <w:r w:rsidRPr="00BD5E31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Расход РМ на К-14</w:t>
            </w:r>
            <w:r w:rsidRPr="00D84023">
              <w:rPr>
                <w:rFonts w:ascii="Times New Roman" w:eastAsia="Calibri" w:hAnsi="Times New Roman"/>
                <w:sz w:val="22"/>
                <w:szCs w:val="22"/>
              </w:rPr>
              <w:t>/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2</w:t>
            </w:r>
          </w:p>
        </w:tc>
      </w:tr>
      <w:tr w:rsidR="000D4673" w:rsidRPr="00BD7531" w14:paraId="0EF93960" w14:textId="77777777" w:rsidTr="000D4673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7B73F6C8" w14:textId="77777777" w:rsidR="000D4673" w:rsidRPr="00BD7531" w:rsidRDefault="000D467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Начальные настройки ПИД-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2ACF4B9F" w14:textId="77777777" w:rsidR="000D4673" w:rsidRPr="00D03D17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6D94DB11" w14:textId="77777777" w:rsidR="000D4673" w:rsidRPr="00D03D17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20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02A4FFE2" w14:textId="77777777" w:rsidR="000D4673" w:rsidRPr="00BD75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0D4673" w:rsidRPr="00BD7531" w14:paraId="1B5B3A6F" w14:textId="77777777" w:rsidTr="000D4673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0A1ADB2B" w14:textId="77777777" w:rsidR="000D4673" w:rsidRPr="00BD7531" w:rsidRDefault="000D467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Итоговые настройки ПИД-регулятора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4356A915" w14:textId="51CF1D36" w:rsidR="000D4673" w:rsidRPr="00B84CC5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38</w:t>
            </w:r>
            <w:r w:rsidR="007C327B">
              <w:rPr>
                <w:rFonts w:ascii="Times New Roman" w:hAnsi="Times New Roman"/>
                <w:sz w:val="22"/>
                <w:szCs w:val="22"/>
              </w:rPr>
              <w:t>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6EA167C3" w14:textId="77777777" w:rsidR="000D4673" w:rsidRPr="00BD5E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25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41169B93" w14:textId="77777777" w:rsidR="000D4673" w:rsidRPr="00BD75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0D4673" w:rsidRPr="009D31FF" w14:paraId="26ACB1AE" w14:textId="77777777" w:rsidTr="000D4673">
        <w:trPr>
          <w:trHeight w:val="5595"/>
          <w:jc w:val="center"/>
        </w:trPr>
        <w:tc>
          <w:tcPr>
            <w:tcW w:w="5000" w:type="pct"/>
            <w:gridSpan w:val="4"/>
            <w:vAlign w:val="center"/>
          </w:tcPr>
          <w:p w14:paraId="15DD7A9C" w14:textId="3DB913CF" w:rsidR="000D4673" w:rsidRDefault="000D4673" w:rsidP="00A81310">
            <w:pPr>
              <w:spacing w:line="240" w:lineRule="auto"/>
              <w:rPr>
                <w:noProof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DEC3719" wp14:editId="6418E932">
                      <wp:simplePos x="0" y="0"/>
                      <wp:positionH relativeFrom="column">
                        <wp:posOffset>452120</wp:posOffset>
                      </wp:positionH>
                      <wp:positionV relativeFrom="paragraph">
                        <wp:posOffset>145415</wp:posOffset>
                      </wp:positionV>
                      <wp:extent cx="5180965" cy="4153535"/>
                      <wp:effectExtent l="0" t="0" r="635" b="0"/>
                      <wp:wrapNone/>
                      <wp:docPr id="54" name="Прямоугольник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81324" cy="41535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alpha val="2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126832" id="Прямоугольник 54" o:spid="_x0000_s1026" style="position:absolute;margin-left:35.6pt;margin-top:11.45pt;width:407.95pt;height:327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" fillcolor="#5b9bd5" stroked="f" strokeweight="1pt">
                      <v:fill opacity="13107f"/>
                    </v:rect>
                  </w:pict>
                </mc:Fallback>
              </mc:AlternateContent>
            </w:r>
            <w:r w:rsidR="00FF2D64">
              <w:rPr>
                <w:noProof/>
              </w:rPr>
              <w:drawing>
                <wp:inline distT="0" distB="0" distL="0" distR="0" wp14:anchorId="6FDBE976" wp14:editId="32D8F38D">
                  <wp:extent cx="8838191" cy="4977130"/>
                  <wp:effectExtent l="0" t="0" r="127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4330" cy="498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574AE" w14:textId="77777777" w:rsidR="000D4673" w:rsidRDefault="000D4673" w:rsidP="00A81310">
            <w:pPr>
              <w:spacing w:line="240" w:lineRule="auto"/>
              <w:ind w:firstLine="0"/>
              <w:rPr>
                <w:noProof/>
              </w:rPr>
            </w:pPr>
          </w:p>
          <w:p w14:paraId="084A3864" w14:textId="77777777" w:rsidR="000D4673" w:rsidRPr="00FF1309" w:rsidRDefault="000D4673" w:rsidP="00A81310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После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22620D80" w14:textId="4E6C6B12" w:rsidR="000D4673" w:rsidRPr="009D31FF" w:rsidRDefault="00FF2D64" w:rsidP="00A81310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546C47" wp14:editId="79C5F8E1">
                  <wp:extent cx="8527506" cy="5558828"/>
                  <wp:effectExtent l="0" t="0" r="6985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8945" cy="557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673" w:rsidRPr="00BD7531" w14:paraId="29A22209" w14:textId="77777777" w:rsidTr="000D4673">
        <w:trPr>
          <w:trHeight w:val="146"/>
          <w:jc w:val="center"/>
        </w:trPr>
        <w:tc>
          <w:tcPr>
            <w:tcW w:w="5000" w:type="pct"/>
            <w:gridSpan w:val="4"/>
            <w:vAlign w:val="center"/>
          </w:tcPr>
          <w:p w14:paraId="4A29334E" w14:textId="207E7D58" w:rsidR="000D4673" w:rsidRPr="00BD7531" w:rsidRDefault="000D4673" w:rsidP="00AF413C">
            <w:pPr>
              <w:spacing w:line="240" w:lineRule="auto"/>
              <w:ind w:left="142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lastRenderedPageBreak/>
              <w:t>Анализ работы контура регулирования:</w:t>
            </w:r>
            <w:r w:rsidR="00AF413C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 w:rsidR="00AF413C">
              <w:rPr>
                <w:rFonts w:ascii="Times New Roman" w:hAnsi="Times New Roman"/>
                <w:sz w:val="22"/>
                <w:szCs w:val="22"/>
              </w:rPr>
              <w:t>в</w:t>
            </w:r>
            <w:r w:rsidR="0088273F">
              <w:rPr>
                <w:rFonts w:ascii="Times New Roman" w:hAnsi="Times New Roman"/>
                <w:sz w:val="22"/>
                <w:szCs w:val="22"/>
              </w:rPr>
              <w:t>ремя отработки изменения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 xml:space="preserve"> уставки</w:t>
            </w:r>
            <w:r w:rsidR="0088273F">
              <w:rPr>
                <w:rFonts w:ascii="Times New Roman" w:hAnsi="Times New Roman"/>
                <w:sz w:val="22"/>
                <w:szCs w:val="22"/>
              </w:rPr>
              <w:t xml:space="preserve"> р</w:t>
            </w:r>
            <w:r w:rsidR="0088273F" w:rsidRPr="00BD7531">
              <w:rPr>
                <w:rFonts w:ascii="Times New Roman" w:hAnsi="Times New Roman"/>
                <w:sz w:val="22"/>
                <w:szCs w:val="22"/>
              </w:rPr>
              <w:t>егулятор</w:t>
            </w:r>
            <w:r w:rsidR="0088273F">
              <w:rPr>
                <w:rFonts w:ascii="Times New Roman" w:hAnsi="Times New Roman"/>
                <w:sz w:val="22"/>
                <w:szCs w:val="22"/>
              </w:rPr>
              <w:t xml:space="preserve">ом уменьшилось и стало равно 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 xml:space="preserve"> минут</w:t>
            </w:r>
            <w:r w:rsidR="0088273F">
              <w:rPr>
                <w:rFonts w:ascii="Times New Roman" w:hAnsi="Times New Roman"/>
                <w:sz w:val="22"/>
                <w:szCs w:val="22"/>
              </w:rPr>
              <w:t>ам</w:t>
            </w:r>
            <w:r w:rsidR="00A15B70">
              <w:rPr>
                <w:rFonts w:ascii="Times New Roman" w:hAnsi="Times New Roman"/>
                <w:sz w:val="22"/>
                <w:szCs w:val="22"/>
              </w:rPr>
              <w:t xml:space="preserve"> (исходных данных для сравнения нет – данные по </w:t>
            </w:r>
            <w:proofErr w:type="spellStart"/>
            <w:r w:rsidR="00A15B70">
              <w:rPr>
                <w:rFonts w:ascii="Times New Roman" w:hAnsi="Times New Roman"/>
                <w:sz w:val="22"/>
                <w:szCs w:val="22"/>
              </w:rPr>
              <w:t>уставкам</w:t>
            </w:r>
            <w:proofErr w:type="spellEnd"/>
            <w:r w:rsidR="00A15B70">
              <w:rPr>
                <w:rFonts w:ascii="Times New Roman" w:hAnsi="Times New Roman"/>
                <w:sz w:val="22"/>
                <w:szCs w:val="22"/>
              </w:rPr>
              <w:t xml:space="preserve"> за этот период отсутствуют)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.</w:t>
            </w:r>
            <w:r w:rsidR="00AF413C">
              <w:rPr>
                <w:rFonts w:ascii="Times New Roman" w:hAnsi="Times New Roman"/>
                <w:sz w:val="22"/>
                <w:szCs w:val="22"/>
              </w:rPr>
              <w:t xml:space="preserve"> Колебания расхода снизились.</w:t>
            </w:r>
          </w:p>
        </w:tc>
      </w:tr>
      <w:tr w:rsidR="000D4673" w:rsidRPr="00BD7531" w14:paraId="4A38539B" w14:textId="77777777" w:rsidTr="000D4673">
        <w:trPr>
          <w:trHeight w:val="180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center"/>
          </w:tcPr>
          <w:p w14:paraId="4C007FEC" w14:textId="5121324E" w:rsidR="000D4673" w:rsidRPr="00BD7531" w:rsidRDefault="000D4673" w:rsidP="00617CAE">
            <w:pPr>
              <w:spacing w:line="240" w:lineRule="auto"/>
              <w:ind w:left="142"/>
              <w:rPr>
                <w:rFonts w:ascii="Times New Roman" w:hAnsi="Times New Roman"/>
                <w:b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t xml:space="preserve">Вывод: 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для целей СУУТП-проекта контур регулирования отрабатывает удовлетворительно.</w:t>
            </w:r>
            <w:r w:rsidR="00EE1F98">
              <w:rPr>
                <w:rFonts w:ascii="Times New Roman" w:hAnsi="Times New Roman"/>
                <w:sz w:val="22"/>
                <w:szCs w:val="22"/>
              </w:rPr>
              <w:t xml:space="preserve"> СКО до</w:t>
            </w:r>
            <w:r w:rsidR="00EE1F98">
              <w:rPr>
                <w:rFonts w:ascii="Times New Roman" w:hAnsi="Times New Roman"/>
                <w:sz w:val="22"/>
                <w:szCs w:val="22"/>
                <w:lang w:val="en-US"/>
              </w:rPr>
              <w:t>:</w:t>
            </w:r>
            <w:r w:rsidR="00EE1F98">
              <w:rPr>
                <w:rFonts w:ascii="Times New Roman" w:hAnsi="Times New Roman"/>
                <w:sz w:val="22"/>
                <w:szCs w:val="22"/>
              </w:rPr>
              <w:t xml:space="preserve"> 0.</w:t>
            </w:r>
            <w:r w:rsidR="00617CAE">
              <w:rPr>
                <w:rFonts w:ascii="Times New Roman" w:hAnsi="Times New Roman"/>
                <w:sz w:val="22"/>
                <w:szCs w:val="22"/>
              </w:rPr>
              <w:t>2</w:t>
            </w:r>
            <w:r w:rsidR="00EE1F98">
              <w:rPr>
                <w:rFonts w:ascii="Times New Roman" w:hAnsi="Times New Roman"/>
                <w:sz w:val="22"/>
                <w:szCs w:val="22"/>
              </w:rPr>
              <w:t xml:space="preserve"> м</w:t>
            </w:r>
            <w:r w:rsidR="00EE1F98">
              <w:rPr>
                <w:rFonts w:ascii="Times New Roman" w:hAnsi="Times New Roman"/>
                <w:sz w:val="22"/>
                <w:szCs w:val="22"/>
                <w:vertAlign w:val="superscript"/>
              </w:rPr>
              <w:t>3</w:t>
            </w:r>
            <w:r w:rsidR="00EE1F98" w:rsidRPr="008F5AF3">
              <w:rPr>
                <w:rFonts w:ascii="Times New Roman" w:hAnsi="Times New Roman"/>
                <w:sz w:val="22"/>
                <w:szCs w:val="22"/>
              </w:rPr>
              <w:t>/</w:t>
            </w:r>
            <w:r w:rsidR="00EE1F98">
              <w:rPr>
                <w:rFonts w:ascii="Times New Roman" w:hAnsi="Times New Roman"/>
                <w:sz w:val="22"/>
                <w:szCs w:val="22"/>
              </w:rPr>
              <w:t>ч</w:t>
            </w:r>
            <w:r w:rsidR="00EE1F98" w:rsidRPr="008F5AF3">
              <w:rPr>
                <w:rFonts w:ascii="Times New Roman" w:hAnsi="Times New Roman"/>
                <w:sz w:val="22"/>
                <w:szCs w:val="22"/>
              </w:rPr>
              <w:t>,</w:t>
            </w:r>
            <w:r w:rsidR="00EE1F98">
              <w:rPr>
                <w:rFonts w:ascii="Times New Roman" w:hAnsi="Times New Roman"/>
                <w:sz w:val="22"/>
                <w:szCs w:val="22"/>
              </w:rPr>
              <w:t xml:space="preserve"> после</w:t>
            </w:r>
            <w:r w:rsidR="00EE1F98">
              <w:rPr>
                <w:rFonts w:ascii="Times New Roman" w:hAnsi="Times New Roman"/>
                <w:sz w:val="22"/>
                <w:szCs w:val="22"/>
                <w:lang w:val="en-US"/>
              </w:rPr>
              <w:t>:</w:t>
            </w:r>
            <w:r w:rsidR="00EE1F98">
              <w:rPr>
                <w:rFonts w:ascii="Times New Roman" w:hAnsi="Times New Roman"/>
                <w:sz w:val="22"/>
                <w:szCs w:val="22"/>
              </w:rPr>
              <w:t xml:space="preserve"> 0.</w:t>
            </w:r>
            <w:r w:rsidR="00617CAE">
              <w:rPr>
                <w:rFonts w:ascii="Times New Roman" w:hAnsi="Times New Roman"/>
                <w:sz w:val="22"/>
                <w:szCs w:val="22"/>
              </w:rPr>
              <w:t>15</w:t>
            </w:r>
            <w:r w:rsidR="00EE1F98">
              <w:rPr>
                <w:rFonts w:ascii="Times New Roman" w:hAnsi="Times New Roman"/>
                <w:sz w:val="22"/>
                <w:szCs w:val="22"/>
              </w:rPr>
              <w:t xml:space="preserve"> м</w:t>
            </w:r>
            <w:r w:rsidR="00EE1F98">
              <w:rPr>
                <w:rFonts w:ascii="Times New Roman" w:hAnsi="Times New Roman"/>
                <w:sz w:val="22"/>
                <w:szCs w:val="22"/>
                <w:vertAlign w:val="superscript"/>
              </w:rPr>
              <w:t>3</w:t>
            </w:r>
            <w:r w:rsidR="00EE1F98" w:rsidRPr="008F5AF3">
              <w:rPr>
                <w:rFonts w:ascii="Times New Roman" w:hAnsi="Times New Roman"/>
                <w:sz w:val="22"/>
                <w:szCs w:val="22"/>
              </w:rPr>
              <w:t>/</w:t>
            </w:r>
            <w:r w:rsidR="00EE1F98">
              <w:rPr>
                <w:rFonts w:ascii="Times New Roman" w:hAnsi="Times New Roman"/>
                <w:sz w:val="22"/>
                <w:szCs w:val="22"/>
              </w:rPr>
              <w:t>ч.</w:t>
            </w:r>
          </w:p>
        </w:tc>
      </w:tr>
    </w:tbl>
    <w:p w14:paraId="1F8B3387" w14:textId="1B4F3C28" w:rsidR="000D4673" w:rsidRPr="000450ED" w:rsidRDefault="000D4673" w:rsidP="000D4673">
      <w:pPr>
        <w:pStyle w:val="21"/>
        <w:rPr>
          <w:sz w:val="28"/>
          <w:szCs w:val="28"/>
        </w:rPr>
      </w:pPr>
      <w:bookmarkStart w:id="2091" w:name="_Toc139619770"/>
      <w:r w:rsidRPr="000450ED">
        <w:rPr>
          <w:rFonts w:eastAsia="Calibri"/>
        </w:rPr>
        <w:lastRenderedPageBreak/>
        <w:t>Расход РМ на К-14/3</w:t>
      </w:r>
      <w:bookmarkEnd w:id="2091"/>
    </w:p>
    <w:tbl>
      <w:tblPr>
        <w:tblW w:w="51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6"/>
        <w:gridCol w:w="3226"/>
        <w:gridCol w:w="3226"/>
        <w:gridCol w:w="3223"/>
      </w:tblGrid>
      <w:tr w:rsidR="000D4673" w:rsidRPr="00BF59AA" w14:paraId="579F7010" w14:textId="77777777" w:rsidTr="00A81310">
        <w:trPr>
          <w:trHeight w:val="137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4BAD6F9B" w14:textId="77777777" w:rsidR="000D4673" w:rsidRPr="008D7259" w:rsidRDefault="000D4673" w:rsidP="00A81310">
            <w:pPr>
              <w:spacing w:line="240" w:lineRule="auto"/>
              <w:ind w:left="142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FIRCA</w:t>
            </w:r>
            <w:r w:rsidRPr="00AD2DA1">
              <w:rPr>
                <w:rFonts w:ascii="Times New Roman" w:hAnsi="Times New Roman"/>
                <w:b/>
                <w:sz w:val="22"/>
                <w:szCs w:val="22"/>
              </w:rPr>
              <w:t>33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822</w:t>
            </w:r>
            <w:r w:rsidRPr="00385857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–</w:t>
            </w:r>
            <w:r w:rsidRPr="00BD5E31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Расход РМ на К-14</w:t>
            </w:r>
            <w:r w:rsidRPr="00D84023">
              <w:rPr>
                <w:rFonts w:ascii="Times New Roman" w:eastAsia="Calibri" w:hAnsi="Times New Roman"/>
                <w:sz w:val="22"/>
                <w:szCs w:val="22"/>
              </w:rPr>
              <w:t>/</w:t>
            </w:r>
            <w:r w:rsidRPr="008D7259">
              <w:rPr>
                <w:rFonts w:ascii="Times New Roman" w:eastAsia="Calibri" w:hAnsi="Times New Roman"/>
                <w:sz w:val="22"/>
                <w:szCs w:val="22"/>
              </w:rPr>
              <w:t>3</w:t>
            </w:r>
          </w:p>
        </w:tc>
      </w:tr>
      <w:tr w:rsidR="000D4673" w:rsidRPr="00C370CF" w14:paraId="750B750C" w14:textId="77777777" w:rsidTr="00A81310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1A9AFF17" w14:textId="77777777" w:rsidR="000D4673" w:rsidRPr="00BD7531" w:rsidRDefault="000D467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Начальные настройки ПИД-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4738D0B3" w14:textId="77777777" w:rsidR="000D4673" w:rsidRPr="00D03D17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69AB3778" w14:textId="77777777" w:rsidR="000D4673" w:rsidRPr="00D03D17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20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687BEBA1" w14:textId="77777777" w:rsidR="000D4673" w:rsidRPr="00BD75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0D4673" w:rsidRPr="00C370CF" w14:paraId="3D5C0B27" w14:textId="77777777" w:rsidTr="00A81310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53964D56" w14:textId="77777777" w:rsidR="000D4673" w:rsidRPr="00BD7531" w:rsidRDefault="000D467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Итоговые настройки ПИД-регулятора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4821BF5F" w14:textId="77777777" w:rsidR="000D4673" w:rsidRPr="00B84CC5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300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51B78543" w14:textId="77777777" w:rsidR="000D4673" w:rsidRPr="00BD5E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12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08804ECF" w14:textId="77777777" w:rsidR="000D4673" w:rsidRPr="00BD75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0D4673" w:rsidRPr="004E7FC4" w14:paraId="622C4E8F" w14:textId="77777777" w:rsidTr="00A81310">
        <w:trPr>
          <w:trHeight w:val="5595"/>
          <w:jc w:val="center"/>
        </w:trPr>
        <w:tc>
          <w:tcPr>
            <w:tcW w:w="5000" w:type="pct"/>
            <w:gridSpan w:val="4"/>
            <w:vAlign w:val="center"/>
          </w:tcPr>
          <w:p w14:paraId="0F24BA9A" w14:textId="59617CB2" w:rsidR="000D4673" w:rsidRDefault="000D4673" w:rsidP="00A81310">
            <w:pPr>
              <w:spacing w:line="240" w:lineRule="auto"/>
              <w:rPr>
                <w:noProof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F3F06E0" wp14:editId="2AB6CB29">
                      <wp:simplePos x="0" y="0"/>
                      <wp:positionH relativeFrom="column">
                        <wp:posOffset>492760</wp:posOffset>
                      </wp:positionH>
                      <wp:positionV relativeFrom="paragraph">
                        <wp:posOffset>149860</wp:posOffset>
                      </wp:positionV>
                      <wp:extent cx="5601335" cy="4259580"/>
                      <wp:effectExtent l="0" t="0" r="0" b="7620"/>
                      <wp:wrapNone/>
                      <wp:docPr id="21" name="Прямоугольник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1694" cy="42595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alpha val="2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21B308" id="Прямоугольник 21" o:spid="_x0000_s1026" style="position:absolute;margin-left:38.8pt;margin-top:11.8pt;width:441.05pt;height:335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" fillcolor="#5b9bd5" stroked="f" strokeweight="1pt">
                      <v:fill opacity="13107f"/>
                    </v:rect>
                  </w:pict>
                </mc:Fallback>
              </mc:AlternateContent>
            </w:r>
            <w:r w:rsidR="000450ED">
              <w:rPr>
                <w:noProof/>
              </w:rPr>
              <w:drawing>
                <wp:inline distT="0" distB="0" distL="0" distR="0" wp14:anchorId="674635F8" wp14:editId="56872DFB">
                  <wp:extent cx="8664167" cy="5101379"/>
                  <wp:effectExtent l="0" t="0" r="3810" b="444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0887" cy="5111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75AD9" w14:textId="77777777" w:rsidR="000D4673" w:rsidRDefault="000D4673" w:rsidP="00A81310">
            <w:pPr>
              <w:spacing w:line="240" w:lineRule="auto"/>
              <w:ind w:firstLine="0"/>
              <w:rPr>
                <w:noProof/>
              </w:rPr>
            </w:pPr>
          </w:p>
          <w:p w14:paraId="0E04F374" w14:textId="77777777" w:rsidR="000D4673" w:rsidRPr="00FF1309" w:rsidRDefault="000D4673" w:rsidP="00A81310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После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6EFC5A97" w14:textId="714C1BFF" w:rsidR="000D4673" w:rsidRPr="009D31FF" w:rsidRDefault="000450ED" w:rsidP="00A81310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AEBB1" wp14:editId="7E95C354">
                  <wp:extent cx="8710654" cy="5553710"/>
                  <wp:effectExtent l="0" t="0" r="0" b="889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643" cy="5562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673" w:rsidRPr="003B7563" w14:paraId="0EA6E516" w14:textId="77777777" w:rsidTr="00A81310">
        <w:trPr>
          <w:trHeight w:val="146"/>
          <w:jc w:val="center"/>
        </w:trPr>
        <w:tc>
          <w:tcPr>
            <w:tcW w:w="5000" w:type="pct"/>
            <w:gridSpan w:val="4"/>
            <w:vAlign w:val="center"/>
          </w:tcPr>
          <w:p w14:paraId="58CEBFF4" w14:textId="31833E68" w:rsidR="000D4673" w:rsidRPr="00BD7531" w:rsidRDefault="000D4673" w:rsidP="00A15B70">
            <w:pPr>
              <w:spacing w:line="240" w:lineRule="auto"/>
              <w:ind w:left="142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lastRenderedPageBreak/>
              <w:t>Анализ работы контура регулирования: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 w:rsidR="000450ED">
              <w:rPr>
                <w:rFonts w:ascii="Times New Roman" w:hAnsi="Times New Roman"/>
                <w:sz w:val="22"/>
                <w:szCs w:val="22"/>
              </w:rPr>
              <w:t>время отработки изменения</w:t>
            </w:r>
            <w:r w:rsidR="000450ED" w:rsidRPr="00BD7531">
              <w:rPr>
                <w:rFonts w:ascii="Times New Roman" w:hAnsi="Times New Roman"/>
                <w:sz w:val="22"/>
                <w:szCs w:val="22"/>
              </w:rPr>
              <w:t xml:space="preserve"> уставки</w:t>
            </w:r>
            <w:r w:rsidR="000450ED">
              <w:rPr>
                <w:rFonts w:ascii="Times New Roman" w:hAnsi="Times New Roman"/>
                <w:sz w:val="22"/>
                <w:szCs w:val="22"/>
              </w:rPr>
              <w:t xml:space="preserve"> р</w:t>
            </w:r>
            <w:r w:rsidR="000450ED" w:rsidRPr="00BD7531">
              <w:rPr>
                <w:rFonts w:ascii="Times New Roman" w:hAnsi="Times New Roman"/>
                <w:sz w:val="22"/>
                <w:szCs w:val="22"/>
              </w:rPr>
              <w:t>егулятор</w:t>
            </w:r>
            <w:r w:rsidR="000450ED">
              <w:rPr>
                <w:rFonts w:ascii="Times New Roman" w:hAnsi="Times New Roman"/>
                <w:sz w:val="22"/>
                <w:szCs w:val="22"/>
              </w:rPr>
              <w:t>ом уменьшилось</w:t>
            </w:r>
            <w:r w:rsidR="000450ED" w:rsidRPr="000450ED">
              <w:rPr>
                <w:rFonts w:ascii="Times New Roman" w:hAnsi="Times New Roman"/>
                <w:sz w:val="22"/>
                <w:szCs w:val="22"/>
              </w:rPr>
              <w:t>:</w:t>
            </w:r>
            <w:r w:rsidR="000450ED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A15B70">
              <w:rPr>
                <w:rFonts w:ascii="Times New Roman" w:hAnsi="Times New Roman"/>
                <w:sz w:val="22"/>
                <w:szCs w:val="22"/>
              </w:rPr>
              <w:t xml:space="preserve">было 8 минут и стало 4 </w:t>
            </w:r>
            <w:r w:rsidR="000450ED" w:rsidRPr="00BD7531">
              <w:rPr>
                <w:rFonts w:ascii="Times New Roman" w:hAnsi="Times New Roman"/>
                <w:sz w:val="22"/>
                <w:szCs w:val="22"/>
              </w:rPr>
              <w:t>минут</w:t>
            </w:r>
            <w:r w:rsidR="00A15B70">
              <w:rPr>
                <w:rFonts w:ascii="Times New Roman" w:hAnsi="Times New Roman"/>
                <w:sz w:val="22"/>
                <w:szCs w:val="22"/>
              </w:rPr>
              <w:t>ы</w:t>
            </w:r>
            <w:r w:rsidR="000450ED" w:rsidRPr="00BD7531">
              <w:rPr>
                <w:rFonts w:ascii="Times New Roman" w:hAnsi="Times New Roman"/>
                <w:sz w:val="22"/>
                <w:szCs w:val="22"/>
              </w:rPr>
              <w:t>.</w:t>
            </w:r>
          </w:p>
        </w:tc>
      </w:tr>
      <w:tr w:rsidR="000D4673" w:rsidRPr="00C370CF" w14:paraId="62E8FD01" w14:textId="77777777" w:rsidTr="00A81310">
        <w:trPr>
          <w:trHeight w:val="180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center"/>
          </w:tcPr>
          <w:p w14:paraId="33AF309E" w14:textId="2FBF94BC" w:rsidR="000D4673" w:rsidRPr="00BD7531" w:rsidRDefault="000D4673" w:rsidP="00A15B70">
            <w:pPr>
              <w:spacing w:line="240" w:lineRule="auto"/>
              <w:ind w:left="142"/>
              <w:rPr>
                <w:rFonts w:ascii="Times New Roman" w:hAnsi="Times New Roman"/>
                <w:b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t xml:space="preserve">Вывод: 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для целей СУУТП-проекта контур регулирования отрабатывает удовлетворительно</w:t>
            </w:r>
            <w:r w:rsidR="00F72214">
              <w:rPr>
                <w:rFonts w:ascii="Times New Roman" w:hAnsi="Times New Roman"/>
                <w:sz w:val="22"/>
                <w:szCs w:val="22"/>
              </w:rPr>
              <w:t>.</w:t>
            </w:r>
          </w:p>
        </w:tc>
      </w:tr>
    </w:tbl>
    <w:p w14:paraId="632924E1" w14:textId="7EB4BF89" w:rsidR="000D4673" w:rsidRPr="0073401E" w:rsidRDefault="000D4673" w:rsidP="000D4673">
      <w:pPr>
        <w:pStyle w:val="21"/>
        <w:rPr>
          <w:color w:val="000000" w:themeColor="text1"/>
          <w:sz w:val="28"/>
          <w:szCs w:val="28"/>
        </w:rPr>
      </w:pPr>
      <w:bookmarkStart w:id="2092" w:name="_Toc139619771"/>
      <w:r w:rsidRPr="0073401E">
        <w:rPr>
          <w:rFonts w:eastAsia="Calibri"/>
          <w:color w:val="000000" w:themeColor="text1"/>
        </w:rPr>
        <w:lastRenderedPageBreak/>
        <w:t>Расход РМ на К-14/4</w:t>
      </w:r>
      <w:bookmarkEnd w:id="2092"/>
    </w:p>
    <w:tbl>
      <w:tblPr>
        <w:tblW w:w="51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6"/>
        <w:gridCol w:w="3226"/>
        <w:gridCol w:w="3226"/>
        <w:gridCol w:w="3223"/>
      </w:tblGrid>
      <w:tr w:rsidR="000D4673" w:rsidRPr="00BF59AA" w14:paraId="368D1F5C" w14:textId="77777777" w:rsidTr="00A81310">
        <w:trPr>
          <w:trHeight w:val="137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49A769A8" w14:textId="77777777" w:rsidR="000D4673" w:rsidRPr="00D84023" w:rsidRDefault="000D4673" w:rsidP="00A81310">
            <w:pPr>
              <w:spacing w:line="240" w:lineRule="auto"/>
              <w:ind w:left="142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FIRCA</w:t>
            </w:r>
            <w:r w:rsidRPr="00AD2DA1">
              <w:rPr>
                <w:rFonts w:ascii="Times New Roman" w:hAnsi="Times New Roman"/>
                <w:b/>
                <w:sz w:val="22"/>
                <w:szCs w:val="22"/>
              </w:rPr>
              <w:t>33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10</w:t>
            </w:r>
            <w:r w:rsidRPr="00D03D17">
              <w:rPr>
                <w:rFonts w:ascii="Times New Roman" w:hAnsi="Times New Roman"/>
                <w:b/>
                <w:sz w:val="22"/>
                <w:szCs w:val="22"/>
              </w:rPr>
              <w:t>1</w:t>
            </w:r>
            <w:r w:rsidRPr="00385857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–</w:t>
            </w:r>
            <w:r w:rsidRPr="00BD5E31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Расход РМ на К-14</w:t>
            </w:r>
            <w:r w:rsidRPr="00D84023">
              <w:rPr>
                <w:rFonts w:ascii="Times New Roman" w:eastAsia="Calibri" w:hAnsi="Times New Roman"/>
                <w:sz w:val="22"/>
                <w:szCs w:val="22"/>
              </w:rPr>
              <w:t>/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4</w:t>
            </w:r>
          </w:p>
        </w:tc>
      </w:tr>
      <w:tr w:rsidR="000D4673" w:rsidRPr="00C370CF" w14:paraId="4021B114" w14:textId="77777777" w:rsidTr="00A81310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5EF8D148" w14:textId="77777777" w:rsidR="000D4673" w:rsidRPr="00BD7531" w:rsidRDefault="000D467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Начальные настройки ПИД-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0A818E3A" w14:textId="77777777" w:rsidR="000D4673" w:rsidRPr="00D03D17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2739FD18" w14:textId="77777777" w:rsidR="000D4673" w:rsidRPr="00D03D17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1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20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76AF5A22" w14:textId="77777777" w:rsidR="000D4673" w:rsidRPr="00BD75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0D4673" w:rsidRPr="00C370CF" w14:paraId="26B8BDA6" w14:textId="77777777" w:rsidTr="00A81310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6793274D" w14:textId="77777777" w:rsidR="000D4673" w:rsidRPr="00BD7531" w:rsidRDefault="000D467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Итоговые настройки ПИД-регулятора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1357A96A" w14:textId="77777777" w:rsidR="000D4673" w:rsidRPr="00B84CC5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350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250B0553" w14:textId="77777777" w:rsidR="000D4673" w:rsidRPr="00BD5E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12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32D8155F" w14:textId="77777777" w:rsidR="000D4673" w:rsidRPr="00BD75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0D4673" w:rsidRPr="004E7FC4" w14:paraId="17BDBF78" w14:textId="77777777" w:rsidTr="00A81310">
        <w:trPr>
          <w:trHeight w:val="5595"/>
          <w:jc w:val="center"/>
        </w:trPr>
        <w:tc>
          <w:tcPr>
            <w:tcW w:w="5000" w:type="pct"/>
            <w:gridSpan w:val="4"/>
            <w:vAlign w:val="center"/>
          </w:tcPr>
          <w:p w14:paraId="18503E82" w14:textId="7CC4F8BF" w:rsidR="000D4673" w:rsidRDefault="000D4673" w:rsidP="00A81310">
            <w:pPr>
              <w:spacing w:line="240" w:lineRule="auto"/>
              <w:rPr>
                <w:noProof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4BA2145" wp14:editId="6D18E98B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157480</wp:posOffset>
                      </wp:positionV>
                      <wp:extent cx="4265295" cy="4225925"/>
                      <wp:effectExtent l="0" t="0" r="1905" b="3175"/>
                      <wp:wrapNone/>
                      <wp:docPr id="28" name="Прямоугольник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5875" cy="4225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alpha val="2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904DF1" id="Прямоугольник 28" o:spid="_x0000_s1026" style="position:absolute;margin-left:36pt;margin-top:12.4pt;width:335.85pt;height:332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" fillcolor="#5b9bd5" stroked="f" strokeweight="1pt">
                      <v:fill opacity="13107f"/>
                    </v:rect>
                  </w:pict>
                </mc:Fallback>
              </mc:AlternateContent>
            </w:r>
            <w:r w:rsidR="00A15B70">
              <w:rPr>
                <w:noProof/>
              </w:rPr>
              <w:drawing>
                <wp:inline distT="0" distB="0" distL="0" distR="0" wp14:anchorId="2B87AE73" wp14:editId="6EED901C">
                  <wp:extent cx="8726556" cy="507238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8210" cy="507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AB35A" w14:textId="77777777" w:rsidR="000D4673" w:rsidRDefault="000D4673" w:rsidP="00A81310">
            <w:pPr>
              <w:spacing w:line="240" w:lineRule="auto"/>
              <w:ind w:firstLine="0"/>
              <w:rPr>
                <w:noProof/>
              </w:rPr>
            </w:pPr>
          </w:p>
          <w:p w14:paraId="6D9F7042" w14:textId="03DBAA95" w:rsidR="0073401E" w:rsidRPr="00FF1309" w:rsidRDefault="0073401E" w:rsidP="0073401E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До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185AC760" w14:textId="515018FC" w:rsidR="0073401E" w:rsidRDefault="002C4A31" w:rsidP="00A81310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8DB64E6" wp14:editId="75D0F744">
                  <wp:extent cx="8770289" cy="605853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3692" cy="6067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F7164" w14:textId="77777777" w:rsidR="000D4673" w:rsidRPr="00FF1309" w:rsidRDefault="000D4673" w:rsidP="00A81310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После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43EDE02C" w14:textId="67CA653C" w:rsidR="000D4673" w:rsidRPr="009D31FF" w:rsidRDefault="002C4A31" w:rsidP="00A81310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9A96F2" wp14:editId="64A427DF">
                  <wp:extent cx="8722581" cy="5688867"/>
                  <wp:effectExtent l="0" t="0" r="254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6751" cy="5698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673" w:rsidRPr="003B7563" w14:paraId="3FD0BB54" w14:textId="77777777" w:rsidTr="00A81310">
        <w:trPr>
          <w:trHeight w:val="146"/>
          <w:jc w:val="center"/>
        </w:trPr>
        <w:tc>
          <w:tcPr>
            <w:tcW w:w="5000" w:type="pct"/>
            <w:gridSpan w:val="4"/>
            <w:vAlign w:val="center"/>
          </w:tcPr>
          <w:p w14:paraId="65671D02" w14:textId="55808FBA" w:rsidR="000D4673" w:rsidRPr="00BD7531" w:rsidRDefault="000D4673" w:rsidP="00A81310">
            <w:pPr>
              <w:spacing w:line="240" w:lineRule="auto"/>
              <w:ind w:left="142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lastRenderedPageBreak/>
              <w:t>Анализ работы контура регулирования: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 w:rsidR="0073401E">
              <w:rPr>
                <w:rFonts w:ascii="Times New Roman" w:hAnsi="Times New Roman"/>
                <w:sz w:val="22"/>
                <w:szCs w:val="22"/>
              </w:rPr>
              <w:t>время отработки изменения</w:t>
            </w:r>
            <w:r w:rsidR="0073401E" w:rsidRPr="00BD7531">
              <w:rPr>
                <w:rFonts w:ascii="Times New Roman" w:hAnsi="Times New Roman"/>
                <w:sz w:val="22"/>
                <w:szCs w:val="22"/>
              </w:rPr>
              <w:t xml:space="preserve"> уставки</w:t>
            </w:r>
            <w:r w:rsidR="0073401E">
              <w:rPr>
                <w:rFonts w:ascii="Times New Roman" w:hAnsi="Times New Roman"/>
                <w:sz w:val="22"/>
                <w:szCs w:val="22"/>
              </w:rPr>
              <w:t xml:space="preserve"> р</w:t>
            </w:r>
            <w:r w:rsidR="0073401E" w:rsidRPr="00BD7531">
              <w:rPr>
                <w:rFonts w:ascii="Times New Roman" w:hAnsi="Times New Roman"/>
                <w:sz w:val="22"/>
                <w:szCs w:val="22"/>
              </w:rPr>
              <w:t>егулятор</w:t>
            </w:r>
            <w:r w:rsidR="0073401E">
              <w:rPr>
                <w:rFonts w:ascii="Times New Roman" w:hAnsi="Times New Roman"/>
                <w:sz w:val="22"/>
                <w:szCs w:val="22"/>
              </w:rPr>
              <w:t>ом уменьшилось</w:t>
            </w:r>
            <w:r w:rsidR="0073401E" w:rsidRPr="000450ED">
              <w:rPr>
                <w:rFonts w:ascii="Times New Roman" w:hAnsi="Times New Roman"/>
                <w:sz w:val="22"/>
                <w:szCs w:val="22"/>
              </w:rPr>
              <w:t>:</w:t>
            </w:r>
            <w:r w:rsidR="0073401E">
              <w:rPr>
                <w:rFonts w:ascii="Times New Roman" w:hAnsi="Times New Roman"/>
                <w:sz w:val="22"/>
                <w:szCs w:val="22"/>
              </w:rPr>
              <w:t xml:space="preserve"> было 8 минут и стало 4 </w:t>
            </w:r>
            <w:r w:rsidR="0073401E" w:rsidRPr="00BD7531">
              <w:rPr>
                <w:rFonts w:ascii="Times New Roman" w:hAnsi="Times New Roman"/>
                <w:sz w:val="22"/>
                <w:szCs w:val="22"/>
              </w:rPr>
              <w:t>минут</w:t>
            </w:r>
            <w:r w:rsidR="0073401E">
              <w:rPr>
                <w:rFonts w:ascii="Times New Roman" w:hAnsi="Times New Roman"/>
                <w:sz w:val="22"/>
                <w:szCs w:val="22"/>
              </w:rPr>
              <w:t>ы</w:t>
            </w:r>
            <w:r w:rsidR="0073401E" w:rsidRPr="00BD7531">
              <w:rPr>
                <w:rFonts w:ascii="Times New Roman" w:hAnsi="Times New Roman"/>
                <w:sz w:val="22"/>
                <w:szCs w:val="22"/>
              </w:rPr>
              <w:t>.</w:t>
            </w:r>
          </w:p>
        </w:tc>
      </w:tr>
      <w:tr w:rsidR="000D4673" w:rsidRPr="00C370CF" w14:paraId="75AA638D" w14:textId="77777777" w:rsidTr="00A81310">
        <w:trPr>
          <w:trHeight w:val="180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center"/>
          </w:tcPr>
          <w:p w14:paraId="45AF6B0B" w14:textId="4003B3C6" w:rsidR="000D4673" w:rsidRPr="00BD7531" w:rsidRDefault="000D4673" w:rsidP="0073401E">
            <w:pPr>
              <w:spacing w:line="240" w:lineRule="auto"/>
              <w:ind w:left="142"/>
              <w:rPr>
                <w:rFonts w:ascii="Times New Roman" w:hAnsi="Times New Roman"/>
                <w:b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t xml:space="preserve">Вывод: 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для целей СУУТП-проекта контур регулирования отрабатывает удовлетворительно.</w:t>
            </w:r>
          </w:p>
        </w:tc>
      </w:tr>
    </w:tbl>
    <w:p w14:paraId="76021191" w14:textId="30BB4174" w:rsidR="000D4673" w:rsidRPr="0073401E" w:rsidRDefault="009E14D5" w:rsidP="000D4673">
      <w:pPr>
        <w:pStyle w:val="21"/>
        <w:rPr>
          <w:sz w:val="28"/>
          <w:szCs w:val="28"/>
        </w:rPr>
      </w:pPr>
      <w:bookmarkStart w:id="2093" w:name="_Toc139619772"/>
      <w:r w:rsidRPr="0073401E">
        <w:rPr>
          <w:rFonts w:eastAsia="Calibri"/>
        </w:rPr>
        <w:lastRenderedPageBreak/>
        <w:t>Температура УРМ после Т-25/4</w:t>
      </w:r>
      <w:bookmarkEnd w:id="2093"/>
    </w:p>
    <w:tbl>
      <w:tblPr>
        <w:tblW w:w="51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6"/>
        <w:gridCol w:w="3226"/>
        <w:gridCol w:w="3226"/>
        <w:gridCol w:w="3223"/>
      </w:tblGrid>
      <w:tr w:rsidR="000D4673" w:rsidRPr="00BF59AA" w14:paraId="6D1833DC" w14:textId="77777777" w:rsidTr="00A81310">
        <w:trPr>
          <w:trHeight w:val="137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shd w:val="clear" w:color="auto" w:fill="F3F3F3"/>
            <w:vAlign w:val="center"/>
          </w:tcPr>
          <w:p w14:paraId="3052A1DC" w14:textId="77777777" w:rsidR="000D4673" w:rsidRPr="00D84023" w:rsidRDefault="000D4673" w:rsidP="00A81310">
            <w:pPr>
              <w:spacing w:line="240" w:lineRule="auto"/>
              <w:ind w:left="142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TIRCA</w:t>
            </w:r>
            <w:r w:rsidRPr="00AD2DA1">
              <w:rPr>
                <w:rFonts w:ascii="Times New Roman" w:hAnsi="Times New Roman"/>
                <w:b/>
                <w:sz w:val="22"/>
                <w:szCs w:val="22"/>
              </w:rPr>
              <w:t>3</w:t>
            </w:r>
            <w:r w:rsidRPr="00D01029">
              <w:rPr>
                <w:rFonts w:ascii="Times New Roman" w:hAnsi="Times New Roman"/>
                <w:b/>
                <w:sz w:val="22"/>
                <w:szCs w:val="22"/>
              </w:rPr>
              <w:t>1</w:t>
            </w:r>
            <w:r w:rsidRPr="00CE0A10">
              <w:rPr>
                <w:rFonts w:ascii="Times New Roman" w:hAnsi="Times New Roman"/>
                <w:b/>
                <w:sz w:val="22"/>
                <w:szCs w:val="22"/>
              </w:rPr>
              <w:t>650</w:t>
            </w:r>
            <w:r w:rsidRPr="00385857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>–</w:t>
            </w:r>
            <w:r w:rsidRPr="00BD5E31"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Температура УРМ после Т-25</w:t>
            </w:r>
            <w:r w:rsidRPr="00D84023">
              <w:rPr>
                <w:rFonts w:ascii="Times New Roman" w:eastAsia="Calibri" w:hAnsi="Times New Roman"/>
                <w:sz w:val="22"/>
                <w:szCs w:val="22"/>
              </w:rPr>
              <w:t>/</w:t>
            </w:r>
            <w:r>
              <w:rPr>
                <w:rFonts w:ascii="Times New Roman" w:eastAsia="Calibri" w:hAnsi="Times New Roman"/>
                <w:sz w:val="22"/>
                <w:szCs w:val="22"/>
              </w:rPr>
              <w:t>4</w:t>
            </w:r>
          </w:p>
        </w:tc>
      </w:tr>
      <w:tr w:rsidR="000D4673" w:rsidRPr="00C370CF" w14:paraId="3E229053" w14:textId="77777777" w:rsidTr="00A81310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548A6EF0" w14:textId="77777777" w:rsidR="000D4673" w:rsidRPr="00BD7531" w:rsidRDefault="000D467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Начальные настройки ПИД-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5DCEDC4E" w14:textId="77777777" w:rsidR="000D4673" w:rsidRPr="00D03D17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320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63E6847C" w14:textId="77777777" w:rsidR="000D4673" w:rsidRPr="00E634C5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 w:rsidRPr="00E634C5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I</w:t>
            </w:r>
            <w:r w:rsidRPr="00E634C5">
              <w:rPr>
                <w:rFonts w:ascii="Times New Roman" w:hAnsi="Times New Roman"/>
                <w:b/>
                <w:sz w:val="22"/>
                <w:szCs w:val="22"/>
              </w:rPr>
              <w:t>=90</w:t>
            </w:r>
            <w:bookmarkStart w:id="2094" w:name="_GoBack"/>
            <w:bookmarkEnd w:id="2094"/>
            <w:r w:rsidRPr="00E634C5">
              <w:rPr>
                <w:rFonts w:ascii="Times New Roman" w:hAnsi="Times New Roman"/>
                <w:b/>
                <w:sz w:val="22"/>
                <w:szCs w:val="22"/>
              </w:rPr>
              <w:t>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1D757552" w14:textId="77777777" w:rsidR="000D4673" w:rsidRPr="00BD75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0D4673" w:rsidRPr="00C370CF" w14:paraId="7684A647" w14:textId="77777777" w:rsidTr="00A81310">
        <w:trPr>
          <w:trHeight w:val="371"/>
          <w:jc w:val="center"/>
        </w:trPr>
        <w:tc>
          <w:tcPr>
            <w:tcW w:w="1743" w:type="pct"/>
            <w:shd w:val="clear" w:color="auto" w:fill="auto"/>
            <w:vAlign w:val="center"/>
          </w:tcPr>
          <w:p w14:paraId="4F078935" w14:textId="77777777" w:rsidR="000D4673" w:rsidRPr="00BD7531" w:rsidRDefault="000D4673" w:rsidP="00A81310">
            <w:pPr>
              <w:spacing w:line="24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</w:rPr>
              <w:t>Итоговые настройки ПИД-регулятора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6F2793E9" w14:textId="77777777" w:rsidR="000D4673" w:rsidRPr="00B84CC5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95</w:t>
            </w:r>
          </w:p>
        </w:tc>
        <w:tc>
          <w:tcPr>
            <w:tcW w:w="1086" w:type="pct"/>
            <w:shd w:val="clear" w:color="auto" w:fill="auto"/>
            <w:vAlign w:val="center"/>
          </w:tcPr>
          <w:p w14:paraId="5C6253CB" w14:textId="77777777" w:rsidR="000D4673" w:rsidRPr="00BD5E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</w:t>
            </w:r>
            <w:r>
              <w:rPr>
                <w:rFonts w:ascii="Times New Roman" w:hAnsi="Times New Roman"/>
                <w:sz w:val="22"/>
                <w:szCs w:val="22"/>
              </w:rPr>
              <w:t>1500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43358037" w14:textId="77777777" w:rsidR="000D4673" w:rsidRPr="00BD7531" w:rsidRDefault="000D4673" w:rsidP="00A8131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=0</w:t>
            </w:r>
          </w:p>
        </w:tc>
      </w:tr>
      <w:tr w:rsidR="000D4673" w:rsidRPr="004E7FC4" w14:paraId="10BB7B91" w14:textId="77777777" w:rsidTr="00A81310">
        <w:trPr>
          <w:trHeight w:val="5595"/>
          <w:jc w:val="center"/>
        </w:trPr>
        <w:tc>
          <w:tcPr>
            <w:tcW w:w="5000" w:type="pct"/>
            <w:gridSpan w:val="4"/>
            <w:vAlign w:val="center"/>
          </w:tcPr>
          <w:p w14:paraId="59EBEC00" w14:textId="05318FAC" w:rsidR="000D4673" w:rsidRDefault="000D4673" w:rsidP="00A81310">
            <w:pPr>
              <w:spacing w:line="240" w:lineRule="auto"/>
              <w:ind w:firstLine="0"/>
              <w:rPr>
                <w:noProof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3DE4E5F4" wp14:editId="45E0CDE5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161290</wp:posOffset>
                      </wp:positionV>
                      <wp:extent cx="4197985" cy="4285615"/>
                      <wp:effectExtent l="0" t="0" r="0" b="635"/>
                      <wp:wrapNone/>
                      <wp:docPr id="27" name="Прямоугольник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8289" cy="42856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alpha val="2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7E86CD" id="Прямоугольник 27" o:spid="_x0000_s1026" style="position:absolute;margin-left:4.7pt;margin-top:12.7pt;width:330.55pt;height:337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" fillcolor="#5b9bd5" stroked="f" strokeweight="1pt">
                      <v:fill opacity="13107f"/>
                    </v:rect>
                  </w:pict>
                </mc:Fallback>
              </mc:AlternateContent>
            </w:r>
            <w:r w:rsidR="00C00AA1">
              <w:rPr>
                <w:noProof/>
              </w:rPr>
              <w:drawing>
                <wp:inline distT="0" distB="0" distL="0" distR="0" wp14:anchorId="3BAD4057" wp14:editId="0ED82E50">
                  <wp:extent cx="9203634" cy="5024755"/>
                  <wp:effectExtent l="0" t="0" r="0" b="444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9855" cy="5033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99FBB" w14:textId="77777777" w:rsidR="000D4673" w:rsidRDefault="000D4673" w:rsidP="00A81310">
            <w:pPr>
              <w:spacing w:line="240" w:lineRule="auto"/>
              <w:ind w:firstLine="0"/>
              <w:rPr>
                <w:noProof/>
              </w:rPr>
            </w:pPr>
          </w:p>
          <w:p w14:paraId="6024343E" w14:textId="77777777" w:rsidR="00C00AA1" w:rsidRPr="00FF1309" w:rsidRDefault="00C00AA1" w:rsidP="00C00AA1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До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06E37C4C" w14:textId="0A1EF4F7" w:rsidR="00C00AA1" w:rsidRDefault="00C00AA1" w:rsidP="00A81310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0A86F49" wp14:editId="766959DD">
                  <wp:extent cx="8714629" cy="602678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447" cy="603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199B5" w14:textId="77777777" w:rsidR="000D4673" w:rsidRPr="00FF1309" w:rsidRDefault="000D4673" w:rsidP="00A81310">
            <w:pPr>
              <w:spacing w:line="240" w:lineRule="auto"/>
              <w:rPr>
                <w:rFonts w:ascii="Times New Roman" w:hAnsi="Times New Roman"/>
                <w:noProof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  <w:sz w:val="22"/>
                <w:szCs w:val="22"/>
              </w:rPr>
              <w:lastRenderedPageBreak/>
              <w:t>После настройки, в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 xml:space="preserve"> режиме «</w:t>
            </w:r>
            <w:r>
              <w:rPr>
                <w:rFonts w:ascii="Times New Roman" w:hAnsi="Times New Roman"/>
                <w:noProof/>
                <w:sz w:val="22"/>
                <w:szCs w:val="22"/>
              </w:rPr>
              <w:t>Автомат</w:t>
            </w:r>
            <w:r w:rsidRPr="00FF1309">
              <w:rPr>
                <w:rFonts w:ascii="Times New Roman" w:hAnsi="Times New Roman"/>
                <w:noProof/>
                <w:sz w:val="22"/>
                <w:szCs w:val="22"/>
              </w:rPr>
              <w:t>»:</w:t>
            </w:r>
          </w:p>
          <w:p w14:paraId="3C728740" w14:textId="29D4C3C9" w:rsidR="000D4673" w:rsidRPr="009D31FF" w:rsidRDefault="00C00AA1" w:rsidP="00A81310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BE2C" wp14:editId="32FD19BA">
                  <wp:extent cx="8790167" cy="5382812"/>
                  <wp:effectExtent l="0" t="0" r="0" b="889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7949" cy="539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673" w:rsidRPr="003B7563" w14:paraId="67E210B2" w14:textId="77777777" w:rsidTr="00A81310">
        <w:trPr>
          <w:trHeight w:val="146"/>
          <w:jc w:val="center"/>
        </w:trPr>
        <w:tc>
          <w:tcPr>
            <w:tcW w:w="5000" w:type="pct"/>
            <w:gridSpan w:val="4"/>
            <w:vAlign w:val="center"/>
          </w:tcPr>
          <w:p w14:paraId="038030F0" w14:textId="629ACBE2" w:rsidR="000D4673" w:rsidRPr="00BD7531" w:rsidRDefault="000D4673" w:rsidP="009917C7">
            <w:pPr>
              <w:spacing w:line="240" w:lineRule="auto"/>
              <w:ind w:left="142"/>
              <w:rPr>
                <w:rFonts w:ascii="Times New Roman" w:hAnsi="Times New Roman"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lastRenderedPageBreak/>
              <w:t>Анализ работы контура регулирования:</w:t>
            </w:r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</w:t>
            </w:r>
            <w:r w:rsidR="009917C7">
              <w:rPr>
                <w:rFonts w:ascii="Times New Roman" w:hAnsi="Times New Roman"/>
                <w:sz w:val="22"/>
                <w:szCs w:val="22"/>
              </w:rPr>
              <w:t>до настройки регулятор не держал уставку, после настройки уставку держит и колебания значительно снизились (в 2</w:t>
            </w:r>
            <w:r w:rsidR="00BD409C">
              <w:rPr>
                <w:rFonts w:ascii="Times New Roman" w:hAnsi="Times New Roman"/>
                <w:sz w:val="22"/>
                <w:szCs w:val="22"/>
              </w:rPr>
              <w:t>.5</w:t>
            </w:r>
            <w:r w:rsidR="009917C7">
              <w:rPr>
                <w:rFonts w:ascii="Times New Roman" w:hAnsi="Times New Roman"/>
                <w:sz w:val="22"/>
                <w:szCs w:val="22"/>
              </w:rPr>
              <w:t xml:space="preserve"> раза</w:t>
            </w:r>
            <w:proofErr w:type="gramStart"/>
            <w:r w:rsidR="009917C7">
              <w:rPr>
                <w:rFonts w:ascii="Times New Roman" w:hAnsi="Times New Roman"/>
                <w:sz w:val="22"/>
                <w:szCs w:val="22"/>
              </w:rPr>
              <w:t>).</w:t>
            </w:r>
            <w:r>
              <w:rPr>
                <w:rFonts w:ascii="Times New Roman" w:hAnsi="Times New Roman"/>
                <w:sz w:val="22"/>
                <w:szCs w:val="22"/>
              </w:rPr>
              <w:t>.</w:t>
            </w:r>
            <w:proofErr w:type="gramEnd"/>
          </w:p>
        </w:tc>
      </w:tr>
      <w:tr w:rsidR="000D4673" w:rsidRPr="00C370CF" w14:paraId="404BFAE4" w14:textId="77777777" w:rsidTr="00A81310">
        <w:trPr>
          <w:trHeight w:val="180"/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center"/>
          </w:tcPr>
          <w:p w14:paraId="66A76EA1" w14:textId="4A0A5D6A" w:rsidR="000D4673" w:rsidRPr="00C00AA1" w:rsidRDefault="000D4673" w:rsidP="00BD409C">
            <w:pPr>
              <w:spacing w:line="240" w:lineRule="auto"/>
              <w:ind w:left="142"/>
              <w:rPr>
                <w:rFonts w:ascii="Times New Roman" w:hAnsi="Times New Roman"/>
                <w:b/>
                <w:sz w:val="22"/>
                <w:szCs w:val="22"/>
              </w:rPr>
            </w:pPr>
            <w:r w:rsidRPr="00BD7531">
              <w:rPr>
                <w:rFonts w:ascii="Times New Roman" w:hAnsi="Times New Roman"/>
                <w:b/>
                <w:sz w:val="22"/>
                <w:szCs w:val="22"/>
              </w:rPr>
              <w:t xml:space="preserve">Вывод: </w:t>
            </w:r>
            <w:r w:rsidRPr="00BD7531">
              <w:rPr>
                <w:rFonts w:ascii="Times New Roman" w:hAnsi="Times New Roman"/>
                <w:sz w:val="22"/>
                <w:szCs w:val="22"/>
              </w:rPr>
              <w:t>для целей СУУТП-проекта контур регулирования отрабатывает удовлетворительно.</w:t>
            </w:r>
            <w:r w:rsidR="00E902AF">
              <w:rPr>
                <w:rFonts w:ascii="Times New Roman" w:hAnsi="Times New Roman"/>
                <w:sz w:val="22"/>
                <w:szCs w:val="22"/>
              </w:rPr>
              <w:t xml:space="preserve"> СКО до</w:t>
            </w:r>
            <w:r w:rsidR="00E902AF" w:rsidRPr="00C00AA1">
              <w:rPr>
                <w:rFonts w:ascii="Times New Roman" w:hAnsi="Times New Roman"/>
                <w:sz w:val="22"/>
                <w:szCs w:val="22"/>
              </w:rPr>
              <w:t>:</w:t>
            </w:r>
            <w:r w:rsidR="00E902AF">
              <w:rPr>
                <w:rFonts w:ascii="Times New Roman" w:hAnsi="Times New Roman"/>
                <w:sz w:val="22"/>
                <w:szCs w:val="22"/>
              </w:rPr>
              <w:t xml:space="preserve"> 0.</w:t>
            </w:r>
            <w:r w:rsidR="00BD409C">
              <w:rPr>
                <w:rFonts w:ascii="Times New Roman" w:hAnsi="Times New Roman"/>
                <w:sz w:val="22"/>
                <w:szCs w:val="22"/>
              </w:rPr>
              <w:t>25</w:t>
            </w:r>
            <w:r w:rsidR="00E902AF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FE6E3D">
              <w:rPr>
                <w:rFonts w:ascii="Times New Roman" w:hAnsi="Times New Roman"/>
                <w:sz w:val="22"/>
                <w:szCs w:val="22"/>
              </w:rPr>
              <w:t>º</w:t>
            </w:r>
            <w:r w:rsidR="00FE6E3D">
              <w:rPr>
                <w:rFonts w:ascii="Times New Roman" w:hAnsi="Times New Roman"/>
                <w:sz w:val="22"/>
                <w:szCs w:val="22"/>
                <w:lang w:val="en-US"/>
              </w:rPr>
              <w:t>C</w:t>
            </w:r>
            <w:r w:rsidR="00E902AF" w:rsidRPr="008F5AF3">
              <w:rPr>
                <w:rFonts w:ascii="Times New Roman" w:hAnsi="Times New Roman"/>
                <w:sz w:val="22"/>
                <w:szCs w:val="22"/>
              </w:rPr>
              <w:t>,</w:t>
            </w:r>
            <w:r w:rsidR="00E902AF">
              <w:rPr>
                <w:rFonts w:ascii="Times New Roman" w:hAnsi="Times New Roman"/>
                <w:sz w:val="22"/>
                <w:szCs w:val="22"/>
              </w:rPr>
              <w:t xml:space="preserve"> после</w:t>
            </w:r>
            <w:r w:rsidR="00E902AF" w:rsidRPr="00C00AA1">
              <w:rPr>
                <w:rFonts w:ascii="Times New Roman" w:hAnsi="Times New Roman"/>
                <w:sz w:val="22"/>
                <w:szCs w:val="22"/>
              </w:rPr>
              <w:t>:</w:t>
            </w:r>
            <w:r w:rsidR="00E902AF">
              <w:rPr>
                <w:rFonts w:ascii="Times New Roman" w:hAnsi="Times New Roman"/>
                <w:sz w:val="22"/>
                <w:szCs w:val="22"/>
              </w:rPr>
              <w:t xml:space="preserve"> 0.</w:t>
            </w:r>
            <w:r w:rsidR="00BD409C">
              <w:rPr>
                <w:rFonts w:ascii="Times New Roman" w:hAnsi="Times New Roman"/>
                <w:sz w:val="22"/>
                <w:szCs w:val="22"/>
              </w:rPr>
              <w:t>1</w:t>
            </w:r>
            <w:r w:rsidR="00E902AF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FE6E3D">
              <w:rPr>
                <w:rFonts w:ascii="Times New Roman" w:hAnsi="Times New Roman"/>
                <w:sz w:val="22"/>
                <w:szCs w:val="22"/>
              </w:rPr>
              <w:t>º</w:t>
            </w:r>
            <w:r w:rsidR="00FE6E3D">
              <w:rPr>
                <w:rFonts w:ascii="Times New Roman" w:hAnsi="Times New Roman"/>
                <w:sz w:val="22"/>
                <w:szCs w:val="22"/>
                <w:lang w:val="en-US"/>
              </w:rPr>
              <w:t>C</w:t>
            </w:r>
            <w:r w:rsidR="009917C7">
              <w:rPr>
                <w:rFonts w:ascii="Times New Roman" w:hAnsi="Times New Roman"/>
                <w:sz w:val="22"/>
                <w:szCs w:val="22"/>
              </w:rPr>
              <w:t>.</w:t>
            </w:r>
          </w:p>
        </w:tc>
      </w:tr>
    </w:tbl>
    <w:p w14:paraId="4DC562B9" w14:textId="6A401474" w:rsidR="009542F3" w:rsidRDefault="009542F3" w:rsidP="00BC40AD">
      <w:pPr>
        <w:pStyle w:val="af1"/>
        <w:ind w:firstLine="0"/>
        <w:sectPr w:rsidR="009542F3" w:rsidSect="0068327E">
          <w:headerReference w:type="default" r:id="rId34"/>
          <w:footerReference w:type="default" r:id="rId35"/>
          <w:footnotePr>
            <w:pos w:val="beneathText"/>
          </w:footnotePr>
          <w:pgSz w:w="16838" w:h="11906" w:orient="landscape" w:code="9"/>
          <w:pgMar w:top="567" w:right="567" w:bottom="1418" w:left="1701" w:header="0" w:footer="0" w:gutter="0"/>
          <w:cols w:space="720"/>
          <w:docGrid w:linePitch="326"/>
        </w:sectPr>
      </w:pPr>
    </w:p>
    <w:p w14:paraId="1093DD37" w14:textId="51AD85E1" w:rsidR="00BC40AD" w:rsidRDefault="00BC40AD" w:rsidP="00DE1D57">
      <w:pPr>
        <w:pStyle w:val="1"/>
        <w:ind w:left="357" w:hanging="357"/>
      </w:pPr>
      <w:bookmarkStart w:id="2095" w:name="_Toc139619773"/>
      <w:bookmarkStart w:id="2096" w:name="_Toc112142365"/>
      <w:r>
        <w:lastRenderedPageBreak/>
        <w:t>Результаты настройки базового регулирования</w:t>
      </w:r>
      <w:bookmarkEnd w:id="2095"/>
    </w:p>
    <w:p w14:paraId="139A2EF5" w14:textId="77777777" w:rsidR="00BC40AD" w:rsidRPr="004D47BA" w:rsidRDefault="00BC40AD" w:rsidP="00BC40AD">
      <w:pPr>
        <w:pStyle w:val="3c"/>
        <w:ind w:left="851" w:hanging="709"/>
      </w:pPr>
      <w:bookmarkStart w:id="2097" w:name="_Toc139619774"/>
      <w:r w:rsidRPr="004D47BA">
        <w:t>Порядок проведения тестирования и полученные отклики</w:t>
      </w:r>
      <w:bookmarkEnd w:id="2097"/>
    </w:p>
    <w:p w14:paraId="2ED3DB61" w14:textId="2A21330C" w:rsidR="00BC40AD" w:rsidRDefault="00BC40AD" w:rsidP="00A62A63">
      <w:pPr>
        <w:pStyle w:val="af1"/>
        <w:ind w:left="851"/>
      </w:pPr>
      <w:r w:rsidRPr="004D47BA">
        <w:t xml:space="preserve">Предварительное тестирование проведено в </w:t>
      </w:r>
      <w:r w:rsidRPr="000D3CF9">
        <w:t xml:space="preserve">период с </w:t>
      </w:r>
      <w:r>
        <w:t>22</w:t>
      </w:r>
      <w:r w:rsidRPr="00AA7A84">
        <w:t>.</w:t>
      </w:r>
      <w:r>
        <w:t>05</w:t>
      </w:r>
      <w:r w:rsidRPr="00AA7A84">
        <w:t>.202</w:t>
      </w:r>
      <w:r>
        <w:t>3</w:t>
      </w:r>
      <w:r w:rsidRPr="00AA7A84">
        <w:t xml:space="preserve"> по </w:t>
      </w:r>
      <w:r>
        <w:t>02</w:t>
      </w:r>
      <w:r w:rsidRPr="00AA7A84">
        <w:t>.0</w:t>
      </w:r>
      <w:r>
        <w:t>6</w:t>
      </w:r>
      <w:r w:rsidRPr="00AA7A84">
        <w:t>.2022</w:t>
      </w:r>
      <w:r>
        <w:t xml:space="preserve"> </w:t>
      </w:r>
      <w:r w:rsidRPr="000D3CF9">
        <w:t>в</w:t>
      </w:r>
      <w:r w:rsidRPr="004D47BA">
        <w:t xml:space="preserve"> соответствии с согласованной «Программой предварительного тестирования»</w:t>
      </w:r>
      <w:r>
        <w:t>.</w:t>
      </w:r>
    </w:p>
    <w:p w14:paraId="28692D93" w14:textId="0715B4D9" w:rsidR="001E4D7F" w:rsidRDefault="001E4D7F" w:rsidP="00EB3FB8">
      <w:pPr>
        <w:pStyle w:val="20"/>
      </w:pPr>
      <w:bookmarkStart w:id="2098" w:name="_Toc139619775"/>
      <w:r>
        <w:t>Описание выявленных проблем</w:t>
      </w:r>
      <w:bookmarkEnd w:id="2096"/>
      <w:bookmarkEnd w:id="2098"/>
      <w:r>
        <w:t xml:space="preserve"> </w:t>
      </w:r>
    </w:p>
    <w:p w14:paraId="66061620" w14:textId="02CBE1D5" w:rsidR="001E4D7F" w:rsidRDefault="001E4D7F" w:rsidP="00CC701C">
      <w:pPr>
        <w:pStyle w:val="af1"/>
        <w:ind w:right="140"/>
      </w:pPr>
      <w:r w:rsidRPr="001E4D7F">
        <w:t xml:space="preserve">В таблице </w:t>
      </w:r>
      <w:r w:rsidR="00364727">
        <w:t>5</w:t>
      </w:r>
      <w:r w:rsidRPr="001E4D7F">
        <w:t xml:space="preserve"> указан список различных проблем, выявленных в ходе предварительного тестирования </w:t>
      </w:r>
      <w:r w:rsidR="00624BE3">
        <w:t>и обследования, а также</w:t>
      </w:r>
      <w:r w:rsidRPr="001E4D7F">
        <w:t xml:space="preserve"> предложения по их устранению.</w:t>
      </w:r>
    </w:p>
    <w:p w14:paraId="128BAC89" w14:textId="77777777" w:rsidR="00872B90" w:rsidRDefault="00872B90" w:rsidP="00872B90">
      <w:pPr>
        <w:pStyle w:val="af1"/>
        <w:ind w:right="140"/>
      </w:pPr>
      <w:r w:rsidRPr="00872B90">
        <w:t>Ранжирование критичности:</w:t>
      </w:r>
    </w:p>
    <w:p w14:paraId="1366AE42" w14:textId="77777777" w:rsidR="00DC4186" w:rsidRPr="00DC4186" w:rsidRDefault="00DC4186" w:rsidP="00AD736B">
      <w:pPr>
        <w:pStyle w:val="a8"/>
      </w:pPr>
      <w:r w:rsidRPr="00DC4186">
        <w:t xml:space="preserve">1 - не критично, косвенно может влиять на работу всей установки, загрузку операторов, снижает риски дестабилизации технологического режима, расчета материального баланса и </w:t>
      </w:r>
      <w:proofErr w:type="spellStart"/>
      <w:r w:rsidRPr="00DC4186">
        <w:t>др</w:t>
      </w:r>
      <w:proofErr w:type="spellEnd"/>
      <w:r w:rsidRPr="00DC4186">
        <w:t>;</w:t>
      </w:r>
    </w:p>
    <w:p w14:paraId="6537CD13" w14:textId="77777777" w:rsidR="00DC4186" w:rsidRPr="00DC4186" w:rsidRDefault="00DC4186" w:rsidP="00AD736B">
      <w:pPr>
        <w:pStyle w:val="a8"/>
      </w:pPr>
      <w:r w:rsidRPr="00DC4186">
        <w:t>2 - критично для увеличения глубины автоматизации, влияет на технологический режим установки;</w:t>
      </w:r>
    </w:p>
    <w:p w14:paraId="28C34D76" w14:textId="77777777" w:rsidR="00DC4186" w:rsidRPr="00DC4186" w:rsidRDefault="00DC4186" w:rsidP="00AD736B">
      <w:pPr>
        <w:pStyle w:val="a8"/>
      </w:pPr>
      <w:r w:rsidRPr="00DC4186">
        <w:t>3 - критично для реализации лучшего способа управления, получения гарантированного и потенциальных эффектов.</w:t>
      </w:r>
    </w:p>
    <w:p w14:paraId="1EE54DDB" w14:textId="2BF31EB8" w:rsidR="001E4D7F" w:rsidRDefault="001E4D7F" w:rsidP="00662B6B">
      <w:pPr>
        <w:pStyle w:val="af1"/>
        <w:spacing w:line="240" w:lineRule="auto"/>
      </w:pPr>
      <w:r w:rsidRPr="001E4D7F">
        <w:t xml:space="preserve">Таблица </w:t>
      </w:r>
      <w:bookmarkStart w:id="2099" w:name="таблица10"/>
      <w:r w:rsidRPr="001E4D7F">
        <w:fldChar w:fldCharType="begin"/>
      </w:r>
      <w:r w:rsidRPr="001E4D7F">
        <w:instrText xml:space="preserve"> SEQ Таблица \* ARABIC </w:instrText>
      </w:r>
      <w:r w:rsidRPr="001E4D7F">
        <w:fldChar w:fldCharType="separate"/>
      </w:r>
      <w:r w:rsidR="003F0B11">
        <w:rPr>
          <w:noProof/>
        </w:rPr>
        <w:t>5</w:t>
      </w:r>
      <w:r w:rsidRPr="001E4D7F">
        <w:fldChar w:fldCharType="end"/>
      </w:r>
      <w:bookmarkEnd w:id="2099"/>
      <w:r w:rsidRPr="001E4D7F">
        <w:t xml:space="preserve"> – Список проблем, выявленных в ходе предварительного тестирования</w:t>
      </w:r>
    </w:p>
    <w:tbl>
      <w:tblPr>
        <w:tblStyle w:val="aff3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59"/>
        <w:gridCol w:w="1985"/>
        <w:gridCol w:w="1701"/>
        <w:gridCol w:w="1559"/>
      </w:tblGrid>
      <w:tr w:rsidR="00BC40AD" w:rsidRPr="005B2CDD" w14:paraId="5F02B6C8" w14:textId="77777777" w:rsidTr="003100A9">
        <w:trPr>
          <w:tblHeader/>
        </w:trPr>
        <w:tc>
          <w:tcPr>
            <w:tcW w:w="1560" w:type="dxa"/>
            <w:vAlign w:val="center"/>
          </w:tcPr>
          <w:p w14:paraId="75993D91" w14:textId="77777777" w:rsidR="00BC40AD" w:rsidRPr="005B2CDD" w:rsidRDefault="00BC40AD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Аппарат</w:t>
            </w:r>
          </w:p>
        </w:tc>
        <w:tc>
          <w:tcPr>
            <w:tcW w:w="1559" w:type="dxa"/>
            <w:vAlign w:val="center"/>
          </w:tcPr>
          <w:p w14:paraId="12DBEB4D" w14:textId="77777777" w:rsidR="00BC40AD" w:rsidRPr="005B2CDD" w:rsidRDefault="00BC40AD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Позиция</w:t>
            </w:r>
          </w:p>
        </w:tc>
        <w:tc>
          <w:tcPr>
            <w:tcW w:w="1559" w:type="dxa"/>
            <w:vAlign w:val="center"/>
          </w:tcPr>
          <w:p w14:paraId="19DE93C2" w14:textId="77777777" w:rsidR="00BC40AD" w:rsidRPr="005B2CDD" w:rsidRDefault="00BC40AD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Наименование позиции</w:t>
            </w:r>
          </w:p>
        </w:tc>
        <w:tc>
          <w:tcPr>
            <w:tcW w:w="1985" w:type="dxa"/>
            <w:vAlign w:val="center"/>
          </w:tcPr>
          <w:p w14:paraId="0AD74874" w14:textId="77777777" w:rsidR="00BC40AD" w:rsidRPr="005B2CDD" w:rsidRDefault="00BC40AD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Проблема</w:t>
            </w:r>
          </w:p>
        </w:tc>
        <w:tc>
          <w:tcPr>
            <w:tcW w:w="1701" w:type="dxa"/>
            <w:vAlign w:val="center"/>
          </w:tcPr>
          <w:p w14:paraId="00034EDB" w14:textId="77777777" w:rsidR="00BC40AD" w:rsidRPr="005B2CDD" w:rsidRDefault="00BC40AD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Рекомендация</w:t>
            </w:r>
          </w:p>
        </w:tc>
        <w:tc>
          <w:tcPr>
            <w:tcW w:w="1559" w:type="dxa"/>
            <w:vAlign w:val="center"/>
          </w:tcPr>
          <w:p w14:paraId="19F4CA54" w14:textId="77777777" w:rsidR="00BC40AD" w:rsidRPr="005B2CDD" w:rsidRDefault="00BC40AD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>Критичность</w:t>
            </w:r>
          </w:p>
        </w:tc>
      </w:tr>
      <w:tr w:rsidR="00BC40AD" w:rsidRPr="005B2CDD" w14:paraId="3A1805BD" w14:textId="77777777" w:rsidTr="00945A07">
        <w:tc>
          <w:tcPr>
            <w:tcW w:w="9923" w:type="dxa"/>
            <w:gridSpan w:val="6"/>
            <w:vAlign w:val="center"/>
          </w:tcPr>
          <w:p w14:paraId="062AFC27" w14:textId="371E39B4" w:rsidR="00BC40AD" w:rsidRPr="005B2CDD" w:rsidRDefault="00BC40AD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Цех № </w:t>
            </w:r>
            <w:r w:rsidR="008D1F89">
              <w:rPr>
                <w:rFonts w:ascii="Times New Roman" w:hAnsi="Times New Roman"/>
                <w:sz w:val="22"/>
                <w:szCs w:val="22"/>
              </w:rPr>
              <w:t>0403</w:t>
            </w:r>
          </w:p>
        </w:tc>
      </w:tr>
      <w:tr w:rsidR="00BC40AD" w:rsidRPr="005B2CDD" w14:paraId="39139852" w14:textId="77777777" w:rsidTr="003100A9">
        <w:tc>
          <w:tcPr>
            <w:tcW w:w="1560" w:type="dxa"/>
            <w:vAlign w:val="center"/>
          </w:tcPr>
          <w:p w14:paraId="46A0E586" w14:textId="0023A1B6" w:rsidR="00BC40AD" w:rsidRPr="008D1F89" w:rsidRDefault="008D1F89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highlight w:val="yellow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/1</w:t>
            </w:r>
          </w:p>
        </w:tc>
        <w:tc>
          <w:tcPr>
            <w:tcW w:w="1559" w:type="dxa"/>
            <w:vAlign w:val="center"/>
          </w:tcPr>
          <w:p w14:paraId="2592128F" w14:textId="510A66BB" w:rsidR="00BC40AD" w:rsidRPr="005B2CDD" w:rsidRDefault="00BC40AD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highlight w:val="yellow"/>
                <w:lang w:val="en-US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="006A4A09"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TIRCA31700</w:t>
            </w:r>
          </w:p>
        </w:tc>
        <w:tc>
          <w:tcPr>
            <w:tcW w:w="1559" w:type="dxa"/>
            <w:vAlign w:val="center"/>
          </w:tcPr>
          <w:p w14:paraId="6FDEB95C" w14:textId="4026F575" w:rsidR="00BC40AD" w:rsidRPr="005B2CDD" w:rsidRDefault="006A4A09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Температура </w:t>
            </w:r>
            <w:proofErr w:type="spellStart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окисл</w:t>
            </w:r>
            <w:proofErr w:type="spellEnd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.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 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-4/1</w:t>
            </w:r>
          </w:p>
        </w:tc>
        <w:tc>
          <w:tcPr>
            <w:tcW w:w="1985" w:type="dxa"/>
            <w:vAlign w:val="center"/>
          </w:tcPr>
          <w:p w14:paraId="4E79EE37" w14:textId="4733D923" w:rsidR="00BC40AD" w:rsidRPr="006A4A09" w:rsidRDefault="006A4A09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-4/1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 невозможно</w:t>
            </w:r>
          </w:p>
        </w:tc>
        <w:tc>
          <w:tcPr>
            <w:tcW w:w="1701" w:type="dxa"/>
            <w:vAlign w:val="center"/>
          </w:tcPr>
          <w:p w14:paraId="36B48E1F" w14:textId="66F2F132" w:rsidR="00BC40AD" w:rsidRPr="005B2CDD" w:rsidRDefault="006A4A09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Замена</w:t>
            </w:r>
            <w:r w:rsidRPr="003526C4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0A5AA5">
              <w:rPr>
                <w:rFonts w:ascii="Times New Roman" w:hAnsi="Times New Roman"/>
                <w:sz w:val="22"/>
                <w:szCs w:val="22"/>
              </w:rPr>
              <w:t xml:space="preserve">теплообменника или снижение подачи </w:t>
            </w:r>
            <w:proofErr w:type="spellStart"/>
            <w:r w:rsidR="000A5AA5"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 w:rsidR="000A5AA5"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="000A5AA5"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="000A5AA5"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-4/1</w:t>
            </w:r>
          </w:p>
        </w:tc>
        <w:tc>
          <w:tcPr>
            <w:tcW w:w="1559" w:type="dxa"/>
            <w:vAlign w:val="center"/>
          </w:tcPr>
          <w:p w14:paraId="47BD0272" w14:textId="3814FC67" w:rsidR="00BC40AD" w:rsidRPr="005B2CDD" w:rsidRDefault="006A4A09" w:rsidP="00945A07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6A4A09" w:rsidRPr="005B2CDD" w14:paraId="6863D6CE" w14:textId="77777777" w:rsidTr="003100A9">
        <w:tc>
          <w:tcPr>
            <w:tcW w:w="1560" w:type="dxa"/>
            <w:vAlign w:val="center"/>
          </w:tcPr>
          <w:p w14:paraId="44CF93F3" w14:textId="04930776" w:rsidR="006A4A09" w:rsidRPr="006A4A09" w:rsidRDefault="006A4A09" w:rsidP="006A4A0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6A6B9D7A" w14:textId="5628452C" w:rsidR="006A4A09" w:rsidRPr="005B2CDD" w:rsidRDefault="006A4A09" w:rsidP="006A4A0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2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3D85471C" w14:textId="30779FFB" w:rsidR="006A4A09" w:rsidRDefault="006A4A09" w:rsidP="006A4A0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Температура </w:t>
            </w:r>
            <w:proofErr w:type="spellStart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окисл</w:t>
            </w:r>
            <w:proofErr w:type="spellEnd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.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 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2</w:t>
            </w:r>
          </w:p>
        </w:tc>
        <w:tc>
          <w:tcPr>
            <w:tcW w:w="1985" w:type="dxa"/>
            <w:vAlign w:val="center"/>
          </w:tcPr>
          <w:p w14:paraId="3D05C554" w14:textId="75E0B1F1" w:rsidR="006A4A09" w:rsidRPr="005B2CDD" w:rsidRDefault="006A4A09" w:rsidP="006A4A0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2 невозможно</w:t>
            </w:r>
          </w:p>
        </w:tc>
        <w:tc>
          <w:tcPr>
            <w:tcW w:w="1701" w:type="dxa"/>
            <w:vAlign w:val="center"/>
          </w:tcPr>
          <w:p w14:paraId="216FFE49" w14:textId="21589C02" w:rsidR="006A4A09" w:rsidRPr="005B2CDD" w:rsidRDefault="000A5AA5" w:rsidP="006A4A0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Замена</w:t>
            </w:r>
            <w:r w:rsidRPr="003526C4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607AF708" w14:textId="0BFFADB0" w:rsidR="006A4A09" w:rsidRPr="005B2CDD" w:rsidRDefault="006A4A09" w:rsidP="006A4A0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0A5AA5" w:rsidRPr="005B2CDD" w14:paraId="4573B5DD" w14:textId="77777777" w:rsidTr="003100A9">
        <w:tc>
          <w:tcPr>
            <w:tcW w:w="1560" w:type="dxa"/>
            <w:vAlign w:val="center"/>
          </w:tcPr>
          <w:p w14:paraId="1C4FD293" w14:textId="76873360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3D4E15F6" w14:textId="6F2A398D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B2CDD">
              <w:rPr>
                <w:rFonts w:ascii="Times New Roman" w:hAnsi="Times New Roman"/>
                <w:sz w:val="22"/>
                <w:szCs w:val="22"/>
              </w:rPr>
              <w:t xml:space="preserve">Клапан регулятора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4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77AD5FEC" w14:textId="7DF07B74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Температура </w:t>
            </w:r>
            <w:proofErr w:type="spellStart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окисл</w:t>
            </w:r>
            <w:proofErr w:type="spellEnd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.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 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3</w:t>
            </w:r>
          </w:p>
        </w:tc>
        <w:tc>
          <w:tcPr>
            <w:tcW w:w="1985" w:type="dxa"/>
            <w:vAlign w:val="center"/>
          </w:tcPr>
          <w:p w14:paraId="5145CD9B" w14:textId="294C4EEC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3 невозможно</w:t>
            </w:r>
          </w:p>
        </w:tc>
        <w:tc>
          <w:tcPr>
            <w:tcW w:w="1701" w:type="dxa"/>
            <w:vAlign w:val="center"/>
          </w:tcPr>
          <w:p w14:paraId="7DED8A4C" w14:textId="1533D5E7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Замена</w:t>
            </w:r>
            <w:r w:rsidRPr="003526C4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1CDF8165" w14:textId="366D99ED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0A5AA5" w:rsidRPr="005B2CDD" w14:paraId="00839F00" w14:textId="77777777" w:rsidTr="003100A9">
        <w:tc>
          <w:tcPr>
            <w:tcW w:w="1560" w:type="dxa"/>
            <w:vAlign w:val="center"/>
          </w:tcPr>
          <w:p w14:paraId="3BF0A46A" w14:textId="0E379BD8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19E05179" w14:textId="292DDC13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5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4DA25610" w14:textId="41593AE4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Температура </w:t>
            </w:r>
            <w:proofErr w:type="spellStart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окисл</w:t>
            </w:r>
            <w:proofErr w:type="spellEnd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.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 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4</w:t>
            </w:r>
          </w:p>
        </w:tc>
        <w:tc>
          <w:tcPr>
            <w:tcW w:w="1985" w:type="dxa"/>
            <w:vAlign w:val="center"/>
          </w:tcPr>
          <w:p w14:paraId="67CC8C1C" w14:textId="687489A8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</w:t>
            </w:r>
            <w:r>
              <w:rPr>
                <w:rFonts w:ascii="Times New Roman" w:hAnsi="Times New Roman"/>
                <w:sz w:val="22"/>
                <w:szCs w:val="22"/>
              </w:rPr>
              <w:lastRenderedPageBreak/>
              <w:t xml:space="preserve">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4 невозможно</w:t>
            </w:r>
          </w:p>
        </w:tc>
        <w:tc>
          <w:tcPr>
            <w:tcW w:w="1701" w:type="dxa"/>
            <w:vAlign w:val="center"/>
          </w:tcPr>
          <w:p w14:paraId="2D280862" w14:textId="633E9C63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lastRenderedPageBreak/>
              <w:t>Замена</w:t>
            </w:r>
            <w:r w:rsidRPr="003526C4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73D654E4" w14:textId="5E9F566C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0A5AA5" w:rsidRPr="005B2CDD" w14:paraId="0821B12C" w14:textId="77777777" w:rsidTr="003100A9">
        <w:tc>
          <w:tcPr>
            <w:tcW w:w="1560" w:type="dxa"/>
            <w:vAlign w:val="center"/>
          </w:tcPr>
          <w:p w14:paraId="05DBEB35" w14:textId="0B138690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60DB0933" w14:textId="5F607C0C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7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4DFCC52A" w14:textId="4F8C2655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Температура </w:t>
            </w:r>
            <w:proofErr w:type="spellStart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окисл</w:t>
            </w:r>
            <w:proofErr w:type="spellEnd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.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 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5</w:t>
            </w:r>
          </w:p>
        </w:tc>
        <w:tc>
          <w:tcPr>
            <w:tcW w:w="1985" w:type="dxa"/>
            <w:vAlign w:val="center"/>
          </w:tcPr>
          <w:p w14:paraId="7524BBB7" w14:textId="090E9EA7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5 невозможно</w:t>
            </w:r>
          </w:p>
        </w:tc>
        <w:tc>
          <w:tcPr>
            <w:tcW w:w="1701" w:type="dxa"/>
            <w:vAlign w:val="center"/>
          </w:tcPr>
          <w:p w14:paraId="1D42450F" w14:textId="5D689BBF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Замена</w:t>
            </w:r>
            <w:r w:rsidRPr="003526C4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12600161" w14:textId="2BA876C9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0A5AA5" w:rsidRPr="005B2CDD" w14:paraId="02AD4B96" w14:textId="77777777" w:rsidTr="003100A9">
        <w:tc>
          <w:tcPr>
            <w:tcW w:w="1560" w:type="dxa"/>
            <w:vAlign w:val="center"/>
          </w:tcPr>
          <w:p w14:paraId="53CBAF59" w14:textId="4C2F3439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812CF4F" w14:textId="1383CC94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8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14A7EBB5" w14:textId="5C07C803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Температура </w:t>
            </w:r>
            <w:proofErr w:type="spellStart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окисл</w:t>
            </w:r>
            <w:proofErr w:type="spellEnd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.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 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6</w:t>
            </w:r>
          </w:p>
        </w:tc>
        <w:tc>
          <w:tcPr>
            <w:tcW w:w="1985" w:type="dxa"/>
            <w:vAlign w:val="center"/>
          </w:tcPr>
          <w:p w14:paraId="090A48B6" w14:textId="54192558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6 невозможно</w:t>
            </w:r>
          </w:p>
        </w:tc>
        <w:tc>
          <w:tcPr>
            <w:tcW w:w="1701" w:type="dxa"/>
            <w:vAlign w:val="center"/>
          </w:tcPr>
          <w:p w14:paraId="6A942C4E" w14:textId="068A0BE8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Замена</w:t>
            </w:r>
            <w:r w:rsidRPr="003526C4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5174A365" w14:textId="4CB62DCF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0A5AA5" w:rsidRPr="005B2CDD" w14:paraId="6A7C814A" w14:textId="77777777" w:rsidTr="003100A9">
        <w:tc>
          <w:tcPr>
            <w:tcW w:w="1560" w:type="dxa"/>
            <w:vAlign w:val="center"/>
          </w:tcPr>
          <w:p w14:paraId="22967A29" w14:textId="0A0587D6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01D94E57" w14:textId="424BF2AD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TIRCA31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600</w:t>
            </w:r>
          </w:p>
        </w:tc>
        <w:tc>
          <w:tcPr>
            <w:tcW w:w="1559" w:type="dxa"/>
            <w:vAlign w:val="center"/>
          </w:tcPr>
          <w:p w14:paraId="089F121C" w14:textId="7E6FD677" w:rsidR="000A5AA5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Температура </w:t>
            </w:r>
            <w:proofErr w:type="spellStart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окисл</w:t>
            </w:r>
            <w:proofErr w:type="spellEnd"/>
            <w:r w:rsidRPr="00941AA4">
              <w:rPr>
                <w:rFonts w:ascii="Times New Roman" w:hAnsi="Times New Roman"/>
                <w:color w:val="000000"/>
                <w:sz w:val="22"/>
                <w:szCs w:val="20"/>
              </w:rPr>
              <w:t>.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 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 xml:space="preserve">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7</w:t>
            </w:r>
          </w:p>
        </w:tc>
        <w:tc>
          <w:tcPr>
            <w:tcW w:w="1985" w:type="dxa"/>
            <w:vAlign w:val="center"/>
          </w:tcPr>
          <w:p w14:paraId="59867FFC" w14:textId="06AB1E75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окисл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после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7 невозможно</w:t>
            </w:r>
          </w:p>
        </w:tc>
        <w:tc>
          <w:tcPr>
            <w:tcW w:w="1701" w:type="dxa"/>
            <w:vAlign w:val="center"/>
          </w:tcPr>
          <w:p w14:paraId="17E8BFC8" w14:textId="63962131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Замена</w:t>
            </w:r>
            <w:r w:rsidRPr="003526C4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7</w:t>
            </w:r>
          </w:p>
        </w:tc>
        <w:tc>
          <w:tcPr>
            <w:tcW w:w="1559" w:type="dxa"/>
            <w:vAlign w:val="center"/>
          </w:tcPr>
          <w:p w14:paraId="57120CA9" w14:textId="6E1C388B" w:rsidR="000A5AA5" w:rsidRPr="005B2CDD" w:rsidRDefault="000A5AA5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A75E9F" w:rsidRPr="005B2CDD" w14:paraId="0C6A9B03" w14:textId="77777777" w:rsidTr="003100A9">
        <w:tc>
          <w:tcPr>
            <w:tcW w:w="1560" w:type="dxa"/>
            <w:vAlign w:val="center"/>
          </w:tcPr>
          <w:p w14:paraId="63508718" w14:textId="739383DD" w:rsidR="00A75E9F" w:rsidRPr="00A75E9F" w:rsidRDefault="00A75E9F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A75E9F">
              <w:rPr>
                <w:rFonts w:ascii="Times New Roman" w:hAnsi="Times New Roman"/>
                <w:sz w:val="22"/>
                <w:szCs w:val="22"/>
              </w:rPr>
              <w:t>Колонна К-14</w:t>
            </w:r>
            <w:r w:rsidRPr="00A75E9F">
              <w:rPr>
                <w:rFonts w:ascii="Times New Roman" w:hAnsi="Times New Roman"/>
                <w:sz w:val="22"/>
                <w:szCs w:val="22"/>
                <w:lang w:val="en-US"/>
              </w:rPr>
              <w:t>/1</w:t>
            </w:r>
          </w:p>
        </w:tc>
        <w:tc>
          <w:tcPr>
            <w:tcW w:w="1559" w:type="dxa"/>
            <w:vAlign w:val="center"/>
          </w:tcPr>
          <w:p w14:paraId="235B9F81" w14:textId="4F41C4F5" w:rsidR="00A75E9F" w:rsidRPr="00A75E9F" w:rsidRDefault="00A75E9F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A75E9F">
              <w:rPr>
                <w:rFonts w:ascii="Times New Roman" w:hAnsi="Times New Roman"/>
                <w:color w:val="000000"/>
                <w:sz w:val="22"/>
                <w:szCs w:val="22"/>
              </w:rPr>
              <w:t>FIRCA33802</w:t>
            </w:r>
          </w:p>
        </w:tc>
        <w:tc>
          <w:tcPr>
            <w:tcW w:w="1559" w:type="dxa"/>
            <w:vAlign w:val="center"/>
          </w:tcPr>
          <w:p w14:paraId="0D02CE0A" w14:textId="50937138" w:rsidR="00A75E9F" w:rsidRPr="00A75E9F" w:rsidRDefault="00A75E9F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A75E9F">
              <w:rPr>
                <w:rFonts w:ascii="Times New Roman" w:hAnsi="Times New Roman"/>
                <w:color w:val="000000"/>
                <w:sz w:val="22"/>
                <w:szCs w:val="22"/>
              </w:rPr>
              <w:t>Расход РМ в К-14/1</w:t>
            </w:r>
          </w:p>
        </w:tc>
        <w:tc>
          <w:tcPr>
            <w:tcW w:w="1985" w:type="dxa"/>
            <w:vAlign w:val="center"/>
          </w:tcPr>
          <w:p w14:paraId="3FA7159F" w14:textId="321A1349" w:rsidR="00A75E9F" w:rsidRDefault="00A75E9F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Сильные колебания </w:t>
            </w:r>
            <w:r w:rsidR="00D37447">
              <w:rPr>
                <w:rFonts w:ascii="Times New Roman" w:hAnsi="Times New Roman"/>
                <w:sz w:val="22"/>
                <w:szCs w:val="22"/>
              </w:rPr>
              <w:t>расхода</w:t>
            </w:r>
            <w:r w:rsidRPr="00A75E9F">
              <w:rPr>
                <w:rFonts w:ascii="Times New Roman" w:hAnsi="Times New Roman"/>
                <w:sz w:val="22"/>
                <w:szCs w:val="22"/>
              </w:rPr>
              <w:t xml:space="preserve"> РМО на К-14/1</w:t>
            </w:r>
          </w:p>
        </w:tc>
        <w:tc>
          <w:tcPr>
            <w:tcW w:w="1701" w:type="dxa"/>
            <w:vAlign w:val="center"/>
          </w:tcPr>
          <w:p w14:paraId="07F55340" w14:textId="67954CAF" w:rsidR="00A75E9F" w:rsidRDefault="00A75E9F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</w:p>
        </w:tc>
        <w:tc>
          <w:tcPr>
            <w:tcW w:w="1559" w:type="dxa"/>
            <w:vAlign w:val="center"/>
          </w:tcPr>
          <w:p w14:paraId="69877399" w14:textId="1C04B10F" w:rsidR="00A75E9F" w:rsidRDefault="00D37447" w:rsidP="000A5AA5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3100A9" w:rsidRPr="005B2CDD" w14:paraId="6945DC22" w14:textId="77777777" w:rsidTr="00E70F82">
        <w:tc>
          <w:tcPr>
            <w:tcW w:w="1560" w:type="dxa"/>
            <w:vAlign w:val="center"/>
          </w:tcPr>
          <w:p w14:paraId="23F6C241" w14:textId="3C5B92C9" w:rsidR="003100A9" w:rsidRDefault="003100A9" w:rsidP="003100A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559" w:type="dxa"/>
            <w:vAlign w:val="center"/>
          </w:tcPr>
          <w:p w14:paraId="4C87102E" w14:textId="593337A6" w:rsidR="003100A9" w:rsidRPr="003100A9" w:rsidRDefault="003100A9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TIRCA317041</w:t>
            </w:r>
          </w:p>
        </w:tc>
        <w:tc>
          <w:tcPr>
            <w:tcW w:w="1559" w:type="dxa"/>
            <w:vAlign w:val="bottom"/>
          </w:tcPr>
          <w:p w14:paraId="74848302" w14:textId="4F623E57" w:rsidR="003100A9" w:rsidRPr="003100A9" w:rsidRDefault="003100A9" w:rsidP="003100A9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4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985" w:type="dxa"/>
            <w:vAlign w:val="center"/>
          </w:tcPr>
          <w:p w14:paraId="1AA2DCD0" w14:textId="7F3E7D53" w:rsidR="003100A9" w:rsidRDefault="000442B0" w:rsidP="003100A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4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1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74FDDF6A" w14:textId="614DF6E0" w:rsidR="003100A9" w:rsidRPr="00A62A63" w:rsidRDefault="000442B0" w:rsidP="003100A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 w:rsidR="00A62A63"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 w:rsidR="00A62A63"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 w:rsidR="00A62A63"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="00A62A63"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="00A62A63"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 w:rsidR="00A62A63">
              <w:rPr>
                <w:rFonts w:ascii="Times New Roman" w:hAnsi="Times New Roman"/>
                <w:color w:val="000000"/>
                <w:sz w:val="22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4A70ED21" w14:textId="56602D83" w:rsidR="003100A9" w:rsidRDefault="000442B0" w:rsidP="003100A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0442B0" w:rsidRPr="005B2CDD" w14:paraId="1D0263FA" w14:textId="77777777" w:rsidTr="00E70F82">
        <w:tc>
          <w:tcPr>
            <w:tcW w:w="1560" w:type="dxa"/>
            <w:vAlign w:val="center"/>
          </w:tcPr>
          <w:p w14:paraId="692F03B7" w14:textId="6C67A55E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BAE6D34" w14:textId="27B8E35D" w:rsidR="000442B0" w:rsidRPr="005B2CDD" w:rsidRDefault="000442B0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559" w:type="dxa"/>
            <w:vAlign w:val="bottom"/>
          </w:tcPr>
          <w:p w14:paraId="7DA0490A" w14:textId="15B6D5BC" w:rsidR="000442B0" w:rsidRPr="006A4A09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985" w:type="dxa"/>
            <w:vAlign w:val="center"/>
          </w:tcPr>
          <w:p w14:paraId="091F0D15" w14:textId="6BA8DF43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2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07458944" w14:textId="19E7CD27" w:rsidR="000442B0" w:rsidRDefault="00A62A63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11AFB6BE" w14:textId="7D8258A2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0442B0" w:rsidRPr="005B2CDD" w14:paraId="76EB6B81" w14:textId="77777777" w:rsidTr="00E70F82">
        <w:tc>
          <w:tcPr>
            <w:tcW w:w="1560" w:type="dxa"/>
            <w:vAlign w:val="center"/>
          </w:tcPr>
          <w:p w14:paraId="481B52D3" w14:textId="0DA2600E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5B45469C" w14:textId="194EB7D7" w:rsidR="000442B0" w:rsidRPr="005B2CDD" w:rsidRDefault="000442B0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431</w:t>
            </w:r>
          </w:p>
        </w:tc>
        <w:tc>
          <w:tcPr>
            <w:tcW w:w="1559" w:type="dxa"/>
            <w:vAlign w:val="bottom"/>
          </w:tcPr>
          <w:p w14:paraId="0BB2C656" w14:textId="00BE9661" w:rsidR="000442B0" w:rsidRPr="006A4A09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985" w:type="dxa"/>
            <w:vAlign w:val="center"/>
          </w:tcPr>
          <w:p w14:paraId="646F87CA" w14:textId="6AED3F63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3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25B93337" w14:textId="7B573E9E" w:rsidR="000442B0" w:rsidRDefault="00A62A63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4CEE8EDC" w14:textId="6FC08D1B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0442B0" w:rsidRPr="005B2CDD" w14:paraId="16DE0AB0" w14:textId="77777777" w:rsidTr="00E70F82">
        <w:tc>
          <w:tcPr>
            <w:tcW w:w="1560" w:type="dxa"/>
            <w:vAlign w:val="center"/>
          </w:tcPr>
          <w:p w14:paraId="05D4A390" w14:textId="7F43AA38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99386F5" w14:textId="6213EA30" w:rsidR="000442B0" w:rsidRPr="005B2CDD" w:rsidRDefault="000442B0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1559" w:type="dxa"/>
            <w:vAlign w:val="bottom"/>
          </w:tcPr>
          <w:p w14:paraId="3BAD2EF5" w14:textId="4227DAF5" w:rsidR="000442B0" w:rsidRPr="006A4A09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7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985" w:type="dxa"/>
            <w:vAlign w:val="center"/>
          </w:tcPr>
          <w:p w14:paraId="7DEF518E" w14:textId="590A3E50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7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3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6118ABA5" w14:textId="77CED422" w:rsidR="000442B0" w:rsidRDefault="00A62A63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0A7DCAE9" w14:textId="2819B677" w:rsidR="000442B0" w:rsidRDefault="000442B0" w:rsidP="000442B0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DE21C4" w:rsidRPr="005B2CDD" w14:paraId="5468F2BD" w14:textId="77777777" w:rsidTr="00E70F82">
        <w:tc>
          <w:tcPr>
            <w:tcW w:w="1560" w:type="dxa"/>
            <w:vAlign w:val="center"/>
          </w:tcPr>
          <w:p w14:paraId="1A51FF1C" w14:textId="48822086" w:rsidR="00DE21C4" w:rsidRDefault="00DE21C4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56B4916A" w14:textId="411FF964" w:rsidR="00DE21C4" w:rsidRPr="005B2CDD" w:rsidRDefault="00DE21C4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511</w:t>
            </w:r>
          </w:p>
        </w:tc>
        <w:tc>
          <w:tcPr>
            <w:tcW w:w="1559" w:type="dxa"/>
            <w:vAlign w:val="bottom"/>
          </w:tcPr>
          <w:p w14:paraId="683B6AD8" w14:textId="7C0603BC" w:rsidR="00DE21C4" w:rsidRPr="006A4A09" w:rsidRDefault="00DE21C4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1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985" w:type="dxa"/>
            <w:vAlign w:val="center"/>
          </w:tcPr>
          <w:p w14:paraId="4A7ECA6B" w14:textId="6DE0D558" w:rsidR="00DE21C4" w:rsidRDefault="00DE21C4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1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 xml:space="preserve">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4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7D283E90" w14:textId="3B73720E" w:rsidR="00DE21C4" w:rsidRDefault="00A62A63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lastRenderedPageBreak/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0BF51666" w14:textId="191F391D" w:rsidR="00DE21C4" w:rsidRDefault="00DE21C4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DE21C4" w:rsidRPr="005B2CDD" w14:paraId="3D8CF8B7" w14:textId="77777777" w:rsidTr="00E70F82">
        <w:tc>
          <w:tcPr>
            <w:tcW w:w="1560" w:type="dxa"/>
            <w:vAlign w:val="center"/>
          </w:tcPr>
          <w:p w14:paraId="397E7290" w14:textId="68DA62A2" w:rsidR="00DE21C4" w:rsidRDefault="00DE21C4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2FDC472" w14:textId="4368503F" w:rsidR="00DE21C4" w:rsidRPr="005B2CDD" w:rsidRDefault="00DE21C4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521</w:t>
            </w:r>
          </w:p>
        </w:tc>
        <w:tc>
          <w:tcPr>
            <w:tcW w:w="1559" w:type="dxa"/>
            <w:vAlign w:val="bottom"/>
          </w:tcPr>
          <w:p w14:paraId="1C6623DB" w14:textId="2BB28ABC" w:rsidR="00DE21C4" w:rsidRPr="006A4A09" w:rsidRDefault="00DE21C4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985" w:type="dxa"/>
            <w:vAlign w:val="center"/>
          </w:tcPr>
          <w:p w14:paraId="157A4541" w14:textId="21D15C36" w:rsidR="00DE21C4" w:rsidRDefault="00DE21C4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4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0EBF870A" w14:textId="2B7E562F" w:rsidR="00DE21C4" w:rsidRDefault="00A62A63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64AC357D" w14:textId="3CF4BE22" w:rsidR="00DE21C4" w:rsidRDefault="00DE21C4" w:rsidP="00DE21C4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967C39" w:rsidRPr="005B2CDD" w14:paraId="02CAC98F" w14:textId="77777777" w:rsidTr="00E70F82">
        <w:tc>
          <w:tcPr>
            <w:tcW w:w="1560" w:type="dxa"/>
            <w:vAlign w:val="center"/>
          </w:tcPr>
          <w:p w14:paraId="1CC63949" w14:textId="162E46BC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7B906DAC" w14:textId="2F3A7A06" w:rsidR="00967C39" w:rsidRPr="005B2CDD" w:rsidRDefault="00967C39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721</w:t>
            </w:r>
          </w:p>
        </w:tc>
        <w:tc>
          <w:tcPr>
            <w:tcW w:w="1559" w:type="dxa"/>
            <w:vAlign w:val="bottom"/>
          </w:tcPr>
          <w:p w14:paraId="6ECC5C9D" w14:textId="59B8A43C" w:rsidR="00967C39" w:rsidRPr="006A4A0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985" w:type="dxa"/>
            <w:vAlign w:val="center"/>
          </w:tcPr>
          <w:p w14:paraId="3109DA10" w14:textId="5343ED42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5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61FF685C" w14:textId="5647DDDB" w:rsidR="00967C39" w:rsidRDefault="00A62A63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1E537561" w14:textId="0A7BDAB0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967C39" w:rsidRPr="005B2CDD" w14:paraId="788C11F8" w14:textId="77777777" w:rsidTr="00E70F82">
        <w:tc>
          <w:tcPr>
            <w:tcW w:w="1560" w:type="dxa"/>
            <w:vAlign w:val="center"/>
          </w:tcPr>
          <w:p w14:paraId="162C368D" w14:textId="6E299A9F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39358CED" w14:textId="4936861C" w:rsidR="00967C39" w:rsidRPr="005B2CDD" w:rsidRDefault="00967C39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681</w:t>
            </w:r>
          </w:p>
        </w:tc>
        <w:tc>
          <w:tcPr>
            <w:tcW w:w="1559" w:type="dxa"/>
            <w:vAlign w:val="bottom"/>
          </w:tcPr>
          <w:p w14:paraId="566C216F" w14:textId="1F5E9CB7" w:rsidR="00967C39" w:rsidRPr="006A4A0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985" w:type="dxa"/>
            <w:vAlign w:val="center"/>
          </w:tcPr>
          <w:p w14:paraId="0D4B8827" w14:textId="4E5CEA73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5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25B2F811" w14:textId="4A87A783" w:rsidR="00967C39" w:rsidRDefault="00A62A63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5DE36AFB" w14:textId="4AC04D1E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967C39" w:rsidRPr="005B2CDD" w14:paraId="57D6497E" w14:textId="77777777" w:rsidTr="00E70F82">
        <w:tc>
          <w:tcPr>
            <w:tcW w:w="1560" w:type="dxa"/>
            <w:vAlign w:val="center"/>
          </w:tcPr>
          <w:p w14:paraId="540EA732" w14:textId="1BE2E6C0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51311C2E" w14:textId="0D6FC7FD" w:rsidR="00967C39" w:rsidRPr="005B2CDD" w:rsidRDefault="00967C39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TIRCA317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691</w:t>
            </w:r>
          </w:p>
        </w:tc>
        <w:tc>
          <w:tcPr>
            <w:tcW w:w="1559" w:type="dxa"/>
            <w:vAlign w:val="bottom"/>
          </w:tcPr>
          <w:p w14:paraId="6412E394" w14:textId="11AEF8B7" w:rsidR="00967C39" w:rsidRPr="006A4A0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7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985" w:type="dxa"/>
            <w:vAlign w:val="center"/>
          </w:tcPr>
          <w:p w14:paraId="43B1A0EC" w14:textId="063ED384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7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5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107756C1" w14:textId="261DCEA0" w:rsidR="00967C39" w:rsidRDefault="00A62A63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4D47D57F" w14:textId="2044F979" w:rsidR="00967C39" w:rsidRDefault="00967C39" w:rsidP="00967C39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E70F82" w:rsidRPr="005B2CDD" w14:paraId="6C5E7973" w14:textId="77777777" w:rsidTr="00E70F82">
        <w:tc>
          <w:tcPr>
            <w:tcW w:w="1560" w:type="dxa"/>
            <w:vAlign w:val="center"/>
          </w:tcPr>
          <w:p w14:paraId="67904B21" w14:textId="241FB7BA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259F1518" w14:textId="717A0C19" w:rsidR="00E70F82" w:rsidRPr="005B2CDD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619</w:t>
            </w:r>
          </w:p>
        </w:tc>
        <w:tc>
          <w:tcPr>
            <w:tcW w:w="1559" w:type="dxa"/>
            <w:vAlign w:val="bottom"/>
          </w:tcPr>
          <w:p w14:paraId="62F906F8" w14:textId="4E97146B" w:rsidR="00E70F82" w:rsidRPr="006A4A09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1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985" w:type="dxa"/>
            <w:vAlign w:val="center"/>
          </w:tcPr>
          <w:p w14:paraId="068D3C5A" w14:textId="6A60D118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1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7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7350FD84" w14:textId="40717534" w:rsidR="00E70F82" w:rsidRDefault="00A62A63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7</w:t>
            </w:r>
          </w:p>
        </w:tc>
        <w:tc>
          <w:tcPr>
            <w:tcW w:w="1559" w:type="dxa"/>
            <w:vAlign w:val="center"/>
          </w:tcPr>
          <w:p w14:paraId="051AB355" w14:textId="512D4AC5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E70F82" w:rsidRPr="005B2CDD" w14:paraId="35AC1436" w14:textId="77777777" w:rsidTr="00E70F82">
        <w:tc>
          <w:tcPr>
            <w:tcW w:w="1560" w:type="dxa"/>
            <w:vAlign w:val="center"/>
          </w:tcPr>
          <w:p w14:paraId="30FC4DA0" w14:textId="1E9E6A78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5A3AC2EC" w14:textId="24275019" w:rsidR="00E70F82" w:rsidRPr="005B2CDD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618</w:t>
            </w:r>
          </w:p>
        </w:tc>
        <w:tc>
          <w:tcPr>
            <w:tcW w:w="1559" w:type="dxa"/>
            <w:vAlign w:val="bottom"/>
          </w:tcPr>
          <w:p w14:paraId="1B54C2BC" w14:textId="5B016589" w:rsidR="00E70F82" w:rsidRPr="006A4A09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985" w:type="dxa"/>
            <w:vAlign w:val="center"/>
          </w:tcPr>
          <w:p w14:paraId="1DBF6876" w14:textId="75E79C55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7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53173941" w14:textId="43874DD2" w:rsidR="00E70F82" w:rsidRDefault="00A62A63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7</w:t>
            </w:r>
          </w:p>
        </w:tc>
        <w:tc>
          <w:tcPr>
            <w:tcW w:w="1559" w:type="dxa"/>
            <w:vAlign w:val="center"/>
          </w:tcPr>
          <w:p w14:paraId="3CFC49E8" w14:textId="18EB65C0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E70F82" w:rsidRPr="005B2CDD" w14:paraId="7B2283BE" w14:textId="77777777" w:rsidTr="00E70F82">
        <w:tc>
          <w:tcPr>
            <w:tcW w:w="1560" w:type="dxa"/>
            <w:vAlign w:val="center"/>
          </w:tcPr>
          <w:p w14:paraId="0D363468" w14:textId="1B13EBB5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738520E4" w14:textId="1C47275D" w:rsidR="00E70F82" w:rsidRPr="005B2CDD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617</w:t>
            </w:r>
          </w:p>
        </w:tc>
        <w:tc>
          <w:tcPr>
            <w:tcW w:w="1559" w:type="dxa"/>
            <w:vAlign w:val="bottom"/>
          </w:tcPr>
          <w:p w14:paraId="554BC3FC" w14:textId="377ABF09" w:rsidR="00E70F82" w:rsidRPr="006A4A09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985" w:type="dxa"/>
            <w:vAlign w:val="center"/>
          </w:tcPr>
          <w:p w14:paraId="56AA8FCF" w14:textId="39F2248F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закрыт, замерзание зимой,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7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685BDC4D" w14:textId="0881FB23" w:rsidR="00E70F82" w:rsidRDefault="00A62A63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7</w:t>
            </w:r>
          </w:p>
        </w:tc>
        <w:tc>
          <w:tcPr>
            <w:tcW w:w="1559" w:type="dxa"/>
            <w:vAlign w:val="center"/>
          </w:tcPr>
          <w:p w14:paraId="271F6997" w14:textId="4713D6E6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E70F82" w:rsidRPr="005B2CDD" w14:paraId="12457C17" w14:textId="77777777" w:rsidTr="00E70F82">
        <w:tc>
          <w:tcPr>
            <w:tcW w:w="1560" w:type="dxa"/>
            <w:vAlign w:val="center"/>
          </w:tcPr>
          <w:p w14:paraId="6F3F5B1D" w14:textId="43FC066D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Колонна 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6C975394" w14:textId="368F563F" w:rsidR="00E70F82" w:rsidRPr="005B2CDD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>TIRCA31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619</w:t>
            </w:r>
          </w:p>
        </w:tc>
        <w:tc>
          <w:tcPr>
            <w:tcW w:w="1559" w:type="dxa"/>
            <w:vAlign w:val="bottom"/>
          </w:tcPr>
          <w:p w14:paraId="046E5246" w14:textId="1F28F93A" w:rsidR="00E70F82" w:rsidRPr="006A4A09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color w:val="000000"/>
                <w:sz w:val="22"/>
                <w:szCs w:val="20"/>
              </w:rPr>
            </w:pP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Температура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6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>
              <w:rPr>
                <w:rFonts w:ascii="Times New Roman" w:hAnsi="Times New Roman"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1985" w:type="dxa"/>
            <w:vAlign w:val="center"/>
          </w:tcPr>
          <w:p w14:paraId="17570480" w14:textId="2176EB37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Клапан открыт на 100 %, регулирование температурой </w:t>
            </w:r>
            <w:r>
              <w:rPr>
                <w:rFonts w:ascii="Times New Roman" w:hAnsi="Times New Roman"/>
                <w:color w:val="000000"/>
                <w:sz w:val="22"/>
                <w:szCs w:val="22"/>
              </w:rPr>
              <w:t>6</w:t>
            </w:r>
            <w:r w:rsidRPr="003100A9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-ой секции </w:t>
            </w:r>
            <w:r>
              <w:rPr>
                <w:rFonts w:ascii="Times New Roman" w:hAnsi="Times New Roman"/>
                <w:sz w:val="22"/>
                <w:szCs w:val="22"/>
              </w:rPr>
              <w:t>Р-2</w:t>
            </w:r>
            <w:r w:rsidRPr="000442B0">
              <w:rPr>
                <w:rFonts w:ascii="Times New Roman" w:hAnsi="Times New Roman"/>
                <w:sz w:val="22"/>
                <w:szCs w:val="22"/>
              </w:rPr>
              <w:t>/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7 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невозможно</w:t>
            </w:r>
          </w:p>
        </w:tc>
        <w:tc>
          <w:tcPr>
            <w:tcW w:w="1701" w:type="dxa"/>
            <w:vAlign w:val="center"/>
          </w:tcPr>
          <w:p w14:paraId="00545767" w14:textId="57BA32F7" w:rsidR="00E70F82" w:rsidRDefault="00A62A63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526C4">
              <w:rPr>
                <w:rFonts w:ascii="Times New Roman" w:hAnsi="Times New Roman"/>
                <w:sz w:val="22"/>
                <w:szCs w:val="22"/>
              </w:rPr>
              <w:t>Ревизия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теплообменника или снижение подачи </w:t>
            </w: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оксил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. шихты в </w:t>
            </w:r>
            <w:r w:rsidRPr="007156B1">
              <w:rPr>
                <w:rFonts w:ascii="Times New Roman" w:hAnsi="Times New Roman"/>
                <w:color w:val="000000"/>
                <w:sz w:val="22"/>
                <w:szCs w:val="20"/>
              </w:rPr>
              <w:t>T</w:t>
            </w:r>
            <w:r w:rsidRPr="006A4A09">
              <w:rPr>
                <w:rFonts w:ascii="Times New Roman" w:hAnsi="Times New Roman"/>
                <w:color w:val="000000"/>
                <w:sz w:val="22"/>
                <w:szCs w:val="20"/>
              </w:rPr>
              <w:t>-4/</w:t>
            </w:r>
            <w:r>
              <w:rPr>
                <w:rFonts w:ascii="Times New Roman" w:hAnsi="Times New Roman"/>
                <w:color w:val="000000"/>
                <w:sz w:val="22"/>
                <w:szCs w:val="20"/>
              </w:rPr>
              <w:t>7</w:t>
            </w:r>
          </w:p>
        </w:tc>
        <w:tc>
          <w:tcPr>
            <w:tcW w:w="1559" w:type="dxa"/>
            <w:vAlign w:val="center"/>
          </w:tcPr>
          <w:p w14:paraId="3EA9C709" w14:textId="43A6E3B6" w:rsidR="00E70F82" w:rsidRDefault="00E70F82" w:rsidP="00E70F82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</w:tbl>
    <w:p w14:paraId="28EE5169" w14:textId="59B5F771" w:rsidR="00BC40AD" w:rsidRDefault="00BC40AD" w:rsidP="00662B6B">
      <w:pPr>
        <w:pStyle w:val="af1"/>
        <w:spacing w:line="240" w:lineRule="auto"/>
      </w:pPr>
    </w:p>
    <w:p w14:paraId="381AB664" w14:textId="0E924D62" w:rsidR="000C5553" w:rsidRDefault="000C5553" w:rsidP="00AA7A84">
      <w:pPr>
        <w:pStyle w:val="af1"/>
      </w:pPr>
    </w:p>
    <w:p w14:paraId="27B5058B" w14:textId="77777777" w:rsidR="00E70F82" w:rsidRDefault="00E70F82" w:rsidP="00A62A63">
      <w:pPr>
        <w:pStyle w:val="af1"/>
        <w:ind w:firstLine="0"/>
      </w:pPr>
    </w:p>
    <w:p w14:paraId="73D3E554" w14:textId="2D54AFCA" w:rsidR="001E4D7F" w:rsidRDefault="001E4D7F" w:rsidP="00EB3FB8">
      <w:pPr>
        <w:pStyle w:val="20"/>
      </w:pPr>
      <w:bookmarkStart w:id="2100" w:name="_Toc112142366"/>
      <w:bookmarkStart w:id="2101" w:name="_Toc139619776"/>
      <w:r>
        <w:lastRenderedPageBreak/>
        <w:t>Выводы</w:t>
      </w:r>
      <w:bookmarkEnd w:id="2100"/>
      <w:bookmarkEnd w:id="2101"/>
    </w:p>
    <w:p w14:paraId="22423866" w14:textId="1CD427D0" w:rsidR="001F41A9" w:rsidRDefault="009D4E0D" w:rsidP="006D4DD6">
      <w:pPr>
        <w:pStyle w:val="af1"/>
      </w:pPr>
      <w:r>
        <w:t>Основные и</w:t>
      </w:r>
      <w:r w:rsidR="001F41A9">
        <w:t>зменения в настройки ПИД-регуляторов внесены с целью уменьшения времени отработки регулятором изменений уставки для эффективного управления технологическим режимом.</w:t>
      </w:r>
    </w:p>
    <w:p w14:paraId="1D0F80C9" w14:textId="51A3809D" w:rsidR="00617CAE" w:rsidRPr="00617CAE" w:rsidRDefault="00617CAE" w:rsidP="006D4DD6">
      <w:pPr>
        <w:pStyle w:val="af1"/>
      </w:pPr>
      <w:r w:rsidRPr="00617CAE">
        <w:t xml:space="preserve">Все регуляторы работали в режиме </w:t>
      </w:r>
      <w:r w:rsidRPr="00617CAE">
        <w:rPr>
          <w:noProof/>
        </w:rPr>
        <w:t>«Автомат», после настройки все регуляторы остались в режиме «Автомат»</w:t>
      </w:r>
      <w:r>
        <w:rPr>
          <w:noProof/>
        </w:rPr>
        <w:t>.</w:t>
      </w:r>
    </w:p>
    <w:p w14:paraId="7B221B48" w14:textId="644DA7DC" w:rsidR="001E4D7F" w:rsidRDefault="001E4D7F" w:rsidP="006D4DD6">
      <w:pPr>
        <w:pStyle w:val="af1"/>
      </w:pPr>
      <w:r w:rsidRPr="00B120AC">
        <w:t>Значительн</w:t>
      </w:r>
      <w:r w:rsidR="00526C06">
        <w:t>ой</w:t>
      </w:r>
      <w:r w:rsidRPr="00B120AC">
        <w:t xml:space="preserve"> проблем</w:t>
      </w:r>
      <w:r w:rsidR="00526C06">
        <w:t>ой</w:t>
      </w:r>
      <w:r w:rsidRPr="00B120AC">
        <w:t>, препятствующ</w:t>
      </w:r>
      <w:r w:rsidR="00526C06">
        <w:t>ей</w:t>
      </w:r>
      <w:r w:rsidRPr="00B120AC">
        <w:t xml:space="preserve"> реализации функций управления </w:t>
      </w:r>
      <w:r w:rsidR="00AF617A">
        <w:t>СУУТП</w:t>
      </w:r>
      <w:r w:rsidR="006D4DD6">
        <w:t xml:space="preserve"> является </w:t>
      </w:r>
      <w:r w:rsidR="006D4DD6" w:rsidRPr="00A62A63">
        <w:t>невозможно</w:t>
      </w:r>
      <w:r w:rsidR="006D4DD6">
        <w:t>сть</w:t>
      </w:r>
      <w:r w:rsidR="006D4DD6" w:rsidRPr="00A62A63">
        <w:t xml:space="preserve"> регулиров</w:t>
      </w:r>
      <w:r w:rsidR="006D4DD6">
        <w:t>ания</w:t>
      </w:r>
      <w:r w:rsidR="006D4DD6" w:rsidRPr="00A62A63">
        <w:t xml:space="preserve"> температур</w:t>
      </w:r>
      <w:r w:rsidR="006D4DD6">
        <w:t>ы</w:t>
      </w:r>
      <w:r w:rsidR="006D4DD6" w:rsidRPr="00A62A63">
        <w:t xml:space="preserve"> </w:t>
      </w:r>
      <w:r w:rsidR="006D4DD6">
        <w:t xml:space="preserve">окислительной </w:t>
      </w:r>
      <w:r w:rsidR="006D4DD6" w:rsidRPr="00A62A63">
        <w:t xml:space="preserve">шихты после теплообменников </w:t>
      </w:r>
      <w:r w:rsidR="006D4DD6">
        <w:t>Т-</w:t>
      </w:r>
      <w:r w:rsidR="006D4DD6" w:rsidRPr="00A62A63">
        <w:t>4/1-7 на входе в колонн</w:t>
      </w:r>
      <w:r w:rsidR="006D4DD6">
        <w:t>ы</w:t>
      </w:r>
      <w:r w:rsidR="006D4DD6" w:rsidRPr="00A62A63">
        <w:t xml:space="preserve"> </w:t>
      </w:r>
      <w:r w:rsidR="006D4DD6">
        <w:t>Р-</w:t>
      </w:r>
      <w:r w:rsidR="006D4DD6" w:rsidRPr="00A62A63">
        <w:t>2/1-7</w:t>
      </w:r>
      <w:r w:rsidR="000868E3">
        <w:t xml:space="preserve"> (в</w:t>
      </w:r>
      <w:r w:rsidR="000868E3" w:rsidRPr="000868E3">
        <w:t xml:space="preserve">се клапаны подачи пара в </w:t>
      </w:r>
      <w:r w:rsidR="000868E3">
        <w:t>Т-</w:t>
      </w:r>
      <w:r w:rsidR="000868E3" w:rsidRPr="00A62A63">
        <w:t xml:space="preserve">4/1-7 </w:t>
      </w:r>
      <w:r w:rsidR="000868E3" w:rsidRPr="000868E3">
        <w:t>открыты на 100%</w:t>
      </w:r>
      <w:r w:rsidR="000868E3">
        <w:t>)</w:t>
      </w:r>
      <w:r w:rsidR="006D4DD6">
        <w:t xml:space="preserve">. Данная проблема ведет к тому, что </w:t>
      </w:r>
      <w:r w:rsidR="00526C06">
        <w:t>в Р-2</w:t>
      </w:r>
      <w:r w:rsidR="00526C06" w:rsidRPr="00526C06">
        <w:t>/1-7</w:t>
      </w:r>
      <w:r w:rsidR="00526C06">
        <w:t xml:space="preserve"> поступает окислительная шихта, температура которой ниже технологически требуемого. Для поддержания нормального протекания процесса окисления операторы держат клапаны подачи умягченной водой в секции со 2-ой по 8-ую колонн Р-</w:t>
      </w:r>
      <w:r w:rsidR="00526C06" w:rsidRPr="00A62A63">
        <w:t>2/1-7</w:t>
      </w:r>
      <w:r w:rsidR="00526C06">
        <w:t xml:space="preserve"> практически закрытыми или вовсе закрытыми.</w:t>
      </w:r>
      <w:r w:rsidR="000868E3">
        <w:t xml:space="preserve"> В зимнее время это ведет к замерзанию воды в трубах.</w:t>
      </w:r>
    </w:p>
    <w:p w14:paraId="2B700FD7" w14:textId="431516B7" w:rsidR="00526C06" w:rsidRPr="001C0F89" w:rsidRDefault="00526C06" w:rsidP="006D4DD6">
      <w:pPr>
        <w:pStyle w:val="af1"/>
      </w:pPr>
      <w:r>
        <w:t xml:space="preserve">Необходимо либо заменить </w:t>
      </w:r>
      <w:r w:rsidR="002A3488">
        <w:t xml:space="preserve">теплообменники </w:t>
      </w:r>
      <w:r>
        <w:t>Т-4</w:t>
      </w:r>
      <w:r w:rsidRPr="002A3488">
        <w:t>/</w:t>
      </w:r>
      <w:r w:rsidR="002A3488">
        <w:t>-7 на мощнее или снизить подачу окислительной шихты в колонны.</w:t>
      </w:r>
    </w:p>
    <w:p w14:paraId="3F9D429F" w14:textId="77777777" w:rsidR="000F3F79" w:rsidRPr="00EF63D9" w:rsidRDefault="000F3F79" w:rsidP="00AE1D79">
      <w:pPr>
        <w:pStyle w:val="1"/>
      </w:pPr>
      <w:bookmarkStart w:id="2102" w:name="_Toc109770380"/>
      <w:bookmarkStart w:id="2103" w:name="_Toc112142388"/>
      <w:bookmarkStart w:id="2104" w:name="_Toc139619777"/>
      <w:r w:rsidRPr="00EF63D9">
        <w:lastRenderedPageBreak/>
        <w:t>Перечень принятых сокращений</w:t>
      </w:r>
      <w:bookmarkEnd w:id="2102"/>
      <w:r>
        <w:t xml:space="preserve"> и определений</w:t>
      </w:r>
      <w:bookmarkEnd w:id="2103"/>
      <w:bookmarkEnd w:id="2104"/>
    </w:p>
    <w:p w14:paraId="0F119A7E" w14:textId="77777777" w:rsidR="000F3F79" w:rsidRPr="00EF63D9" w:rsidRDefault="000F3F79" w:rsidP="00AA7A84">
      <w:pPr>
        <w:pStyle w:val="af1"/>
      </w:pPr>
    </w:p>
    <w:tbl>
      <w:tblPr>
        <w:tblW w:w="9781" w:type="dxa"/>
        <w:tblInd w:w="142" w:type="dxa"/>
        <w:tblLayout w:type="fixed"/>
        <w:tblLook w:val="04A0" w:firstRow="1" w:lastRow="0" w:firstColumn="1" w:lastColumn="0" w:noHBand="0" w:noVBand="1"/>
      </w:tblPr>
      <w:tblGrid>
        <w:gridCol w:w="2977"/>
        <w:gridCol w:w="425"/>
        <w:gridCol w:w="6379"/>
      </w:tblGrid>
      <w:tr w:rsidR="0001193E" w:rsidRPr="00E86174" w14:paraId="3079DFDA" w14:textId="77777777" w:rsidTr="00A70F9C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1608740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АСУТП</w:t>
            </w:r>
          </w:p>
        </w:tc>
        <w:tc>
          <w:tcPr>
            <w:tcW w:w="425" w:type="dxa"/>
            <w:hideMark/>
          </w:tcPr>
          <w:p w14:paraId="5F3173EC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738FE21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Автоматизированная система управления технологическим процессом</w:t>
            </w:r>
          </w:p>
        </w:tc>
      </w:tr>
      <w:tr w:rsidR="0001193E" w:rsidRPr="00E86174" w14:paraId="109805A9" w14:textId="77777777" w:rsidTr="00A70F9C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4E8D79F2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proofErr w:type="spellStart"/>
            <w:r w:rsidRPr="00E86174">
              <w:rPr>
                <w:rFonts w:ascii="Times New Roman" w:hAnsi="Times New Roman"/>
                <w:szCs w:val="20"/>
              </w:rPr>
              <w:t>КИПиА</w:t>
            </w:r>
            <w:proofErr w:type="spellEnd"/>
          </w:p>
        </w:tc>
        <w:tc>
          <w:tcPr>
            <w:tcW w:w="425" w:type="dxa"/>
            <w:hideMark/>
          </w:tcPr>
          <w:p w14:paraId="248C2B42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0643D7F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Контрольно-измерительные приборы и автоматика</w:t>
            </w:r>
          </w:p>
        </w:tc>
      </w:tr>
      <w:tr w:rsidR="0001193E" w:rsidRPr="00E86174" w14:paraId="4E841F9A" w14:textId="77777777" w:rsidTr="00A70F9C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31DD3AD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ПИД</w:t>
            </w:r>
          </w:p>
        </w:tc>
        <w:tc>
          <w:tcPr>
            <w:tcW w:w="425" w:type="dxa"/>
            <w:hideMark/>
          </w:tcPr>
          <w:p w14:paraId="1A4E5EEE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4B9C8416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Пропорционально-Интегрально-Дифференциальный</w:t>
            </w:r>
          </w:p>
        </w:tc>
      </w:tr>
      <w:tr w:rsidR="0001193E" w:rsidRPr="00E86174" w14:paraId="7C12E000" w14:textId="77777777" w:rsidTr="00A70F9C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DBD2818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РСУ</w:t>
            </w:r>
          </w:p>
        </w:tc>
        <w:tc>
          <w:tcPr>
            <w:tcW w:w="425" w:type="dxa"/>
            <w:hideMark/>
          </w:tcPr>
          <w:p w14:paraId="1CB7EFB2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5773445F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eastAsia="Calibri" w:hAnsi="Times New Roman"/>
              </w:rPr>
              <w:t>Распределенная система управления</w:t>
            </w:r>
          </w:p>
        </w:tc>
      </w:tr>
      <w:tr w:rsidR="0001193E" w:rsidRPr="00E86174" w14:paraId="4D322393" w14:textId="77777777" w:rsidTr="00A70F9C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7B286AFD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Система</w:t>
            </w:r>
          </w:p>
        </w:tc>
        <w:tc>
          <w:tcPr>
            <w:tcW w:w="425" w:type="dxa"/>
            <w:hideMark/>
          </w:tcPr>
          <w:p w14:paraId="589D6A03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  <w:szCs w:val="20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29F8E9E8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</w:rPr>
              <w:t>Система усовершенствованного управления технологическими процессами Объекта (СУУТП)</w:t>
            </w:r>
          </w:p>
        </w:tc>
      </w:tr>
      <w:tr w:rsidR="0001193E" w:rsidRPr="00E86174" w14:paraId="543C65A9" w14:textId="77777777" w:rsidTr="00A70F9C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178BA462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СУУТП</w:t>
            </w:r>
          </w:p>
        </w:tc>
        <w:tc>
          <w:tcPr>
            <w:tcW w:w="425" w:type="dxa"/>
            <w:hideMark/>
          </w:tcPr>
          <w:p w14:paraId="632DFF3E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  <w:szCs w:val="20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76A5DDD7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Система усовершенствованного управления технологическим процессом</w:t>
            </w:r>
          </w:p>
        </w:tc>
      </w:tr>
      <w:tr w:rsidR="0001193E" w:rsidRPr="00E86174" w14:paraId="6FE2DA70" w14:textId="77777777" w:rsidTr="00A70F9C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2C14D53E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CV (</w:t>
            </w:r>
            <w:r w:rsidRPr="00E86174">
              <w:rPr>
                <w:rFonts w:ascii="Times New Roman" w:eastAsia="Calibri" w:hAnsi="Times New Roman"/>
              </w:rPr>
              <w:t>СУУТП</w:t>
            </w:r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364584FD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240BB31B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Контролируемый параметр СУУТП (</w:t>
            </w:r>
            <w:r w:rsidRPr="00E86174">
              <w:rPr>
                <w:rFonts w:ascii="Times New Roman" w:eastAsia="Calibri" w:hAnsi="Times New Roman"/>
                <w:lang w:val="en-US"/>
              </w:rPr>
              <w:t>Controlled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variable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612B2751" w14:textId="77777777" w:rsidTr="00A70F9C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6CE2ED66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  <w:lang w:val="en-US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MV (СУУТП)</w:t>
            </w:r>
          </w:p>
        </w:tc>
        <w:tc>
          <w:tcPr>
            <w:tcW w:w="425" w:type="dxa"/>
            <w:hideMark/>
          </w:tcPr>
          <w:p w14:paraId="58BA65DA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1E24985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Манипулируемый параметр СУУТП (</w:t>
            </w:r>
            <w:r w:rsidRPr="00E86174">
              <w:rPr>
                <w:rFonts w:ascii="Times New Roman" w:eastAsia="Calibri" w:hAnsi="Times New Roman"/>
                <w:lang w:val="en-US"/>
              </w:rPr>
              <w:t>Manipulated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variable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04E18773" w14:textId="77777777" w:rsidTr="00A70F9C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4F902A84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DV (</w:t>
            </w:r>
            <w:r w:rsidRPr="00E86174">
              <w:rPr>
                <w:rFonts w:ascii="Times New Roman" w:eastAsia="Calibri" w:hAnsi="Times New Roman"/>
              </w:rPr>
              <w:t>СУУТП</w:t>
            </w:r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68BBDD7F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0A2D3F49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Возмущающий параметр СУУТП (</w:t>
            </w:r>
            <w:r w:rsidRPr="00E86174">
              <w:rPr>
                <w:rFonts w:ascii="Times New Roman" w:eastAsia="Calibri" w:hAnsi="Times New Roman"/>
                <w:lang w:val="en-US"/>
              </w:rPr>
              <w:t>D</w:t>
            </w:r>
            <w:proofErr w:type="spellStart"/>
            <w:r w:rsidRPr="00E86174">
              <w:rPr>
                <w:rFonts w:ascii="Times New Roman" w:eastAsia="Calibri" w:hAnsi="Times New Roman"/>
              </w:rPr>
              <w:t>isturbance</w:t>
            </w:r>
            <w:proofErr w:type="spellEnd"/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variable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48E92A3F" w14:textId="77777777" w:rsidTr="00A70F9C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5B15F588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  <w:lang w:val="en-US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MV (</w:t>
            </w:r>
            <w:r w:rsidRPr="00E86174">
              <w:rPr>
                <w:rFonts w:ascii="Times New Roman" w:eastAsia="Calibri" w:hAnsi="Times New Roman"/>
              </w:rPr>
              <w:t>ПИД-регулятор</w:t>
            </w:r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7479496E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6C02F7CB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Управляющее выходное воздействие ПИД-регулятора (</w:t>
            </w:r>
            <w:r w:rsidRPr="00E86174">
              <w:rPr>
                <w:rFonts w:ascii="Times New Roman" w:eastAsia="Calibri" w:hAnsi="Times New Roman"/>
                <w:lang w:val="en-US"/>
              </w:rPr>
              <w:t>Manipulated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output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value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3C2A3499" w14:textId="77777777" w:rsidTr="00A70F9C">
        <w:trPr>
          <w:trHeight w:val="680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4068456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  <w:lang w:val="en-US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PV (</w:t>
            </w:r>
            <w:r w:rsidRPr="00E86174">
              <w:rPr>
                <w:rFonts w:ascii="Times New Roman" w:eastAsia="Calibri" w:hAnsi="Times New Roman"/>
              </w:rPr>
              <w:t>ПИД-регулятор</w:t>
            </w:r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790F9BB9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66D60928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Переменная процесса ПИД-регулятора (</w:t>
            </w:r>
            <w:r w:rsidRPr="00E86174">
              <w:rPr>
                <w:rFonts w:ascii="Times New Roman" w:eastAsia="Calibri" w:hAnsi="Times New Roman"/>
                <w:lang w:val="en-US"/>
              </w:rPr>
              <w:t>Process</w:t>
            </w:r>
            <w:r w:rsidRPr="00E86174">
              <w:rPr>
                <w:rFonts w:ascii="Times New Roman" w:eastAsia="Calibri" w:hAnsi="Times New Roman"/>
              </w:rPr>
              <w:t xml:space="preserve"> </w:t>
            </w:r>
            <w:r w:rsidRPr="00E86174">
              <w:rPr>
                <w:rFonts w:ascii="Times New Roman" w:eastAsia="Calibri" w:hAnsi="Times New Roman"/>
                <w:lang w:val="en-US"/>
              </w:rPr>
              <w:t>variable</w:t>
            </w:r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01193E" w:rsidRPr="00E86174" w14:paraId="7AAC4ECB" w14:textId="77777777" w:rsidTr="00A70F9C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3A30AF18" w14:textId="77777777" w:rsidR="0001193E" w:rsidRPr="00E86174" w:rsidRDefault="0001193E" w:rsidP="005A3B92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  <w:lang w:val="en-US"/>
              </w:rPr>
            </w:pPr>
            <w:r w:rsidRPr="00E86174">
              <w:rPr>
                <w:rFonts w:ascii="Times New Roman" w:eastAsia="Calibri" w:hAnsi="Times New Roman"/>
                <w:lang w:val="en-US"/>
              </w:rPr>
              <w:t>S</w:t>
            </w:r>
            <w:r>
              <w:rPr>
                <w:rFonts w:ascii="Times New Roman" w:eastAsia="Calibri" w:hAnsi="Times New Roman"/>
                <w:lang w:val="en-US"/>
              </w:rPr>
              <w:t>P</w:t>
            </w:r>
            <w:r w:rsidRPr="00E86174">
              <w:rPr>
                <w:rFonts w:ascii="Times New Roman" w:eastAsia="Calibri" w:hAnsi="Times New Roman"/>
                <w:lang w:val="en-US"/>
              </w:rPr>
              <w:t xml:space="preserve"> (ПИД-</w:t>
            </w:r>
            <w:proofErr w:type="spellStart"/>
            <w:r w:rsidRPr="00E86174">
              <w:rPr>
                <w:rFonts w:ascii="Times New Roman" w:eastAsia="Calibri" w:hAnsi="Times New Roman"/>
                <w:lang w:val="en-US"/>
              </w:rPr>
              <w:t>регулятор</w:t>
            </w:r>
            <w:proofErr w:type="spellEnd"/>
            <w:r w:rsidRPr="00E86174">
              <w:rPr>
                <w:rFonts w:ascii="Times New Roman" w:eastAsia="Calibri" w:hAnsi="Times New Roman"/>
                <w:lang w:val="en-US"/>
              </w:rPr>
              <w:t>)</w:t>
            </w:r>
          </w:p>
        </w:tc>
        <w:tc>
          <w:tcPr>
            <w:tcW w:w="425" w:type="dxa"/>
            <w:hideMark/>
          </w:tcPr>
          <w:p w14:paraId="78B9F991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11A82551" w14:textId="77777777" w:rsidR="0001193E" w:rsidRPr="00E86174" w:rsidRDefault="0001193E" w:rsidP="005A3B92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 w:rsidRPr="00E86174">
              <w:rPr>
                <w:rFonts w:ascii="Times New Roman" w:eastAsia="Calibri" w:hAnsi="Times New Roman"/>
              </w:rPr>
              <w:t>Задание ПИД-регулятора (</w:t>
            </w:r>
            <w:proofErr w:type="spellStart"/>
            <w:r w:rsidRPr="00E86174">
              <w:rPr>
                <w:rFonts w:ascii="Times New Roman" w:eastAsia="Calibri" w:hAnsi="Times New Roman"/>
              </w:rPr>
              <w:t>Setpoint</w:t>
            </w:r>
            <w:proofErr w:type="spellEnd"/>
            <w:r w:rsidRPr="00E86174">
              <w:rPr>
                <w:rFonts w:ascii="Times New Roman" w:eastAsia="Calibri" w:hAnsi="Times New Roman"/>
              </w:rPr>
              <w:t>)</w:t>
            </w:r>
          </w:p>
        </w:tc>
      </w:tr>
      <w:tr w:rsidR="00A70F9C" w:rsidRPr="00E86174" w14:paraId="26188C87" w14:textId="77777777" w:rsidTr="00A70F9C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60EA2F72" w14:textId="2E943D03" w:rsidR="00A70F9C" w:rsidRPr="00A70F9C" w:rsidRDefault="00A70F9C" w:rsidP="00A81310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РМ</w:t>
            </w:r>
          </w:p>
        </w:tc>
        <w:tc>
          <w:tcPr>
            <w:tcW w:w="425" w:type="dxa"/>
            <w:hideMark/>
          </w:tcPr>
          <w:p w14:paraId="132B12F7" w14:textId="77777777" w:rsidR="00A70F9C" w:rsidRPr="00A70F9C" w:rsidRDefault="00A70F9C" w:rsidP="00A81310">
            <w:pPr>
              <w:spacing w:line="240" w:lineRule="auto"/>
              <w:ind w:firstLine="0"/>
              <w:jc w:val="left"/>
              <w:rPr>
                <w:rFonts w:ascii="Times New Roman" w:hAnsi="Times New Roman"/>
                <w:szCs w:val="20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76834C71" w14:textId="06C2D68A" w:rsidR="00A70F9C" w:rsidRPr="00E86174" w:rsidRDefault="00A70F9C" w:rsidP="00A81310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Реакционная масса</w:t>
            </w:r>
          </w:p>
        </w:tc>
      </w:tr>
      <w:tr w:rsidR="00A70F9C" w:rsidRPr="00E86174" w14:paraId="2BB3730A" w14:textId="77777777" w:rsidTr="00A70F9C">
        <w:trPr>
          <w:trHeight w:val="454"/>
        </w:trPr>
        <w:tc>
          <w:tcPr>
            <w:tcW w:w="2977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16D3EC17" w14:textId="20F6365E" w:rsidR="00A70F9C" w:rsidRPr="00A70F9C" w:rsidRDefault="00A70F9C" w:rsidP="00A81310">
            <w:pPr>
              <w:spacing w:line="240" w:lineRule="auto"/>
              <w:ind w:left="340" w:firstLine="0"/>
              <w:jc w:val="left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УРМ</w:t>
            </w:r>
          </w:p>
        </w:tc>
        <w:tc>
          <w:tcPr>
            <w:tcW w:w="425" w:type="dxa"/>
            <w:hideMark/>
          </w:tcPr>
          <w:p w14:paraId="5B14E80D" w14:textId="77777777" w:rsidR="00A70F9C" w:rsidRPr="00A70F9C" w:rsidRDefault="00A70F9C" w:rsidP="00A81310">
            <w:pPr>
              <w:spacing w:line="240" w:lineRule="auto"/>
              <w:ind w:firstLine="0"/>
              <w:jc w:val="left"/>
              <w:rPr>
                <w:rFonts w:ascii="Times New Roman" w:hAnsi="Times New Roman"/>
                <w:szCs w:val="20"/>
              </w:rPr>
            </w:pPr>
            <w:r w:rsidRPr="00E86174">
              <w:rPr>
                <w:rFonts w:ascii="Times New Roman" w:hAnsi="Times New Roman"/>
                <w:szCs w:val="20"/>
              </w:rPr>
              <w:t>–</w:t>
            </w:r>
          </w:p>
        </w:tc>
        <w:tc>
          <w:tcPr>
            <w:tcW w:w="6379" w:type="dxa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4C170F51" w14:textId="7C8ACCFD" w:rsidR="00A70F9C" w:rsidRPr="00E86174" w:rsidRDefault="00A70F9C" w:rsidP="00A81310">
            <w:pPr>
              <w:spacing w:line="240" w:lineRule="auto"/>
              <w:ind w:firstLine="0"/>
              <w:jc w:val="left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Укрепленная реакционная масса</w:t>
            </w:r>
          </w:p>
        </w:tc>
      </w:tr>
    </w:tbl>
    <w:p w14:paraId="21D59A57" w14:textId="77777777" w:rsidR="00EF63D9" w:rsidRDefault="00EF63D9" w:rsidP="0047235B">
      <w:pPr>
        <w:pStyle w:val="af5"/>
        <w:ind w:firstLine="0"/>
        <w:rPr>
          <w:rFonts w:ascii="Times New Roman" w:hAnsi="Times New Roman"/>
        </w:rPr>
      </w:pPr>
    </w:p>
    <w:p w14:paraId="1A8EAD83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6EA32D04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0502D5A9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58CB7AC0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11310719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20E9FA6A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4B386E0D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4EE2D5BE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6F2EBEE0" w14:textId="77777777" w:rsidR="000F3F79" w:rsidRDefault="000F3F79" w:rsidP="00894CD6">
      <w:pPr>
        <w:pStyle w:val="af5"/>
        <w:rPr>
          <w:rFonts w:ascii="Times New Roman" w:hAnsi="Times New Roman"/>
        </w:rPr>
      </w:pPr>
    </w:p>
    <w:p w14:paraId="0E980635" w14:textId="5FFE5AFD" w:rsidR="000F3F79" w:rsidRDefault="000F3F79" w:rsidP="008A7229">
      <w:pPr>
        <w:pStyle w:val="af5"/>
        <w:ind w:firstLine="0"/>
        <w:rPr>
          <w:rFonts w:ascii="Times New Roman" w:hAnsi="Times New Roman"/>
        </w:rPr>
      </w:pPr>
    </w:p>
    <w:p w14:paraId="3BF57BAB" w14:textId="77777777" w:rsidR="008A7229" w:rsidRDefault="008A7229" w:rsidP="008A7229">
      <w:pPr>
        <w:pStyle w:val="af5"/>
        <w:ind w:firstLine="0"/>
        <w:rPr>
          <w:rFonts w:ascii="Times New Roman" w:hAnsi="Times New Roman"/>
        </w:rPr>
      </w:pPr>
    </w:p>
    <w:p w14:paraId="7932C9E3" w14:textId="77777777" w:rsidR="00C05F56" w:rsidRPr="00EF63D9" w:rsidRDefault="002B3769" w:rsidP="00894CD6">
      <w:pPr>
        <w:jc w:val="center"/>
        <w:rPr>
          <w:rFonts w:ascii="Times New Roman" w:hAnsi="Times New Roman"/>
          <w:b/>
          <w:bCs/>
        </w:rPr>
      </w:pPr>
      <w:r w:rsidRPr="00EF63D9">
        <w:rPr>
          <w:rFonts w:ascii="Times New Roman" w:hAnsi="Times New Roman"/>
          <w:b/>
          <w:bCs/>
        </w:rPr>
        <w:lastRenderedPageBreak/>
        <w:t>СОСТАВИЛ</w:t>
      </w:r>
      <w:r w:rsidR="00894CD6" w:rsidRPr="00EF63D9">
        <w:rPr>
          <w:rFonts w:ascii="Times New Roman" w:hAnsi="Times New Roman"/>
          <w:b/>
          <w:bCs/>
        </w:rPr>
        <w:t>И</w:t>
      </w:r>
    </w:p>
    <w:tbl>
      <w:tblPr>
        <w:tblW w:w="8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5"/>
        <w:gridCol w:w="3483"/>
        <w:gridCol w:w="1417"/>
        <w:gridCol w:w="1430"/>
      </w:tblGrid>
      <w:tr w:rsidR="00894CD6" w:rsidRPr="00EF63D9" w14:paraId="3B21892B" w14:textId="77777777" w:rsidTr="003B75E1">
        <w:trPr>
          <w:trHeight w:val="34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2C77F0DE" w14:textId="77777777" w:rsidR="00894CD6" w:rsidRPr="00EF63D9" w:rsidRDefault="00894CD6" w:rsidP="003B75E1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ФИО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1060419A" w14:textId="77777777" w:rsidR="00894CD6" w:rsidRPr="00EF63D9" w:rsidRDefault="00894CD6" w:rsidP="003B75E1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7C17953" w14:textId="77777777" w:rsidR="00894CD6" w:rsidRPr="00EF63D9" w:rsidRDefault="00894CD6" w:rsidP="003B75E1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Подпись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345850D3" w14:textId="77777777" w:rsidR="00894CD6" w:rsidRPr="00EF63D9" w:rsidRDefault="00894CD6" w:rsidP="003B75E1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Дата</w:t>
            </w:r>
          </w:p>
        </w:tc>
      </w:tr>
      <w:tr w:rsidR="00413D7B" w:rsidRPr="00EF63D9" w14:paraId="56307DF0" w14:textId="77777777" w:rsidTr="003B75E1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1097FA49" w14:textId="1110DC13" w:rsidR="00413D7B" w:rsidRPr="00EF63D9" w:rsidRDefault="00413D7B" w:rsidP="00413D7B">
            <w:pPr>
              <w:pStyle w:val="afff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Гусев С. Н.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4ED774EE" w14:textId="77777777" w:rsidR="00413D7B" w:rsidRPr="00EF63D9" w:rsidRDefault="00413D7B" w:rsidP="00413D7B">
            <w:pPr>
              <w:pStyle w:val="afff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Ведущий инженер СУУТП</w:t>
            </w:r>
          </w:p>
          <w:p w14:paraId="360027E3" w14:textId="77777777" w:rsidR="00413D7B" w:rsidRPr="00EF63D9" w:rsidRDefault="00413D7B" w:rsidP="00413D7B">
            <w:pPr>
              <w:pStyle w:val="affff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F0701E3" w14:textId="398AFB4C" w:rsidR="00413D7B" w:rsidRPr="00EF63D9" w:rsidRDefault="00413D7B" w:rsidP="00413D7B">
            <w:pPr>
              <w:pStyle w:val="affff1"/>
              <w:rPr>
                <w:rFonts w:ascii="Times New Roman" w:hAnsi="Times New Roman"/>
                <w:b w:val="0"/>
                <w:bCs/>
                <w:sz w:val="20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0AE033D1" w14:textId="3AADB8DC" w:rsidR="00413D7B" w:rsidRPr="00EF63D9" w:rsidRDefault="00413D7B" w:rsidP="00413D7B">
            <w:pPr>
              <w:pStyle w:val="affff1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EF63D9">
              <w:rPr>
                <w:rFonts w:ascii="Times New Roman" w:hAnsi="Times New Roman"/>
                <w:b w:val="0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b w:val="0"/>
                <w:sz w:val="20"/>
                <w:szCs w:val="20"/>
              </w:rPr>
              <w:t>7</w:t>
            </w:r>
            <w:r w:rsidRPr="00EF63D9">
              <w:rPr>
                <w:rFonts w:ascii="Times New Roman" w:hAnsi="Times New Roman"/>
                <w:b w:val="0"/>
                <w:sz w:val="20"/>
                <w:szCs w:val="20"/>
              </w:rPr>
              <w:t>.202</w:t>
            </w:r>
            <w:r>
              <w:rPr>
                <w:rFonts w:ascii="Times New Roman" w:hAnsi="Times New Roman"/>
                <w:b w:val="0"/>
                <w:sz w:val="20"/>
                <w:szCs w:val="20"/>
              </w:rPr>
              <w:t>3</w:t>
            </w:r>
          </w:p>
        </w:tc>
      </w:tr>
      <w:tr w:rsidR="00413D7B" w:rsidRPr="00EF63D9" w14:paraId="31C91177" w14:textId="77777777" w:rsidTr="003B75E1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1D5C560D" w14:textId="3820F5DB" w:rsidR="00413D7B" w:rsidRPr="00EF63D9" w:rsidRDefault="00413D7B" w:rsidP="00413D7B">
            <w:pPr>
              <w:pStyle w:val="afff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Андреев Е. В.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7A5DFFD8" w14:textId="3FEB509C" w:rsidR="00413D7B" w:rsidRPr="00EF63D9" w:rsidRDefault="00413D7B" w:rsidP="00413D7B">
            <w:pPr>
              <w:pStyle w:val="affff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Инженер СУУТП</w:t>
            </w:r>
          </w:p>
          <w:p w14:paraId="032CFA7B" w14:textId="77777777" w:rsidR="00413D7B" w:rsidRPr="00EF63D9" w:rsidRDefault="00413D7B" w:rsidP="00413D7B">
            <w:pPr>
              <w:pStyle w:val="affff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F9201A5" w14:textId="63C9F88C" w:rsidR="00413D7B" w:rsidRPr="00EF63D9" w:rsidRDefault="00413D7B" w:rsidP="00413D7B">
            <w:pPr>
              <w:pStyle w:val="affff1"/>
              <w:rPr>
                <w:rFonts w:ascii="Times New Roman" w:hAnsi="Times New Roman"/>
                <w:b w:val="0"/>
                <w:bCs/>
                <w:sz w:val="20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4F56034A" w14:textId="195FE2D3" w:rsidR="00413D7B" w:rsidRPr="00EF63D9" w:rsidRDefault="00413D7B" w:rsidP="00413D7B">
            <w:pPr>
              <w:pStyle w:val="affff1"/>
              <w:rPr>
                <w:rFonts w:ascii="Times New Roman" w:hAnsi="Times New Roman"/>
                <w:b w:val="0"/>
                <w:sz w:val="20"/>
                <w:szCs w:val="20"/>
              </w:rPr>
            </w:pPr>
            <w:r w:rsidRPr="00EF63D9">
              <w:rPr>
                <w:rFonts w:ascii="Times New Roman" w:hAnsi="Times New Roman"/>
                <w:b w:val="0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b w:val="0"/>
                <w:sz w:val="20"/>
                <w:szCs w:val="20"/>
              </w:rPr>
              <w:t>7</w:t>
            </w:r>
            <w:r w:rsidRPr="00EF63D9">
              <w:rPr>
                <w:rFonts w:ascii="Times New Roman" w:hAnsi="Times New Roman"/>
                <w:b w:val="0"/>
                <w:sz w:val="20"/>
                <w:szCs w:val="20"/>
              </w:rPr>
              <w:t>.202</w:t>
            </w:r>
            <w:r>
              <w:rPr>
                <w:rFonts w:ascii="Times New Roman" w:hAnsi="Times New Roman"/>
                <w:b w:val="0"/>
                <w:sz w:val="20"/>
                <w:szCs w:val="20"/>
              </w:rPr>
              <w:t>3</w:t>
            </w:r>
          </w:p>
        </w:tc>
      </w:tr>
    </w:tbl>
    <w:p w14:paraId="09AFC512" w14:textId="77777777" w:rsidR="00C05F56" w:rsidRPr="00EF63D9" w:rsidRDefault="00C05F56" w:rsidP="00C05F56">
      <w:pPr>
        <w:rPr>
          <w:rFonts w:ascii="Times New Roman" w:hAnsi="Times New Roman"/>
        </w:rPr>
      </w:pPr>
    </w:p>
    <w:p w14:paraId="3727F7EA" w14:textId="77777777" w:rsidR="00C05F56" w:rsidRPr="00EF63D9" w:rsidRDefault="00C05F56" w:rsidP="00C05F56">
      <w:pPr>
        <w:rPr>
          <w:rFonts w:ascii="Times New Roman" w:hAnsi="Times New Roman"/>
        </w:rPr>
      </w:pPr>
    </w:p>
    <w:p w14:paraId="135EA493" w14:textId="77777777" w:rsidR="00C05F56" w:rsidRPr="00EF63D9" w:rsidRDefault="002B3769" w:rsidP="00894CD6">
      <w:pPr>
        <w:jc w:val="center"/>
        <w:rPr>
          <w:rFonts w:ascii="Times New Roman" w:hAnsi="Times New Roman"/>
          <w:b/>
          <w:bCs/>
        </w:rPr>
      </w:pPr>
      <w:r w:rsidRPr="00EF63D9">
        <w:rPr>
          <w:rFonts w:ascii="Times New Roman" w:hAnsi="Times New Roman"/>
          <w:b/>
          <w:bCs/>
        </w:rPr>
        <w:t>СОГЛАСОВА</w:t>
      </w:r>
      <w:r w:rsidR="00894CD6" w:rsidRPr="00EF63D9">
        <w:rPr>
          <w:rFonts w:ascii="Times New Roman" w:hAnsi="Times New Roman"/>
          <w:b/>
          <w:bCs/>
        </w:rPr>
        <w:t>НО</w:t>
      </w:r>
    </w:p>
    <w:p w14:paraId="30DC69B4" w14:textId="7EA085D4" w:rsidR="00894CD6" w:rsidRPr="00EF63D9" w:rsidRDefault="00F04904" w:rsidP="00894CD6">
      <w:pPr>
        <w:spacing w:before="211" w:after="200" w:line="240" w:lineRule="auto"/>
        <w:rPr>
          <w:rFonts w:ascii="Times New Roman" w:eastAsia="Arial" w:hAnsi="Times New Roman"/>
        </w:rPr>
      </w:pPr>
      <w:r w:rsidRPr="00EF63D9">
        <w:rPr>
          <w:rFonts w:ascii="Times New Roman" w:eastAsia="Arial" w:hAnsi="Times New Roman"/>
        </w:rPr>
        <w:t>Со стороны ПАО «</w:t>
      </w:r>
      <w:r w:rsidR="00BC40AD">
        <w:rPr>
          <w:rFonts w:ascii="Times New Roman" w:eastAsia="Arial" w:hAnsi="Times New Roman"/>
        </w:rPr>
        <w:t>КАЗАНЬОРГСИНТЕЗ</w:t>
      </w:r>
      <w:r w:rsidRPr="00EF63D9">
        <w:rPr>
          <w:rFonts w:ascii="Times New Roman" w:eastAsia="Arial" w:hAnsi="Times New Roman"/>
        </w:rPr>
        <w:t>»</w:t>
      </w:r>
      <w:r w:rsidR="00894CD6" w:rsidRPr="00EF63D9">
        <w:rPr>
          <w:rFonts w:ascii="Times New Roman" w:eastAsia="Arial" w:hAnsi="Times New Roman"/>
        </w:rPr>
        <w:t>:</w:t>
      </w:r>
    </w:p>
    <w:tbl>
      <w:tblPr>
        <w:tblW w:w="8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5"/>
        <w:gridCol w:w="3483"/>
        <w:gridCol w:w="1417"/>
        <w:gridCol w:w="1430"/>
      </w:tblGrid>
      <w:tr w:rsidR="00894CD6" w:rsidRPr="00EF63D9" w14:paraId="602DC7CF" w14:textId="77777777" w:rsidTr="00E63295">
        <w:trPr>
          <w:trHeight w:val="34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12CFF11D" w14:textId="77777777" w:rsidR="00894CD6" w:rsidRPr="00EF63D9" w:rsidRDefault="00894CD6" w:rsidP="00E63295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ФИО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4E61AD64" w14:textId="77777777" w:rsidR="00894CD6" w:rsidRPr="00EF63D9" w:rsidRDefault="00894CD6" w:rsidP="00E63295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445B697" w14:textId="77777777" w:rsidR="00894CD6" w:rsidRPr="00EF63D9" w:rsidRDefault="00894CD6" w:rsidP="00E63295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Подпись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517A697D" w14:textId="77777777" w:rsidR="00894CD6" w:rsidRPr="00EF63D9" w:rsidRDefault="00894CD6" w:rsidP="00E63295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Дата</w:t>
            </w:r>
          </w:p>
        </w:tc>
      </w:tr>
      <w:tr w:rsidR="00894CD6" w:rsidRPr="00EF63D9" w14:paraId="0445B053" w14:textId="77777777" w:rsidTr="00E63295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57574383" w14:textId="77777777" w:rsidR="00894CD6" w:rsidRPr="00EF63D9" w:rsidRDefault="00894CD6" w:rsidP="00E63295">
            <w:pPr>
              <w:pStyle w:val="affff"/>
              <w:jc w:val="left"/>
              <w:rPr>
                <w:rFonts w:ascii="Times New Roman" w:hAnsi="Times New Roman"/>
              </w:rPr>
            </w:pPr>
          </w:p>
        </w:tc>
        <w:tc>
          <w:tcPr>
            <w:tcW w:w="3483" w:type="dxa"/>
            <w:shd w:val="clear" w:color="auto" w:fill="auto"/>
            <w:vAlign w:val="center"/>
          </w:tcPr>
          <w:p w14:paraId="49C5E755" w14:textId="77777777" w:rsidR="00894CD6" w:rsidRPr="00EF63D9" w:rsidRDefault="00894CD6" w:rsidP="00CF6F8E">
            <w:pPr>
              <w:pStyle w:val="affff"/>
              <w:rPr>
                <w:rFonts w:ascii="Times New Roman" w:hAnsi="Times New Roman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848938D" w14:textId="77777777" w:rsidR="00894CD6" w:rsidRPr="00EF63D9" w:rsidRDefault="00894CD6" w:rsidP="00CF6F8E">
            <w:pPr>
              <w:pStyle w:val="affff1"/>
              <w:rPr>
                <w:rFonts w:ascii="Times New Roman" w:hAnsi="Times New Roman"/>
                <w:b w:val="0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235162BD" w14:textId="77777777" w:rsidR="00894CD6" w:rsidRPr="00EF63D9" w:rsidRDefault="00894CD6" w:rsidP="00CF6F8E">
            <w:pPr>
              <w:pStyle w:val="affff1"/>
              <w:rPr>
                <w:rFonts w:ascii="Times New Roman" w:hAnsi="Times New Roman"/>
                <w:b w:val="0"/>
                <w:bCs/>
                <w:sz w:val="22"/>
              </w:rPr>
            </w:pPr>
          </w:p>
        </w:tc>
      </w:tr>
      <w:tr w:rsidR="00894CD6" w:rsidRPr="00EF63D9" w14:paraId="46352969" w14:textId="77777777" w:rsidTr="00E63295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008A1475" w14:textId="77777777" w:rsidR="00894CD6" w:rsidRPr="00EF63D9" w:rsidRDefault="00894CD6" w:rsidP="00E63295">
            <w:pPr>
              <w:pStyle w:val="affff"/>
              <w:jc w:val="left"/>
              <w:rPr>
                <w:rFonts w:ascii="Times New Roman" w:hAnsi="Times New Roman"/>
              </w:rPr>
            </w:pPr>
          </w:p>
        </w:tc>
        <w:tc>
          <w:tcPr>
            <w:tcW w:w="3483" w:type="dxa"/>
            <w:shd w:val="clear" w:color="auto" w:fill="auto"/>
            <w:vAlign w:val="center"/>
          </w:tcPr>
          <w:p w14:paraId="4C3F77BD" w14:textId="77777777" w:rsidR="00894CD6" w:rsidRPr="00EF63D9" w:rsidRDefault="00894CD6" w:rsidP="00CF6F8E">
            <w:pPr>
              <w:pStyle w:val="affff"/>
              <w:rPr>
                <w:rFonts w:ascii="Times New Roman" w:hAnsi="Times New Roman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9E16015" w14:textId="77777777" w:rsidR="00894CD6" w:rsidRPr="00EF63D9" w:rsidRDefault="00894CD6" w:rsidP="00CF6F8E">
            <w:pPr>
              <w:pStyle w:val="affff"/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162FE371" w14:textId="77777777" w:rsidR="00894CD6" w:rsidRPr="00EF63D9" w:rsidRDefault="00894CD6" w:rsidP="00CF6F8E">
            <w:pPr>
              <w:pStyle w:val="affff"/>
              <w:jc w:val="center"/>
              <w:rPr>
                <w:rFonts w:ascii="Times New Roman" w:hAnsi="Times New Roman"/>
                <w:bCs/>
              </w:rPr>
            </w:pPr>
          </w:p>
        </w:tc>
      </w:tr>
    </w:tbl>
    <w:p w14:paraId="0082864D" w14:textId="77777777" w:rsidR="00C05F56" w:rsidRPr="00EF63D9" w:rsidRDefault="00C05F56" w:rsidP="00E45D3B">
      <w:pPr>
        <w:ind w:firstLine="567"/>
        <w:rPr>
          <w:rFonts w:ascii="Times New Roman" w:hAnsi="Times New Roman"/>
        </w:rPr>
      </w:pPr>
    </w:p>
    <w:p w14:paraId="2A66F3B1" w14:textId="77777777" w:rsidR="00F04904" w:rsidRPr="00EF63D9" w:rsidRDefault="00F04904" w:rsidP="00F04904">
      <w:pPr>
        <w:spacing w:before="211" w:after="200" w:line="240" w:lineRule="auto"/>
        <w:rPr>
          <w:rFonts w:ascii="Times New Roman" w:eastAsia="Arial" w:hAnsi="Times New Roman"/>
        </w:rPr>
      </w:pPr>
      <w:r w:rsidRPr="00EF63D9">
        <w:rPr>
          <w:rFonts w:ascii="Times New Roman" w:eastAsia="Arial" w:hAnsi="Times New Roman"/>
        </w:rPr>
        <w:t>Со стороны ПАО «</w:t>
      </w:r>
      <w:proofErr w:type="spellStart"/>
      <w:r w:rsidRPr="00EF63D9">
        <w:rPr>
          <w:rFonts w:ascii="Times New Roman" w:eastAsia="Arial" w:hAnsi="Times New Roman"/>
        </w:rPr>
        <w:t>Сибур</w:t>
      </w:r>
      <w:proofErr w:type="spellEnd"/>
      <w:r w:rsidRPr="00EF63D9">
        <w:rPr>
          <w:rFonts w:ascii="Times New Roman" w:eastAsia="Arial" w:hAnsi="Times New Roman"/>
        </w:rPr>
        <w:t xml:space="preserve"> Холдинг»:</w:t>
      </w:r>
    </w:p>
    <w:tbl>
      <w:tblPr>
        <w:tblW w:w="8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5"/>
        <w:gridCol w:w="3483"/>
        <w:gridCol w:w="1417"/>
        <w:gridCol w:w="1430"/>
      </w:tblGrid>
      <w:tr w:rsidR="00F04904" w:rsidRPr="00EF63D9" w14:paraId="7C0C6E52" w14:textId="77777777" w:rsidTr="00B62AAC">
        <w:trPr>
          <w:trHeight w:val="34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4A9F9E39" w14:textId="77777777" w:rsidR="00F04904" w:rsidRPr="00EF63D9" w:rsidRDefault="00F04904" w:rsidP="00B62AAC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ФИО</w:t>
            </w:r>
          </w:p>
        </w:tc>
        <w:tc>
          <w:tcPr>
            <w:tcW w:w="3483" w:type="dxa"/>
            <w:shd w:val="clear" w:color="auto" w:fill="auto"/>
            <w:vAlign w:val="center"/>
          </w:tcPr>
          <w:p w14:paraId="6885DCA4" w14:textId="77777777" w:rsidR="00F04904" w:rsidRPr="00EF63D9" w:rsidRDefault="00F04904" w:rsidP="00B62AAC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26E5F55" w14:textId="77777777" w:rsidR="00F04904" w:rsidRPr="00EF63D9" w:rsidRDefault="00F04904" w:rsidP="00B62AAC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Подпись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0F4C4554" w14:textId="77777777" w:rsidR="00F04904" w:rsidRPr="00EF63D9" w:rsidRDefault="00F04904" w:rsidP="00B62AAC">
            <w:pPr>
              <w:pStyle w:val="affff1"/>
              <w:rPr>
                <w:rFonts w:ascii="Times New Roman" w:hAnsi="Times New Roman"/>
              </w:rPr>
            </w:pPr>
            <w:r w:rsidRPr="00EF63D9">
              <w:rPr>
                <w:rFonts w:ascii="Times New Roman" w:hAnsi="Times New Roman"/>
              </w:rPr>
              <w:t>Дата</w:t>
            </w:r>
          </w:p>
        </w:tc>
      </w:tr>
      <w:tr w:rsidR="00F04904" w:rsidRPr="00EF63D9" w14:paraId="15522805" w14:textId="77777777" w:rsidTr="00B62AAC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03F13295" w14:textId="77777777" w:rsidR="00F04904" w:rsidRPr="00EF63D9" w:rsidRDefault="00F04904" w:rsidP="00B62AAC">
            <w:pPr>
              <w:pStyle w:val="affff"/>
              <w:jc w:val="left"/>
              <w:rPr>
                <w:rFonts w:ascii="Times New Roman" w:hAnsi="Times New Roman"/>
              </w:rPr>
            </w:pPr>
          </w:p>
        </w:tc>
        <w:tc>
          <w:tcPr>
            <w:tcW w:w="3483" w:type="dxa"/>
            <w:shd w:val="clear" w:color="auto" w:fill="auto"/>
            <w:vAlign w:val="center"/>
          </w:tcPr>
          <w:p w14:paraId="572E3C18" w14:textId="77777777" w:rsidR="00F04904" w:rsidRPr="00EF63D9" w:rsidRDefault="00F04904" w:rsidP="00B62AAC">
            <w:pPr>
              <w:pStyle w:val="affff"/>
              <w:rPr>
                <w:rFonts w:ascii="Times New Roman" w:hAnsi="Times New Roman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3C446E0" w14:textId="77777777" w:rsidR="00F04904" w:rsidRPr="00EF63D9" w:rsidRDefault="00F04904" w:rsidP="00B62AAC">
            <w:pPr>
              <w:pStyle w:val="affff1"/>
              <w:rPr>
                <w:rFonts w:ascii="Times New Roman" w:hAnsi="Times New Roman"/>
                <w:b w:val="0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3BDFD744" w14:textId="77777777" w:rsidR="00F04904" w:rsidRPr="00EF63D9" w:rsidRDefault="00F04904" w:rsidP="00B62AAC">
            <w:pPr>
              <w:pStyle w:val="affff1"/>
              <w:rPr>
                <w:rFonts w:ascii="Times New Roman" w:hAnsi="Times New Roman"/>
                <w:b w:val="0"/>
                <w:bCs/>
                <w:sz w:val="22"/>
              </w:rPr>
            </w:pPr>
          </w:p>
        </w:tc>
      </w:tr>
      <w:tr w:rsidR="00F04904" w:rsidRPr="00EF63D9" w14:paraId="12A36A9B" w14:textId="77777777" w:rsidTr="00B62AAC">
        <w:trPr>
          <w:trHeight w:val="850"/>
          <w:jc w:val="center"/>
        </w:trPr>
        <w:tc>
          <w:tcPr>
            <w:tcW w:w="2525" w:type="dxa"/>
            <w:shd w:val="clear" w:color="auto" w:fill="auto"/>
            <w:vAlign w:val="center"/>
          </w:tcPr>
          <w:p w14:paraId="0BD5F2E7" w14:textId="77777777" w:rsidR="00F04904" w:rsidRPr="00EF63D9" w:rsidRDefault="00F04904" w:rsidP="00B62AAC">
            <w:pPr>
              <w:pStyle w:val="affff"/>
              <w:jc w:val="left"/>
              <w:rPr>
                <w:rFonts w:ascii="Times New Roman" w:hAnsi="Times New Roman"/>
              </w:rPr>
            </w:pPr>
          </w:p>
        </w:tc>
        <w:tc>
          <w:tcPr>
            <w:tcW w:w="3483" w:type="dxa"/>
            <w:shd w:val="clear" w:color="auto" w:fill="auto"/>
            <w:vAlign w:val="center"/>
          </w:tcPr>
          <w:p w14:paraId="29D44C67" w14:textId="77777777" w:rsidR="00F04904" w:rsidRPr="00EF63D9" w:rsidRDefault="00F04904" w:rsidP="00B62AAC">
            <w:pPr>
              <w:pStyle w:val="affff"/>
              <w:rPr>
                <w:rFonts w:ascii="Times New Roman" w:hAnsi="Times New Roman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083E601" w14:textId="77777777" w:rsidR="00F04904" w:rsidRPr="00EF63D9" w:rsidRDefault="00F04904" w:rsidP="00B62AAC">
            <w:pPr>
              <w:pStyle w:val="affff"/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F1BA55A" w14:textId="77777777" w:rsidR="00F04904" w:rsidRPr="00EF63D9" w:rsidRDefault="00F04904" w:rsidP="00B62AAC">
            <w:pPr>
              <w:pStyle w:val="affff"/>
              <w:jc w:val="center"/>
              <w:rPr>
                <w:rFonts w:ascii="Times New Roman" w:hAnsi="Times New Roman"/>
                <w:bCs/>
                <w:lang w:val="en-US"/>
              </w:rPr>
            </w:pPr>
          </w:p>
        </w:tc>
      </w:tr>
    </w:tbl>
    <w:p w14:paraId="223D67FE" w14:textId="77777777" w:rsidR="00F0125D" w:rsidRPr="00EF63D9" w:rsidRDefault="00F0125D" w:rsidP="00B447ED">
      <w:pPr>
        <w:pStyle w:val="af5"/>
        <w:ind w:firstLine="426"/>
        <w:rPr>
          <w:rFonts w:ascii="Times New Roman" w:hAnsi="Times New Roman"/>
          <w:vanish/>
        </w:rPr>
      </w:pPr>
    </w:p>
    <w:p w14:paraId="28CB5125" w14:textId="77777777" w:rsidR="00F0125D" w:rsidRPr="00EF63D9" w:rsidRDefault="00F0125D" w:rsidP="00B447ED">
      <w:pPr>
        <w:pStyle w:val="af5"/>
        <w:ind w:firstLine="426"/>
        <w:rPr>
          <w:rFonts w:ascii="Times New Roman" w:hAnsi="Times New Roman"/>
          <w:vanish/>
        </w:rPr>
      </w:pPr>
    </w:p>
    <w:p w14:paraId="1AF4B210" w14:textId="77777777" w:rsidR="00F0125D" w:rsidRPr="00EF63D9" w:rsidRDefault="00F0125D" w:rsidP="00B447ED">
      <w:pPr>
        <w:pStyle w:val="af5"/>
        <w:ind w:firstLine="426"/>
        <w:rPr>
          <w:rFonts w:ascii="Times New Roman" w:hAnsi="Times New Roman"/>
          <w:vanish/>
        </w:rPr>
      </w:pPr>
    </w:p>
    <w:sectPr w:rsidR="00F0125D" w:rsidRPr="00EF63D9" w:rsidSect="00792B9A">
      <w:headerReference w:type="default" r:id="rId36"/>
      <w:footerReference w:type="default" r:id="rId37"/>
      <w:footnotePr>
        <w:pos w:val="beneathText"/>
      </w:footnotePr>
      <w:pgSz w:w="11906" w:h="16838" w:code="9"/>
      <w:pgMar w:top="851" w:right="567" w:bottom="1418" w:left="1418" w:header="74" w:footer="953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72593A" w14:textId="77777777" w:rsidR="00B9079F" w:rsidRDefault="00B9079F">
      <w:pPr>
        <w:spacing w:line="240" w:lineRule="auto"/>
      </w:pPr>
      <w:r>
        <w:separator/>
      </w:r>
    </w:p>
  </w:endnote>
  <w:endnote w:type="continuationSeparator" w:id="0">
    <w:p w14:paraId="46A58332" w14:textId="77777777" w:rsidR="00B9079F" w:rsidRDefault="00B9079F">
      <w:pPr>
        <w:spacing w:line="240" w:lineRule="auto"/>
      </w:pPr>
      <w:r>
        <w:continuationSeparator/>
      </w:r>
    </w:p>
  </w:endnote>
  <w:endnote w:type="continuationNotice" w:id="1">
    <w:p w14:paraId="5E623D11" w14:textId="77777777" w:rsidR="00B9079F" w:rsidRDefault="00B9079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_4">
    <w:altName w:val="Arial"/>
    <w:charset w:val="EE"/>
    <w:family w:val="swiss"/>
    <w:pitch w:val="variable"/>
    <w:sig w:usb0="00007A87" w:usb1="80000000" w:usb2="00000008" w:usb3="00000000" w:csb0="00000002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old">
    <w:altName w:val="Times New Roman"/>
    <w:charset w:val="00"/>
    <w:family w:val="auto"/>
    <w:pitch w:val="default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page" w:tblpX="370" w:tblpY="7826"/>
      <w:tblW w:w="0" w:type="auto"/>
      <w:tblBorders>
        <w:top w:val="single" w:sz="12" w:space="0" w:color="auto"/>
        <w:left w:val="single" w:sz="12" w:space="0" w:color="auto"/>
        <w:bottom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55"/>
      <w:gridCol w:w="255"/>
      <w:gridCol w:w="255"/>
    </w:tblGrid>
    <w:tr w:rsidR="00726585" w:rsidRPr="00221356" w14:paraId="5A18FBA1" w14:textId="77777777" w:rsidTr="00925B09">
      <w:trPr>
        <w:trHeight w:val="567"/>
      </w:trPr>
      <w:tc>
        <w:tcPr>
          <w:tcW w:w="255" w:type="dxa"/>
          <w:vMerge w:val="restart"/>
          <w:textDirection w:val="btLr"/>
          <w:vAlign w:val="center"/>
        </w:tcPr>
        <w:p w14:paraId="3D377C48" w14:textId="77777777" w:rsidR="00726585" w:rsidRPr="00221356" w:rsidRDefault="00726585" w:rsidP="00221356">
          <w:pPr>
            <w:pStyle w:val="af7"/>
            <w:ind w:left="113" w:right="113"/>
            <w:rPr>
              <w:rFonts w:ascii="Arial" w:hAnsi="Arial" w:cs="Arial"/>
              <w:b/>
              <w:bCs/>
              <w:color w:val="000000"/>
              <w:sz w:val="18"/>
              <w:szCs w:val="18"/>
            </w:rPr>
          </w:pP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Согласовано</w:t>
          </w:r>
          <w:proofErr w:type="spellEnd"/>
        </w:p>
      </w:tc>
      <w:tc>
        <w:tcPr>
          <w:tcW w:w="255" w:type="dxa"/>
          <w:vAlign w:val="center"/>
        </w:tcPr>
        <w:p w14:paraId="14A7A608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7E994C81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</w:tr>
    <w:tr w:rsidR="00726585" w:rsidRPr="00221356" w14:paraId="20E593AF" w14:textId="77777777" w:rsidTr="00925B09">
      <w:trPr>
        <w:trHeight w:val="851"/>
      </w:trPr>
      <w:tc>
        <w:tcPr>
          <w:tcW w:w="255" w:type="dxa"/>
          <w:vMerge/>
          <w:vAlign w:val="center"/>
        </w:tcPr>
        <w:p w14:paraId="0B7A389E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6ADAB2CD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630A6585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</w:tr>
    <w:tr w:rsidR="00726585" w:rsidRPr="00221356" w14:paraId="72D520FA" w14:textId="77777777" w:rsidTr="00925B09">
      <w:trPr>
        <w:trHeight w:val="1134"/>
      </w:trPr>
      <w:tc>
        <w:tcPr>
          <w:tcW w:w="255" w:type="dxa"/>
          <w:vMerge/>
          <w:vAlign w:val="center"/>
        </w:tcPr>
        <w:p w14:paraId="225F576D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3EA9A293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0CCEC12A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</w:tr>
    <w:tr w:rsidR="00726585" w:rsidRPr="00221356" w14:paraId="63F65AE1" w14:textId="77777777" w:rsidTr="00925B09">
      <w:trPr>
        <w:trHeight w:val="1134"/>
      </w:trPr>
      <w:tc>
        <w:tcPr>
          <w:tcW w:w="255" w:type="dxa"/>
          <w:vMerge/>
          <w:vAlign w:val="center"/>
        </w:tcPr>
        <w:p w14:paraId="755F03EA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592613D4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  <w:tc>
        <w:tcPr>
          <w:tcW w:w="255" w:type="dxa"/>
          <w:vAlign w:val="center"/>
        </w:tcPr>
        <w:p w14:paraId="24D3948B" w14:textId="77777777" w:rsidR="00726585" w:rsidRPr="00221356" w:rsidRDefault="00726585" w:rsidP="00221356">
          <w:pPr>
            <w:pStyle w:val="af5"/>
            <w:jc w:val="center"/>
            <w:rPr>
              <w:rFonts w:cs="Arial"/>
            </w:rPr>
          </w:pPr>
        </w:p>
      </w:tc>
    </w:tr>
  </w:tbl>
  <w:tbl>
    <w:tblPr>
      <w:tblpPr w:vertAnchor="page" w:horzAnchor="page" w:tblpX="500" w:tblpY="11625"/>
      <w:tblW w:w="623" w:type="dxa"/>
      <w:tblBorders>
        <w:top w:val="single" w:sz="12" w:space="0" w:color="auto"/>
        <w:left w:val="single" w:sz="12" w:space="0" w:color="auto"/>
        <w:bottom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311"/>
      <w:gridCol w:w="312"/>
    </w:tblGrid>
    <w:tr w:rsidR="00726585" w:rsidRPr="00221356" w14:paraId="0FE497D1" w14:textId="77777777" w:rsidTr="00221356">
      <w:trPr>
        <w:cantSplit/>
        <w:trHeight w:val="1418"/>
      </w:trPr>
      <w:tc>
        <w:tcPr>
          <w:tcW w:w="311" w:type="dxa"/>
          <w:textDirection w:val="btLr"/>
          <w:vAlign w:val="center"/>
        </w:tcPr>
        <w:p w14:paraId="7D096764" w14:textId="77777777" w:rsidR="00726585" w:rsidRPr="00221356" w:rsidRDefault="00726585" w:rsidP="00221356">
          <w:pPr>
            <w:pStyle w:val="af7"/>
            <w:ind w:left="57"/>
            <w:jc w:val="center"/>
            <w:rPr>
              <w:rFonts w:ascii="Arial" w:hAnsi="Arial" w:cs="Arial"/>
              <w:sz w:val="18"/>
              <w:szCs w:val="18"/>
            </w:rPr>
          </w:pP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Взам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 xml:space="preserve">. </w:t>
          </w: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инв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>. N</w:t>
          </w:r>
        </w:p>
      </w:tc>
      <w:tc>
        <w:tcPr>
          <w:tcW w:w="312" w:type="dxa"/>
          <w:textDirection w:val="btLr"/>
          <w:vAlign w:val="center"/>
        </w:tcPr>
        <w:p w14:paraId="6CD0589E" w14:textId="77777777" w:rsidR="00726585" w:rsidRPr="00221356" w:rsidRDefault="00726585" w:rsidP="00221356">
          <w:pPr>
            <w:pStyle w:val="af7"/>
            <w:ind w:left="113" w:right="113"/>
            <w:rPr>
              <w:rFonts w:ascii="Arial" w:hAnsi="Arial" w:cs="Arial"/>
              <w:i/>
              <w:szCs w:val="16"/>
            </w:rPr>
          </w:pPr>
        </w:p>
      </w:tc>
    </w:tr>
    <w:tr w:rsidR="00726585" w14:paraId="0C5F8C31" w14:textId="77777777" w:rsidTr="00221356">
      <w:trPr>
        <w:cantSplit/>
        <w:trHeight w:val="1985"/>
      </w:trPr>
      <w:tc>
        <w:tcPr>
          <w:tcW w:w="311" w:type="dxa"/>
          <w:textDirection w:val="btLr"/>
          <w:vAlign w:val="center"/>
        </w:tcPr>
        <w:p w14:paraId="4FA0EE7D" w14:textId="77777777" w:rsidR="00726585" w:rsidRPr="00221356" w:rsidRDefault="00726585" w:rsidP="00221356">
          <w:pPr>
            <w:pStyle w:val="af7"/>
            <w:ind w:left="113" w:right="113"/>
            <w:jc w:val="center"/>
            <w:rPr>
              <w:rFonts w:ascii="Arial" w:hAnsi="Arial" w:cs="Arial"/>
              <w:sz w:val="18"/>
              <w:szCs w:val="18"/>
            </w:rPr>
          </w:pP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Подпись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 xml:space="preserve"> и </w:t>
          </w: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дата</w:t>
          </w:r>
          <w:proofErr w:type="spellEnd"/>
        </w:p>
      </w:tc>
      <w:tc>
        <w:tcPr>
          <w:tcW w:w="312" w:type="dxa"/>
          <w:textDirection w:val="btLr"/>
          <w:vAlign w:val="center"/>
        </w:tcPr>
        <w:p w14:paraId="6BEA08C6" w14:textId="77777777" w:rsidR="00726585" w:rsidRPr="00BB19DD" w:rsidRDefault="00726585" w:rsidP="00221356">
          <w:pPr>
            <w:pStyle w:val="af7"/>
            <w:ind w:left="113" w:right="113"/>
            <w:rPr>
              <w:rFonts w:cs="Arial"/>
              <w:i/>
              <w:szCs w:val="16"/>
            </w:rPr>
          </w:pPr>
        </w:p>
      </w:tc>
    </w:tr>
    <w:tr w:rsidR="00726585" w14:paraId="0078E4AA" w14:textId="77777777" w:rsidTr="00221356">
      <w:trPr>
        <w:cantSplit/>
        <w:trHeight w:val="1418"/>
      </w:trPr>
      <w:tc>
        <w:tcPr>
          <w:tcW w:w="311" w:type="dxa"/>
          <w:tcMar>
            <w:left w:w="28" w:type="dxa"/>
            <w:right w:w="0" w:type="dxa"/>
          </w:tcMar>
          <w:textDirection w:val="btLr"/>
          <w:vAlign w:val="center"/>
        </w:tcPr>
        <w:p w14:paraId="4891FBCF" w14:textId="77777777" w:rsidR="00726585" w:rsidRPr="00221356" w:rsidRDefault="00726585" w:rsidP="00221356">
          <w:pPr>
            <w:pStyle w:val="af7"/>
            <w:ind w:left="113" w:right="113"/>
            <w:jc w:val="center"/>
            <w:rPr>
              <w:rFonts w:ascii="Arial" w:hAnsi="Arial" w:cs="Arial"/>
              <w:sz w:val="18"/>
              <w:szCs w:val="18"/>
            </w:rPr>
          </w:pP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Инв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 xml:space="preserve">. № </w:t>
          </w:r>
          <w:proofErr w:type="spellStart"/>
          <w:r w:rsidRPr="00221356">
            <w:rPr>
              <w:rFonts w:ascii="Arial" w:hAnsi="Arial" w:cs="Arial"/>
              <w:sz w:val="18"/>
              <w:szCs w:val="18"/>
            </w:rPr>
            <w:t>подл</w:t>
          </w:r>
          <w:proofErr w:type="spellEnd"/>
          <w:r w:rsidRPr="00221356">
            <w:rPr>
              <w:rFonts w:ascii="Arial" w:hAnsi="Arial" w:cs="Arial"/>
              <w:sz w:val="18"/>
              <w:szCs w:val="18"/>
            </w:rPr>
            <w:t>.</w:t>
          </w:r>
        </w:p>
      </w:tc>
      <w:tc>
        <w:tcPr>
          <w:tcW w:w="312" w:type="dxa"/>
          <w:textDirection w:val="btLr"/>
          <w:vAlign w:val="center"/>
        </w:tcPr>
        <w:p w14:paraId="2375FD08" w14:textId="77777777" w:rsidR="00726585" w:rsidRPr="00B2239C" w:rsidRDefault="00726585" w:rsidP="00221356">
          <w:pPr>
            <w:pStyle w:val="af7"/>
            <w:ind w:left="113" w:right="113"/>
            <w:jc w:val="both"/>
            <w:rPr>
              <w:rFonts w:cs="Arial"/>
              <w:i/>
              <w:szCs w:val="16"/>
            </w:rPr>
          </w:pPr>
        </w:p>
      </w:tc>
    </w:tr>
  </w:tbl>
  <w:p w14:paraId="38E90F8C" w14:textId="77777777" w:rsidR="00726585" w:rsidRDefault="00726585">
    <w:pPr>
      <w:pStyle w:val="af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page" w:tblpX="505" w:tblpY="11593"/>
      <w:tblW w:w="680" w:type="dxa"/>
      <w:tblBorders>
        <w:top w:val="single" w:sz="12" w:space="0" w:color="auto"/>
        <w:left w:val="single" w:sz="12" w:space="0" w:color="auto"/>
        <w:bottom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284"/>
      <w:gridCol w:w="396"/>
    </w:tblGrid>
    <w:tr w:rsidR="00726585" w14:paraId="6C3ECC53" w14:textId="77777777" w:rsidTr="00FA2E9C">
      <w:trPr>
        <w:cantSplit/>
        <w:trHeight w:val="1418"/>
      </w:trPr>
      <w:tc>
        <w:tcPr>
          <w:tcW w:w="284" w:type="dxa"/>
          <w:textDirection w:val="btLr"/>
          <w:vAlign w:val="center"/>
        </w:tcPr>
        <w:p w14:paraId="39AA03B5" w14:textId="77777777" w:rsidR="00726585" w:rsidRPr="00B2239C" w:rsidRDefault="00726585" w:rsidP="00FA2E9C">
          <w:pPr>
            <w:pStyle w:val="af7"/>
            <w:rPr>
              <w:rFonts w:ascii="Arial" w:hAnsi="Arial" w:cs="Arial"/>
              <w:sz w:val="15"/>
              <w:szCs w:val="15"/>
              <w:lang w:val="ru-RU"/>
            </w:rPr>
          </w:pPr>
          <w:proofErr w:type="spellStart"/>
          <w:r w:rsidRPr="00B2239C">
            <w:rPr>
              <w:rFonts w:ascii="Arial" w:hAnsi="Arial" w:cs="Arial"/>
              <w:sz w:val="18"/>
              <w:szCs w:val="18"/>
              <w:lang w:val="ru-RU"/>
            </w:rPr>
            <w:t>Взаим</w:t>
          </w:r>
          <w:proofErr w:type="spellEnd"/>
          <w:r w:rsidRPr="00B2239C">
            <w:rPr>
              <w:rFonts w:ascii="Arial" w:hAnsi="Arial" w:cs="Arial"/>
              <w:sz w:val="18"/>
              <w:szCs w:val="18"/>
              <w:lang w:val="ru-RU"/>
            </w:rPr>
            <w:t>. инв.</w:t>
          </w:r>
          <w:r w:rsidRPr="00B2239C">
            <w:rPr>
              <w:rFonts w:ascii="Arial" w:hAnsi="Arial" w:cs="Arial"/>
              <w:sz w:val="18"/>
              <w:szCs w:val="18"/>
            </w:rPr>
            <w:t xml:space="preserve"> N</w:t>
          </w:r>
        </w:p>
      </w:tc>
      <w:tc>
        <w:tcPr>
          <w:tcW w:w="396" w:type="dxa"/>
          <w:textDirection w:val="btLr"/>
          <w:vAlign w:val="center"/>
        </w:tcPr>
        <w:p w14:paraId="4A5CFC10" w14:textId="77777777" w:rsidR="00726585" w:rsidRPr="00B2239C" w:rsidRDefault="00726585" w:rsidP="00FA2E9C">
          <w:pPr>
            <w:pStyle w:val="af7"/>
            <w:ind w:left="113" w:right="113"/>
            <w:rPr>
              <w:rFonts w:ascii="Arial" w:hAnsi="Arial" w:cs="Arial"/>
              <w:i/>
              <w:szCs w:val="16"/>
            </w:rPr>
          </w:pPr>
        </w:p>
      </w:tc>
    </w:tr>
    <w:tr w:rsidR="00726585" w14:paraId="4ED85F8F" w14:textId="77777777" w:rsidTr="00FA2E9C">
      <w:trPr>
        <w:cantSplit/>
        <w:trHeight w:val="1985"/>
      </w:trPr>
      <w:tc>
        <w:tcPr>
          <w:tcW w:w="284" w:type="dxa"/>
          <w:textDirection w:val="btLr"/>
          <w:vAlign w:val="center"/>
        </w:tcPr>
        <w:p w14:paraId="4031762D" w14:textId="77777777" w:rsidR="00726585" w:rsidRPr="00B2239C" w:rsidRDefault="00726585" w:rsidP="00FA2E9C">
          <w:pPr>
            <w:pStyle w:val="af7"/>
            <w:ind w:left="113" w:right="113"/>
            <w:jc w:val="center"/>
            <w:rPr>
              <w:rFonts w:ascii="Arial" w:hAnsi="Arial" w:cs="Arial"/>
              <w:sz w:val="18"/>
              <w:szCs w:val="18"/>
              <w:lang w:val="ru-RU"/>
            </w:rPr>
          </w:pPr>
          <w:r w:rsidRPr="00B2239C">
            <w:rPr>
              <w:rFonts w:ascii="Arial" w:hAnsi="Arial" w:cs="Arial"/>
              <w:sz w:val="18"/>
              <w:szCs w:val="18"/>
              <w:lang w:val="ru-RU"/>
            </w:rPr>
            <w:t>Подпись и дата</w:t>
          </w:r>
        </w:p>
      </w:tc>
      <w:tc>
        <w:tcPr>
          <w:tcW w:w="396" w:type="dxa"/>
          <w:textDirection w:val="btLr"/>
          <w:vAlign w:val="center"/>
        </w:tcPr>
        <w:p w14:paraId="448F7716" w14:textId="77777777" w:rsidR="00726585" w:rsidRPr="00B2239C" w:rsidRDefault="00726585" w:rsidP="00FA2E9C">
          <w:pPr>
            <w:pStyle w:val="af7"/>
            <w:ind w:left="113" w:right="113"/>
            <w:rPr>
              <w:rFonts w:ascii="Arial" w:hAnsi="Arial" w:cs="Arial"/>
              <w:i/>
              <w:szCs w:val="16"/>
            </w:rPr>
          </w:pPr>
        </w:p>
      </w:tc>
    </w:tr>
    <w:tr w:rsidR="00726585" w14:paraId="7F8B344F" w14:textId="77777777" w:rsidTr="00FA2E9C">
      <w:trPr>
        <w:cantSplit/>
        <w:trHeight w:val="1418"/>
      </w:trPr>
      <w:tc>
        <w:tcPr>
          <w:tcW w:w="284" w:type="dxa"/>
          <w:tcMar>
            <w:left w:w="28" w:type="dxa"/>
            <w:right w:w="0" w:type="dxa"/>
          </w:tcMar>
          <w:textDirection w:val="btLr"/>
          <w:vAlign w:val="center"/>
        </w:tcPr>
        <w:p w14:paraId="5DD6BF3F" w14:textId="77777777" w:rsidR="00726585" w:rsidRPr="00B2239C" w:rsidRDefault="00726585" w:rsidP="00FA2E9C">
          <w:pPr>
            <w:pStyle w:val="af7"/>
            <w:ind w:left="113" w:right="113"/>
            <w:jc w:val="both"/>
            <w:rPr>
              <w:rFonts w:ascii="Arial" w:hAnsi="Arial" w:cs="Arial"/>
              <w:sz w:val="18"/>
              <w:szCs w:val="18"/>
              <w:lang w:val="ru-RU"/>
            </w:rPr>
          </w:pPr>
          <w:proofErr w:type="spellStart"/>
          <w:r w:rsidRPr="00B2239C">
            <w:rPr>
              <w:rFonts w:ascii="Arial" w:hAnsi="Arial" w:cs="Arial"/>
              <w:sz w:val="18"/>
              <w:szCs w:val="18"/>
              <w:lang w:val="ru-RU"/>
            </w:rPr>
            <w:t>Инв</w:t>
          </w:r>
          <w:proofErr w:type="spellEnd"/>
          <w:r w:rsidRPr="00B2239C">
            <w:rPr>
              <w:rFonts w:ascii="Arial" w:hAnsi="Arial" w:cs="Arial"/>
              <w:sz w:val="18"/>
              <w:szCs w:val="18"/>
            </w:rPr>
            <w:t>. №</w:t>
          </w:r>
          <w:r>
            <w:rPr>
              <w:rFonts w:ascii="Arial" w:hAnsi="Arial" w:cs="Arial"/>
              <w:sz w:val="18"/>
              <w:szCs w:val="18"/>
              <w:lang w:val="ru-RU"/>
            </w:rPr>
            <w:t xml:space="preserve"> </w:t>
          </w:r>
          <w:r w:rsidRPr="00B2239C">
            <w:rPr>
              <w:rFonts w:ascii="Arial" w:hAnsi="Arial" w:cs="Arial"/>
              <w:sz w:val="18"/>
              <w:szCs w:val="18"/>
              <w:lang w:val="ru-RU"/>
            </w:rPr>
            <w:t>подп.</w:t>
          </w:r>
        </w:p>
      </w:tc>
      <w:tc>
        <w:tcPr>
          <w:tcW w:w="396" w:type="dxa"/>
          <w:textDirection w:val="btLr"/>
          <w:vAlign w:val="center"/>
        </w:tcPr>
        <w:p w14:paraId="1273CCF9" w14:textId="77777777" w:rsidR="00726585" w:rsidRPr="00B2239C" w:rsidRDefault="00726585" w:rsidP="00FA2E9C">
          <w:pPr>
            <w:pStyle w:val="af7"/>
            <w:ind w:left="113" w:right="113"/>
            <w:jc w:val="both"/>
            <w:rPr>
              <w:rFonts w:ascii="Arial" w:hAnsi="Arial" w:cs="Arial"/>
              <w:i/>
              <w:szCs w:val="16"/>
              <w:lang w:val="ru-RU"/>
            </w:rPr>
          </w:pPr>
        </w:p>
      </w:tc>
    </w:tr>
  </w:tbl>
  <w:p w14:paraId="1A62C252" w14:textId="77777777" w:rsidR="00726585" w:rsidRPr="00FD6BCE" w:rsidRDefault="00726585" w:rsidP="00510AA4">
    <w:pPr>
      <w:rPr>
        <w:vanish/>
      </w:rPr>
    </w:pPr>
  </w:p>
  <w:tbl>
    <w:tblPr>
      <w:tblW w:w="10405" w:type="dxa"/>
      <w:tblInd w:w="-176" w:type="dxa"/>
      <w:tblBorders>
        <w:top w:val="single" w:sz="12" w:space="0" w:color="auto"/>
        <w:insideH w:val="single" w:sz="18" w:space="0" w:color="auto"/>
        <w:insideV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574"/>
      <w:gridCol w:w="570"/>
      <w:gridCol w:w="570"/>
      <w:gridCol w:w="570"/>
      <w:gridCol w:w="870"/>
      <w:gridCol w:w="672"/>
      <w:gridCol w:w="3944"/>
      <w:gridCol w:w="876"/>
      <w:gridCol w:w="851"/>
      <w:gridCol w:w="908"/>
    </w:tblGrid>
    <w:tr w:rsidR="00726585" w14:paraId="3776D96D" w14:textId="77777777" w:rsidTr="006905E7">
      <w:trPr>
        <w:cantSplit/>
        <w:trHeight w:hRule="exact" w:val="284"/>
      </w:trPr>
      <w:tc>
        <w:tcPr>
          <w:tcW w:w="57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9C594EF" w14:textId="77777777" w:rsidR="00726585" w:rsidRPr="0034708F" w:rsidRDefault="00726585" w:rsidP="006905E7">
          <w:pPr>
            <w:rPr>
              <w:sz w:val="20"/>
              <w:szCs w:val="20"/>
            </w:rPr>
          </w:pPr>
          <w:r w:rsidRPr="0034708F">
            <w:rPr>
              <w:rStyle w:val="afb"/>
              <w:sz w:val="20"/>
              <w:szCs w:val="20"/>
            </w:rPr>
            <w:fldChar w:fldCharType="begin"/>
          </w:r>
          <w:r w:rsidRPr="0034708F">
            <w:rPr>
              <w:rStyle w:val="afb"/>
              <w:sz w:val="20"/>
              <w:szCs w:val="20"/>
            </w:rPr>
            <w:instrText xml:space="preserve"> NUMPAGES </w:instrText>
          </w:r>
          <w:r w:rsidRPr="0034708F">
            <w:rPr>
              <w:rStyle w:val="afb"/>
              <w:sz w:val="20"/>
              <w:szCs w:val="20"/>
            </w:rPr>
            <w:fldChar w:fldCharType="separate"/>
          </w:r>
          <w:r>
            <w:rPr>
              <w:rStyle w:val="afb"/>
              <w:noProof/>
              <w:sz w:val="20"/>
              <w:szCs w:val="20"/>
            </w:rPr>
            <w:t>45</w:t>
          </w:r>
          <w:r w:rsidRPr="0034708F">
            <w:rPr>
              <w:rStyle w:val="afb"/>
              <w:sz w:val="20"/>
              <w:szCs w:val="20"/>
            </w:rPr>
            <w:fldChar w:fldCharType="end"/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BEF8A2A" w14:textId="77777777" w:rsidR="00726585" w:rsidRPr="0034708F" w:rsidRDefault="00726585" w:rsidP="006905E7">
          <w:pPr>
            <w:rPr>
              <w:sz w:val="20"/>
              <w:szCs w:val="20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F9431F7" w14:textId="77777777" w:rsidR="00726585" w:rsidRPr="0034708F" w:rsidRDefault="00726585" w:rsidP="006905E7">
          <w:pPr>
            <w:rPr>
              <w:sz w:val="20"/>
              <w:szCs w:val="20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34DC039" w14:textId="77777777" w:rsidR="00726585" w:rsidRPr="0034708F" w:rsidRDefault="00726585" w:rsidP="006905E7">
          <w:pPr>
            <w:rPr>
              <w:sz w:val="20"/>
              <w:szCs w:val="20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8D42F57" w14:textId="77777777" w:rsidR="00726585" w:rsidRPr="0034708F" w:rsidRDefault="00726585" w:rsidP="006905E7">
          <w:pPr>
            <w:rPr>
              <w:sz w:val="20"/>
              <w:szCs w:val="20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F28CDFC" w14:textId="77777777" w:rsidR="00726585" w:rsidRPr="0034708F" w:rsidRDefault="00726585" w:rsidP="006905E7">
          <w:pPr>
            <w:rPr>
              <w:sz w:val="20"/>
              <w:szCs w:val="20"/>
            </w:rPr>
          </w:pPr>
        </w:p>
      </w:tc>
      <w:tc>
        <w:tcPr>
          <w:tcW w:w="6579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B730AEB" w14:textId="77777777" w:rsidR="00726585" w:rsidRPr="002976B1" w:rsidRDefault="00726585" w:rsidP="006905E7">
          <w:pPr>
            <w:pStyle w:val="blocktitlesnumber"/>
            <w:ind w:left="-133" w:right="-88"/>
            <w:rPr>
              <w:i w:val="0"/>
              <w:szCs w:val="32"/>
              <w:highlight w:val="yellow"/>
              <w:lang w:val="en-US"/>
            </w:rPr>
          </w:pPr>
          <w:r>
            <w:rPr>
              <w:i w:val="0"/>
              <w:iCs/>
              <w:szCs w:val="32"/>
              <w:lang w:val="en-US"/>
            </w:rPr>
            <w:t>YRU.CXXXXXX.1.001</w:t>
          </w:r>
        </w:p>
      </w:tc>
    </w:tr>
    <w:tr w:rsidR="00726585" w14:paraId="05FC2E5B" w14:textId="77777777" w:rsidTr="006905E7">
      <w:trPr>
        <w:cantSplit/>
        <w:trHeight w:hRule="exact" w:val="284"/>
      </w:trPr>
      <w:tc>
        <w:tcPr>
          <w:tcW w:w="57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extDirection w:val="btLr"/>
          <w:vAlign w:val="center"/>
        </w:tcPr>
        <w:p w14:paraId="657FEE68" w14:textId="77777777" w:rsidR="00726585" w:rsidRPr="0034708F" w:rsidRDefault="00726585" w:rsidP="006905E7">
          <w:pPr>
            <w:rPr>
              <w:sz w:val="20"/>
              <w:szCs w:val="20"/>
              <w:lang w:val="pt-BR"/>
            </w:rPr>
          </w:pPr>
          <w:r w:rsidRPr="00B2239C">
            <w:rPr>
              <w:rFonts w:cs="Arial"/>
              <w:sz w:val="18"/>
              <w:szCs w:val="18"/>
            </w:rPr>
            <w:t>Согласовано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7E9F461" w14:textId="77777777" w:rsidR="00726585" w:rsidRPr="0034708F" w:rsidRDefault="0072658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5511CF4" w14:textId="77777777" w:rsidR="00726585" w:rsidRPr="0034708F" w:rsidRDefault="0072658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3D0B63F" w14:textId="77777777" w:rsidR="00726585" w:rsidRPr="0034708F" w:rsidRDefault="0072658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EC8786" w14:textId="77777777" w:rsidR="00726585" w:rsidRPr="0034708F" w:rsidRDefault="0072658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517E43E" w14:textId="77777777" w:rsidR="00726585" w:rsidRPr="0034708F" w:rsidRDefault="00726585" w:rsidP="006905E7">
          <w:pPr>
            <w:rPr>
              <w:sz w:val="20"/>
              <w:szCs w:val="20"/>
              <w:lang w:val="pt-BR"/>
            </w:rPr>
          </w:pPr>
        </w:p>
      </w:tc>
      <w:tc>
        <w:tcPr>
          <w:tcW w:w="6579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09BD9B7" w14:textId="77777777" w:rsidR="00726585" w:rsidRPr="0034708F" w:rsidRDefault="00726585" w:rsidP="006905E7">
          <w:pPr>
            <w:rPr>
              <w:i/>
              <w:sz w:val="20"/>
              <w:szCs w:val="20"/>
              <w:highlight w:val="yellow"/>
              <w:lang w:val="pt-BR"/>
            </w:rPr>
          </w:pPr>
        </w:p>
      </w:tc>
    </w:tr>
    <w:tr w:rsidR="00726585" w14:paraId="025323A6" w14:textId="77777777" w:rsidTr="006905E7">
      <w:trPr>
        <w:cantSplit/>
        <w:trHeight w:hRule="exact" w:val="284"/>
      </w:trPr>
      <w:tc>
        <w:tcPr>
          <w:tcW w:w="57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68B099D" w14:textId="77777777" w:rsidR="00726585" w:rsidRPr="0034708F" w:rsidRDefault="0072658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Изм.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EFC9A7D" w14:textId="77777777" w:rsidR="00726585" w:rsidRPr="0034708F" w:rsidRDefault="00726585" w:rsidP="006905E7">
          <w:pPr>
            <w:pStyle w:val="16"/>
            <w:jc w:val="center"/>
            <w:rPr>
              <w:i w:val="0"/>
              <w:sz w:val="20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BBF67B5" w14:textId="77777777" w:rsidR="00726585" w:rsidRPr="0034708F" w:rsidRDefault="00726585" w:rsidP="006905E7">
          <w:pPr>
            <w:pStyle w:val="16"/>
            <w:jc w:val="center"/>
            <w:rPr>
              <w:i w:val="0"/>
              <w:sz w:val="20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48FA4A5E" w14:textId="77777777" w:rsidR="00726585" w:rsidRPr="0034708F" w:rsidRDefault="00726585" w:rsidP="006905E7">
          <w:pPr>
            <w:pStyle w:val="16"/>
            <w:jc w:val="center"/>
            <w:rPr>
              <w:i w:val="0"/>
              <w:sz w:val="20"/>
              <w:lang w:val="en-US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503DA28" w14:textId="77777777" w:rsidR="00726585" w:rsidRPr="0034708F" w:rsidRDefault="0072658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Подпись</w:t>
          </w: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FD4FA7C" w14:textId="77777777" w:rsidR="00726585" w:rsidRPr="0034708F" w:rsidRDefault="0072658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Дата</w:t>
          </w:r>
        </w:p>
      </w:tc>
      <w:tc>
        <w:tcPr>
          <w:tcW w:w="6579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689A4B99" w14:textId="77777777" w:rsidR="00726585" w:rsidRPr="0034708F" w:rsidRDefault="00726585" w:rsidP="006905E7">
          <w:pPr>
            <w:jc w:val="center"/>
            <w:rPr>
              <w:i/>
              <w:sz w:val="20"/>
              <w:szCs w:val="20"/>
              <w:highlight w:val="yellow"/>
            </w:rPr>
          </w:pPr>
        </w:p>
      </w:tc>
    </w:tr>
    <w:tr w:rsidR="00726585" w14:paraId="4DD9845A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A8B3C78" w14:textId="77777777" w:rsidR="00726585" w:rsidRPr="0034708F" w:rsidRDefault="00726585" w:rsidP="00B61BB2">
          <w:pPr>
            <w:pStyle w:val="16"/>
            <w:ind w:left="0" w:right="0"/>
            <w:rPr>
              <w:i w:val="0"/>
              <w:sz w:val="20"/>
            </w:rPr>
          </w:pPr>
          <w:proofErr w:type="spellStart"/>
          <w:r>
            <w:rPr>
              <w:i w:val="0"/>
              <w:sz w:val="20"/>
            </w:rPr>
            <w:t>Разраб</w:t>
          </w:r>
          <w:proofErr w:type="spellEnd"/>
          <w:r>
            <w:rPr>
              <w:i w:val="0"/>
              <w:sz w:val="20"/>
            </w:rPr>
            <w:t>.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A9BA508" w14:textId="77777777" w:rsidR="00726585" w:rsidRPr="002976B1" w:rsidRDefault="00726585" w:rsidP="00C02CFB">
          <w:pPr>
            <w:pStyle w:val="16"/>
            <w:rPr>
              <w:i w:val="0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01701CB" w14:textId="77777777" w:rsidR="00726585" w:rsidRPr="0034708F" w:rsidRDefault="00726585" w:rsidP="006905E7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DAC9314" w14:textId="77777777" w:rsidR="00726585" w:rsidRPr="002976B1" w:rsidRDefault="00726585" w:rsidP="00907CBA">
          <w:pPr>
            <w:ind w:left="-108" w:right="-108" w:hanging="9"/>
            <w:jc w:val="center"/>
            <w:rPr>
              <w:sz w:val="18"/>
              <w:szCs w:val="18"/>
            </w:rPr>
          </w:pPr>
        </w:p>
      </w:tc>
      <w:tc>
        <w:tcPr>
          <w:tcW w:w="3944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09320EF" w14:textId="5FEFBAD2" w:rsidR="00726585" w:rsidRPr="008763E0" w:rsidRDefault="00726585" w:rsidP="0043725A">
          <w:pPr>
            <w:pStyle w:val="afc"/>
            <w:spacing w:before="60"/>
            <w:ind w:left="0" w:right="0"/>
            <w:rPr>
              <w:i w:val="0"/>
              <w:caps/>
              <w:sz w:val="18"/>
              <w:szCs w:val="18"/>
            </w:rPr>
          </w:pPr>
          <w:r>
            <w:rPr>
              <w:i w:val="0"/>
              <w:caps/>
              <w:sz w:val="18"/>
              <w:szCs w:val="18"/>
            </w:rPr>
            <w:fldChar w:fldCharType="begin"/>
          </w:r>
          <w:r>
            <w:rPr>
              <w:i w:val="0"/>
              <w:caps/>
              <w:sz w:val="18"/>
              <w:szCs w:val="18"/>
            </w:rPr>
            <w:instrText xml:space="preserve"> TITLE   \* MERGEFORMAT </w:instrText>
          </w:r>
          <w:r>
            <w:rPr>
              <w:i w:val="0"/>
              <w:caps/>
              <w:sz w:val="18"/>
              <w:szCs w:val="18"/>
            </w:rPr>
            <w:fldChar w:fldCharType="separate"/>
          </w:r>
          <w:r>
            <w:rPr>
              <w:i w:val="0"/>
              <w:caps/>
              <w:sz w:val="18"/>
              <w:szCs w:val="18"/>
            </w:rPr>
            <w:t>СИСТЕМА УСОВЕРШЕНСТВОВАННОГО УПРАВЛЕНИЯ ТЕХНОЛОГИЧЕСКИМ ПРОЦЕССОМ ЗАВОДА ЭТИЛЕН</w:t>
          </w:r>
          <w:r>
            <w:rPr>
              <w:i w:val="0"/>
              <w:caps/>
              <w:sz w:val="18"/>
              <w:szCs w:val="18"/>
            </w:rPr>
            <w:fldChar w:fldCharType="end"/>
          </w:r>
        </w:p>
        <w:p w14:paraId="37635348" w14:textId="77777777" w:rsidR="00726585" w:rsidRPr="0043725A" w:rsidRDefault="00726585" w:rsidP="0043725A">
          <w:pPr>
            <w:pStyle w:val="afc"/>
            <w:spacing w:line="192" w:lineRule="auto"/>
            <w:ind w:left="0" w:right="0"/>
            <w:rPr>
              <w:caps/>
              <w:sz w:val="18"/>
              <w:szCs w:val="18"/>
            </w:rPr>
          </w:pPr>
          <w:r w:rsidRPr="0095223F">
            <w:rPr>
              <w:caps/>
              <w:sz w:val="18"/>
              <w:szCs w:val="18"/>
            </w:rPr>
            <w:t xml:space="preserve"> </w:t>
          </w:r>
        </w:p>
        <w:p w14:paraId="787EBE8E" w14:textId="0ADEEBC6" w:rsidR="00726585" w:rsidRPr="0043725A" w:rsidRDefault="00726585" w:rsidP="0043725A">
          <w:pPr>
            <w:pStyle w:val="afc"/>
            <w:ind w:left="-115"/>
            <w:rPr>
              <w:rFonts w:cs="Arial"/>
              <w:i w:val="0"/>
              <w:color w:val="000000"/>
              <w:sz w:val="28"/>
              <w:szCs w:val="28"/>
              <w:lang w:eastAsia="ja-JP"/>
            </w:rPr>
          </w:pPr>
          <w:r w:rsidRPr="0043725A">
            <w:rPr>
              <w:i w:val="0"/>
              <w:caps/>
              <w:szCs w:val="16"/>
            </w:rPr>
            <w:fldChar w:fldCharType="begin"/>
          </w:r>
          <w:r w:rsidRPr="0043725A">
            <w:rPr>
              <w:i w:val="0"/>
              <w:caps/>
              <w:szCs w:val="16"/>
            </w:rPr>
            <w:instrText xml:space="preserve"> COMMENTS  \* Upper \* MERGEFORMAT </w:instrText>
          </w:r>
          <w:r w:rsidRPr="0043725A">
            <w:rPr>
              <w:i w:val="0"/>
              <w:caps/>
              <w:szCs w:val="16"/>
            </w:rPr>
            <w:fldChar w:fldCharType="end"/>
          </w:r>
        </w:p>
        <w:p w14:paraId="31613FC7" w14:textId="77777777" w:rsidR="00726585" w:rsidRPr="0068049E" w:rsidRDefault="00726585" w:rsidP="00F52C97">
          <w:pPr>
            <w:pStyle w:val="afc"/>
            <w:ind w:left="-115"/>
            <w:rPr>
              <w:rFonts w:cs="Arial"/>
              <w:i w:val="0"/>
              <w:color w:val="000000"/>
              <w:sz w:val="28"/>
              <w:szCs w:val="28"/>
              <w:highlight w:val="yellow"/>
              <w:lang w:eastAsia="ja-JP"/>
            </w:rPr>
          </w:pPr>
        </w:p>
      </w:tc>
      <w:tc>
        <w:tcPr>
          <w:tcW w:w="8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AD8883C" w14:textId="77777777" w:rsidR="00726585" w:rsidRPr="0034708F" w:rsidRDefault="00726585" w:rsidP="006905E7">
          <w:pPr>
            <w:pStyle w:val="16"/>
            <w:ind w:hanging="87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Стадия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FEF68EB" w14:textId="77777777" w:rsidR="00726585" w:rsidRPr="0034708F" w:rsidRDefault="00726585" w:rsidP="006905E7">
          <w:pPr>
            <w:pStyle w:val="16"/>
            <w:ind w:hanging="87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Лист</w:t>
          </w:r>
          <w:r w:rsidRPr="0034708F">
            <w:rPr>
              <w:i w:val="0"/>
              <w:sz w:val="20"/>
            </w:rPr>
            <w:t xml:space="preserve"> </w:t>
          </w:r>
        </w:p>
      </w:tc>
      <w:tc>
        <w:tcPr>
          <w:tcW w:w="90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E98FAC6" w14:textId="77777777" w:rsidR="00726585" w:rsidRPr="0034708F" w:rsidRDefault="00726585" w:rsidP="006905E7">
          <w:pPr>
            <w:pStyle w:val="16"/>
            <w:ind w:hanging="87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Листов</w:t>
          </w:r>
        </w:p>
      </w:tc>
    </w:tr>
    <w:tr w:rsidR="00726585" w14:paraId="3C283255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CB74571" w14:textId="77777777" w:rsidR="00726585" w:rsidRPr="0034708F" w:rsidRDefault="00726585" w:rsidP="00B61BB2">
          <w:pPr>
            <w:pStyle w:val="16"/>
            <w:ind w:left="0" w:right="0"/>
            <w:rPr>
              <w:i w:val="0"/>
              <w:sz w:val="20"/>
            </w:rPr>
          </w:pPr>
          <w:r>
            <w:rPr>
              <w:i w:val="0"/>
              <w:sz w:val="20"/>
            </w:rPr>
            <w:t>Пров.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DEFC43D" w14:textId="77777777" w:rsidR="00726585" w:rsidRPr="002976B1" w:rsidRDefault="00726585" w:rsidP="006905E7">
          <w:pPr>
            <w:pStyle w:val="16"/>
            <w:rPr>
              <w:i w:val="0"/>
              <w:sz w:val="18"/>
              <w:szCs w:val="18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24816E0" w14:textId="77777777" w:rsidR="00726585" w:rsidRPr="00FC178B" w:rsidRDefault="00726585" w:rsidP="00897771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2A26A7C" w14:textId="77777777" w:rsidR="00726585" w:rsidRPr="002976B1" w:rsidRDefault="00726585" w:rsidP="006905E7">
          <w:pPr>
            <w:ind w:left="-108" w:right="-108" w:hanging="9"/>
            <w:jc w:val="center"/>
            <w:rPr>
              <w:sz w:val="18"/>
              <w:szCs w:val="18"/>
            </w:rPr>
          </w:pPr>
        </w:p>
      </w:tc>
      <w:tc>
        <w:tcPr>
          <w:tcW w:w="3944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BDC1275" w14:textId="77777777" w:rsidR="00726585" w:rsidRPr="0034708F" w:rsidRDefault="00726585" w:rsidP="006905E7">
          <w:pPr>
            <w:rPr>
              <w:sz w:val="20"/>
              <w:szCs w:val="20"/>
              <w:lang w:val="en-US"/>
            </w:rPr>
          </w:pPr>
        </w:p>
      </w:tc>
      <w:tc>
        <w:tcPr>
          <w:tcW w:w="87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4BCCC34" w14:textId="77777777" w:rsidR="00726585" w:rsidRPr="002976B1" w:rsidRDefault="0072658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t>Э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9F29520" w14:textId="77777777" w:rsidR="00726585" w:rsidRPr="00550B7B" w:rsidRDefault="00726585" w:rsidP="0068049E">
          <w:pPr>
            <w:pStyle w:val="afa"/>
            <w:rPr>
              <w:i/>
            </w:rPr>
          </w:pPr>
          <w:r w:rsidRPr="009623A0">
            <w:fldChar w:fldCharType="begin"/>
          </w:r>
          <w:r w:rsidRPr="009623A0">
            <w:instrText xml:space="preserve"> PAGE </w:instrText>
          </w:r>
          <w:r w:rsidRPr="009623A0">
            <w:fldChar w:fldCharType="separate"/>
          </w:r>
          <w:r>
            <w:rPr>
              <w:noProof/>
            </w:rPr>
            <w:t>2</w:t>
          </w:r>
          <w:r w:rsidRPr="009623A0">
            <w:fldChar w:fldCharType="end"/>
          </w:r>
        </w:p>
      </w:tc>
      <w:tc>
        <w:tcPr>
          <w:tcW w:w="90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A4FA2DF" w14:textId="77777777" w:rsidR="00726585" w:rsidRPr="003F16EA" w:rsidRDefault="00726585" w:rsidP="006905E7">
          <w:pPr>
            <w:pStyle w:val="16"/>
            <w:jc w:val="center"/>
            <w:rPr>
              <w:i w:val="0"/>
              <w:sz w:val="20"/>
            </w:rPr>
          </w:pPr>
          <w:r>
            <w:rPr>
              <w:i w:val="0"/>
              <w:sz w:val="20"/>
            </w:rPr>
            <w:fldChar w:fldCharType="begin"/>
          </w:r>
          <w:r>
            <w:rPr>
              <w:i w:val="0"/>
              <w:sz w:val="20"/>
            </w:rPr>
            <w:instrText xml:space="preserve"> NUMPAGES   \* MERGEFORMAT </w:instrText>
          </w:r>
          <w:r>
            <w:rPr>
              <w:i w:val="0"/>
              <w:sz w:val="20"/>
            </w:rPr>
            <w:fldChar w:fldCharType="separate"/>
          </w:r>
          <w:r>
            <w:rPr>
              <w:i w:val="0"/>
              <w:noProof/>
              <w:sz w:val="20"/>
            </w:rPr>
            <w:t>45</w:t>
          </w:r>
          <w:r>
            <w:rPr>
              <w:i w:val="0"/>
              <w:sz w:val="20"/>
            </w:rPr>
            <w:fldChar w:fldCharType="end"/>
          </w:r>
        </w:p>
      </w:tc>
    </w:tr>
    <w:tr w:rsidR="00726585" w14:paraId="0F9B83CB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D1FC13D" w14:textId="77777777" w:rsidR="00726585" w:rsidRPr="0034708F" w:rsidRDefault="00726585" w:rsidP="00B61BB2">
          <w:pPr>
            <w:pStyle w:val="16"/>
            <w:ind w:left="0" w:right="0"/>
            <w:rPr>
              <w:i w:val="0"/>
              <w:sz w:val="20"/>
              <w:lang w:val="en-US"/>
            </w:rPr>
          </w:pPr>
          <w:r>
            <w:rPr>
              <w:i w:val="0"/>
              <w:sz w:val="20"/>
            </w:rPr>
            <w:t>Т</w:t>
          </w:r>
          <w:r w:rsidRPr="00981065">
            <w:rPr>
              <w:i w:val="0"/>
              <w:sz w:val="20"/>
              <w:lang w:val="en-US"/>
            </w:rPr>
            <w:t xml:space="preserve">. </w:t>
          </w:r>
          <w:proofErr w:type="spellStart"/>
          <w:r>
            <w:rPr>
              <w:i w:val="0"/>
              <w:sz w:val="20"/>
            </w:rPr>
            <w:t>конт</w:t>
          </w:r>
          <w:proofErr w:type="spellEnd"/>
          <w:r w:rsidRPr="00981065">
            <w:rPr>
              <w:i w:val="0"/>
              <w:sz w:val="20"/>
              <w:lang w:val="en-US"/>
            </w:rPr>
            <w:t>.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645439B" w14:textId="77777777" w:rsidR="00726585" w:rsidRPr="0034708F" w:rsidRDefault="00726585" w:rsidP="006905E7">
          <w:pPr>
            <w:pStyle w:val="16"/>
            <w:rPr>
              <w:i w:val="0"/>
              <w:sz w:val="18"/>
              <w:szCs w:val="18"/>
              <w:lang w:val="en-US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A3F9AA7" w14:textId="77777777" w:rsidR="00726585" w:rsidRPr="00FC178B" w:rsidRDefault="00726585" w:rsidP="006905E7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51CD08F" w14:textId="77777777" w:rsidR="00726585" w:rsidRPr="0034708F" w:rsidRDefault="00726585" w:rsidP="006905E7">
          <w:pPr>
            <w:ind w:left="-108" w:right="-108" w:hanging="9"/>
            <w:jc w:val="center"/>
            <w:rPr>
              <w:sz w:val="18"/>
              <w:szCs w:val="18"/>
              <w:lang w:val="en-US"/>
            </w:rPr>
          </w:pPr>
        </w:p>
      </w:tc>
      <w:tc>
        <w:tcPr>
          <w:tcW w:w="3944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D79DA43" w14:textId="77777777" w:rsidR="00726585" w:rsidRPr="0034708F" w:rsidRDefault="00726585" w:rsidP="006905E7">
          <w:pPr>
            <w:rPr>
              <w:sz w:val="20"/>
              <w:szCs w:val="20"/>
              <w:lang w:val="en-US"/>
            </w:rPr>
          </w:pPr>
        </w:p>
      </w:tc>
      <w:tc>
        <w:tcPr>
          <w:tcW w:w="2635" w:type="dxa"/>
          <w:gridSpan w:val="3"/>
          <w:vMerge w:val="restart"/>
          <w:tcBorders>
            <w:top w:val="single" w:sz="12" w:space="0" w:color="auto"/>
            <w:left w:val="single" w:sz="12" w:space="0" w:color="auto"/>
          </w:tcBorders>
          <w:tcMar>
            <w:left w:w="28" w:type="dxa"/>
            <w:right w:w="28" w:type="dxa"/>
          </w:tcMar>
          <w:vAlign w:val="center"/>
        </w:tcPr>
        <w:p w14:paraId="56B70DC9" w14:textId="77777777" w:rsidR="00726585" w:rsidRDefault="00726585" w:rsidP="00B94B64">
          <w:pPr>
            <w:ind w:hanging="1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object w:dxaOrig="2153" w:dyaOrig="464" w14:anchorId="3B83C55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00.65pt;height:21.15pt" o:ole="">
                <v:imagedata r:id="rId1" o:title=""/>
              </v:shape>
              <o:OLEObject Type="Embed" ProgID="Visio.Drawing.11" ShapeID="_x0000_i1026" DrawAspect="Content" ObjectID="_1750513426" r:id="rId2"/>
            </w:object>
          </w:r>
        </w:p>
        <w:p w14:paraId="4798C2DE" w14:textId="77777777" w:rsidR="00726585" w:rsidRPr="0034708F" w:rsidRDefault="00726585" w:rsidP="00B94B64">
          <w:pPr>
            <w:ind w:hanging="12"/>
            <w:jc w:val="center"/>
            <w:rPr>
              <w:sz w:val="20"/>
              <w:szCs w:val="20"/>
              <w:lang w:val="en-US"/>
            </w:rPr>
          </w:pPr>
          <w:r w:rsidRPr="00B94B64">
            <w:rPr>
              <w:sz w:val="16"/>
              <w:szCs w:val="16"/>
            </w:rPr>
            <w:t>ООО «</w:t>
          </w:r>
          <w:proofErr w:type="spellStart"/>
          <w:r w:rsidRPr="00B94B64">
            <w:rPr>
              <w:sz w:val="16"/>
              <w:szCs w:val="16"/>
            </w:rPr>
            <w:t>Иокогава</w:t>
          </w:r>
          <w:proofErr w:type="spellEnd"/>
          <w:r w:rsidRPr="00B94B64">
            <w:rPr>
              <w:sz w:val="16"/>
              <w:szCs w:val="16"/>
            </w:rPr>
            <w:t xml:space="preserve"> Электрик СНГ»</w:t>
          </w:r>
        </w:p>
        <w:p w14:paraId="4A78993D" w14:textId="77777777" w:rsidR="00726585" w:rsidRPr="0034708F" w:rsidRDefault="00726585" w:rsidP="006905E7">
          <w:pPr>
            <w:ind w:hanging="30"/>
            <w:jc w:val="center"/>
            <w:rPr>
              <w:i/>
              <w:position w:val="-46"/>
              <w:sz w:val="20"/>
              <w:szCs w:val="20"/>
              <w:lang w:val="en-US"/>
            </w:rPr>
          </w:pPr>
        </w:p>
      </w:tc>
    </w:tr>
    <w:tr w:rsidR="00726585" w14:paraId="1EA21D05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C1BB2EC" w14:textId="77777777" w:rsidR="00726585" w:rsidRPr="0034708F" w:rsidRDefault="00726585" w:rsidP="00B61BB2">
          <w:pPr>
            <w:pStyle w:val="16"/>
            <w:ind w:left="0" w:right="0"/>
            <w:rPr>
              <w:i w:val="0"/>
              <w:sz w:val="20"/>
              <w:lang w:val="en-US"/>
            </w:rPr>
          </w:pPr>
          <w:r>
            <w:rPr>
              <w:i w:val="0"/>
              <w:sz w:val="20"/>
            </w:rPr>
            <w:t>Н</w:t>
          </w:r>
          <w:r w:rsidRPr="00981065">
            <w:rPr>
              <w:i w:val="0"/>
              <w:sz w:val="20"/>
              <w:lang w:val="en-US"/>
            </w:rPr>
            <w:t xml:space="preserve">. </w:t>
          </w:r>
          <w:proofErr w:type="spellStart"/>
          <w:r>
            <w:rPr>
              <w:i w:val="0"/>
              <w:sz w:val="20"/>
            </w:rPr>
            <w:t>конт</w:t>
          </w:r>
          <w:proofErr w:type="spellEnd"/>
          <w:r w:rsidRPr="00981065">
            <w:rPr>
              <w:i w:val="0"/>
              <w:sz w:val="20"/>
              <w:lang w:val="en-US"/>
            </w:rPr>
            <w:t>.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DAC0012" w14:textId="77777777" w:rsidR="00726585" w:rsidRPr="0034708F" w:rsidRDefault="00726585" w:rsidP="006905E7">
          <w:pPr>
            <w:pStyle w:val="16"/>
            <w:rPr>
              <w:i w:val="0"/>
              <w:sz w:val="18"/>
              <w:szCs w:val="18"/>
              <w:lang w:val="en-US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A8B8170" w14:textId="77777777" w:rsidR="00726585" w:rsidRPr="00FC178B" w:rsidRDefault="00726585" w:rsidP="006905E7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4F189CB" w14:textId="77777777" w:rsidR="00726585" w:rsidRPr="0034708F" w:rsidRDefault="00726585" w:rsidP="006905E7">
          <w:pPr>
            <w:ind w:left="-108" w:right="-108" w:hanging="9"/>
            <w:jc w:val="center"/>
            <w:rPr>
              <w:sz w:val="18"/>
              <w:szCs w:val="18"/>
              <w:lang w:val="en-US"/>
            </w:rPr>
          </w:pPr>
        </w:p>
      </w:tc>
      <w:tc>
        <w:tcPr>
          <w:tcW w:w="3944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13FFE00" w14:textId="77777777" w:rsidR="00726585" w:rsidRPr="0034708F" w:rsidRDefault="00726585" w:rsidP="006905E7">
          <w:pPr>
            <w:rPr>
              <w:sz w:val="20"/>
              <w:szCs w:val="20"/>
              <w:lang w:val="en-US"/>
            </w:rPr>
          </w:pPr>
        </w:p>
      </w:tc>
      <w:tc>
        <w:tcPr>
          <w:tcW w:w="2635" w:type="dxa"/>
          <w:gridSpan w:val="3"/>
          <w:vMerge/>
          <w:tcBorders>
            <w:left w:val="single" w:sz="12" w:space="0" w:color="auto"/>
          </w:tcBorders>
          <w:vAlign w:val="center"/>
        </w:tcPr>
        <w:p w14:paraId="5F0003E4" w14:textId="77777777" w:rsidR="00726585" w:rsidRPr="0034708F" w:rsidRDefault="00726585" w:rsidP="006905E7">
          <w:pPr>
            <w:rPr>
              <w:sz w:val="20"/>
              <w:szCs w:val="20"/>
              <w:lang w:val="en-US"/>
            </w:rPr>
          </w:pPr>
        </w:p>
      </w:tc>
    </w:tr>
    <w:tr w:rsidR="00726585" w14:paraId="6360600C" w14:textId="77777777" w:rsidTr="006905E7">
      <w:trPr>
        <w:cantSplit/>
        <w:trHeight w:hRule="exact" w:val="284"/>
      </w:trPr>
      <w:tc>
        <w:tcPr>
          <w:tcW w:w="1144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3FFE77" w14:textId="77777777" w:rsidR="00726585" w:rsidRPr="0034708F" w:rsidRDefault="00726585" w:rsidP="00B61BB2">
          <w:pPr>
            <w:pStyle w:val="16"/>
            <w:ind w:left="0" w:right="0"/>
            <w:rPr>
              <w:i w:val="0"/>
              <w:sz w:val="20"/>
              <w:lang w:val="en-US"/>
            </w:rPr>
          </w:pPr>
          <w:r>
            <w:rPr>
              <w:i w:val="0"/>
              <w:sz w:val="20"/>
            </w:rPr>
            <w:t>Утв.</w:t>
          </w:r>
          <w:r>
            <w:rPr>
              <w:i w:val="0"/>
              <w:sz w:val="20"/>
              <w:lang w:val="en-US"/>
            </w:rPr>
            <w:t xml:space="preserve"> </w:t>
          </w:r>
        </w:p>
      </w:tc>
      <w:tc>
        <w:tcPr>
          <w:tcW w:w="114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E11F72B" w14:textId="77777777" w:rsidR="00726585" w:rsidRPr="00B94B64" w:rsidRDefault="00726585" w:rsidP="006905E7">
          <w:pPr>
            <w:pStyle w:val="16"/>
            <w:rPr>
              <w:i w:val="0"/>
              <w:szCs w:val="16"/>
            </w:rPr>
          </w:pPr>
        </w:p>
      </w:tc>
      <w:tc>
        <w:tcPr>
          <w:tcW w:w="8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2440198" w14:textId="77777777" w:rsidR="00726585" w:rsidRPr="00B94B64" w:rsidRDefault="00726585" w:rsidP="00FC178B">
          <w:pPr>
            <w:ind w:left="-138" w:right="-108" w:firstLine="28"/>
            <w:rPr>
              <w:i/>
              <w:sz w:val="18"/>
              <w:szCs w:val="18"/>
            </w:rPr>
          </w:pPr>
        </w:p>
      </w:tc>
      <w:tc>
        <w:tcPr>
          <w:tcW w:w="67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FDD6F2" w14:textId="77777777" w:rsidR="00726585" w:rsidRPr="00B94B64" w:rsidRDefault="00726585" w:rsidP="006905E7">
          <w:pPr>
            <w:ind w:left="-108" w:right="-108" w:hanging="9"/>
            <w:jc w:val="center"/>
            <w:rPr>
              <w:sz w:val="18"/>
              <w:szCs w:val="18"/>
            </w:rPr>
          </w:pPr>
        </w:p>
      </w:tc>
      <w:tc>
        <w:tcPr>
          <w:tcW w:w="3944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62BDAA2" w14:textId="77777777" w:rsidR="00726585" w:rsidRPr="00B94B64" w:rsidRDefault="00726585" w:rsidP="006905E7">
          <w:pPr>
            <w:rPr>
              <w:sz w:val="20"/>
              <w:szCs w:val="20"/>
            </w:rPr>
          </w:pPr>
        </w:p>
      </w:tc>
      <w:tc>
        <w:tcPr>
          <w:tcW w:w="2635" w:type="dxa"/>
          <w:gridSpan w:val="3"/>
          <w:vMerge/>
          <w:tcBorders>
            <w:left w:val="single" w:sz="12" w:space="0" w:color="auto"/>
          </w:tcBorders>
          <w:vAlign w:val="center"/>
        </w:tcPr>
        <w:p w14:paraId="2B6F2EBA" w14:textId="77777777" w:rsidR="00726585" w:rsidRPr="00B94B64" w:rsidRDefault="00726585" w:rsidP="006905E7">
          <w:pPr>
            <w:rPr>
              <w:sz w:val="20"/>
              <w:szCs w:val="20"/>
            </w:rPr>
          </w:pPr>
        </w:p>
      </w:tc>
    </w:tr>
  </w:tbl>
  <w:p w14:paraId="03519B55" w14:textId="77777777" w:rsidR="00726585" w:rsidRPr="00B64421" w:rsidRDefault="00726585">
    <w:pPr>
      <w:pStyle w:val="af7"/>
      <w:rPr>
        <w:lang w:val="ru-RU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page" w:tblpX="1135" w:tblpY="15707"/>
      <w:tblW w:w="10490" w:type="dxa"/>
      <w:tblBorders>
        <w:top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567"/>
      <w:gridCol w:w="567"/>
      <w:gridCol w:w="851"/>
      <w:gridCol w:w="567"/>
      <w:gridCol w:w="6237"/>
      <w:gridCol w:w="567"/>
    </w:tblGrid>
    <w:tr w:rsidR="00726585" w:rsidRPr="00DD7B97" w14:paraId="523C6BCF" w14:textId="77777777" w:rsidTr="009A6664">
      <w:trPr>
        <w:cantSplit/>
        <w:trHeight w:hRule="exact" w:val="284"/>
      </w:trPr>
      <w:tc>
        <w:tcPr>
          <w:tcW w:w="567" w:type="dxa"/>
        </w:tcPr>
        <w:p w14:paraId="65ACA749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2B9A90C9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63B12CC2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1F0F0218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1DD0109D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521A0BDC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237" w:type="dxa"/>
          <w:vMerge w:val="restart"/>
          <w:vAlign w:val="center"/>
        </w:tcPr>
        <w:p w14:paraId="4C45D2EF" w14:textId="0E27243A" w:rsidR="00726585" w:rsidRPr="00DD7B97" w:rsidRDefault="00726585" w:rsidP="00835B00">
          <w:pPr>
            <w:pStyle w:val="af9"/>
            <w:ind w:right="-216"/>
            <w:rPr>
              <w:rFonts w:ascii="Times New Roman" w:hAnsi="Times New Roman"/>
              <w:i w:val="0"/>
              <w:iCs/>
              <w:szCs w:val="32"/>
            </w:rPr>
          </w:pP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begin"/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instrText xml:space="preserve"> DOCPROPERTY  "Шифр документа"  \* MERGEFORMAT </w:instrTex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separate"/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ТСФТ.314.05</w:t>
          </w:r>
          <w:r>
            <w:rPr>
              <w:rFonts w:ascii="Times New Roman" w:hAnsi="Times New Roman"/>
              <w:i w:val="0"/>
              <w:iCs/>
              <w:szCs w:val="32"/>
            </w:rPr>
            <w:t>5</w:t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.003</w: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end"/>
          </w:r>
        </w:p>
      </w:tc>
      <w:tc>
        <w:tcPr>
          <w:tcW w:w="567" w:type="dxa"/>
          <w:vAlign w:val="center"/>
        </w:tcPr>
        <w:p w14:paraId="2DB9F6C3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Стр.</w:t>
          </w:r>
        </w:p>
      </w:tc>
    </w:tr>
    <w:tr w:rsidR="00726585" w:rsidRPr="00DD7B97" w14:paraId="7E1A01A3" w14:textId="77777777" w:rsidTr="009A6664">
      <w:trPr>
        <w:cantSplit/>
        <w:trHeight w:hRule="exact" w:val="284"/>
      </w:trPr>
      <w:tc>
        <w:tcPr>
          <w:tcW w:w="567" w:type="dxa"/>
        </w:tcPr>
        <w:p w14:paraId="7300BD49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7E6A9898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5A6D01D1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22EB9FD8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445FF10B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2FAF0917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237" w:type="dxa"/>
          <w:vMerge/>
        </w:tcPr>
        <w:p w14:paraId="68FC85E1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  <w:vMerge w:val="restart"/>
          <w:vAlign w:val="center"/>
        </w:tcPr>
        <w:p w14:paraId="3AA8F05D" w14:textId="6CA95EC5" w:rsidR="00726585" w:rsidRPr="00DD7B97" w:rsidRDefault="00726585" w:rsidP="00835B00">
          <w:pPr>
            <w:pStyle w:val="afa"/>
            <w:rPr>
              <w:rFonts w:ascii="Times New Roman" w:hAnsi="Times New Roman"/>
              <w:w w:val="100"/>
              <w:sz w:val="24"/>
              <w:szCs w:val="24"/>
            </w:rPr>
          </w:pP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begin"/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instrText xml:space="preserve"> PAGE </w:instrTex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separate"/>
          </w:r>
          <w:r w:rsidR="00E634C5">
            <w:rPr>
              <w:rFonts w:ascii="Times New Roman" w:hAnsi="Times New Roman"/>
              <w:noProof/>
              <w:w w:val="100"/>
              <w:sz w:val="24"/>
              <w:szCs w:val="24"/>
            </w:rPr>
            <w:t>4</w: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end"/>
          </w:r>
        </w:p>
      </w:tc>
    </w:tr>
    <w:tr w:rsidR="00726585" w:rsidRPr="00DD7B97" w14:paraId="06D25B99" w14:textId="77777777" w:rsidTr="009A6664">
      <w:trPr>
        <w:cantSplit/>
        <w:trHeight w:hRule="exact" w:val="284"/>
      </w:trPr>
      <w:tc>
        <w:tcPr>
          <w:tcW w:w="567" w:type="dxa"/>
          <w:vAlign w:val="center"/>
        </w:tcPr>
        <w:p w14:paraId="46BDD2F5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Изм.</w:t>
          </w:r>
        </w:p>
      </w:tc>
      <w:tc>
        <w:tcPr>
          <w:tcW w:w="567" w:type="dxa"/>
          <w:vAlign w:val="center"/>
        </w:tcPr>
        <w:p w14:paraId="7B52EDDF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Кол.</w:t>
          </w:r>
        </w:p>
      </w:tc>
      <w:tc>
        <w:tcPr>
          <w:tcW w:w="567" w:type="dxa"/>
          <w:vAlign w:val="center"/>
        </w:tcPr>
        <w:p w14:paraId="377C814B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Лист</w:t>
          </w:r>
        </w:p>
      </w:tc>
      <w:tc>
        <w:tcPr>
          <w:tcW w:w="567" w:type="dxa"/>
          <w:tcMar>
            <w:left w:w="57" w:type="dxa"/>
            <w:right w:w="57" w:type="dxa"/>
          </w:tcMar>
          <w:vAlign w:val="center"/>
        </w:tcPr>
        <w:p w14:paraId="3E78E8B2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  <w:lang w:val="en-US"/>
            </w:rPr>
            <w:t>N</w:t>
          </w:r>
          <w:r w:rsidRPr="00DD7B97">
            <w:rPr>
              <w:rFonts w:ascii="Times New Roman" w:hAnsi="Times New Roman"/>
              <w:i w:val="0"/>
              <w:sz w:val="18"/>
              <w:szCs w:val="18"/>
            </w:rPr>
            <w:t xml:space="preserve"> док.</w:t>
          </w:r>
        </w:p>
      </w:tc>
      <w:tc>
        <w:tcPr>
          <w:tcW w:w="851" w:type="dxa"/>
          <w:vAlign w:val="center"/>
        </w:tcPr>
        <w:p w14:paraId="3F83D552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Подпись</w:t>
          </w:r>
        </w:p>
      </w:tc>
      <w:tc>
        <w:tcPr>
          <w:tcW w:w="567" w:type="dxa"/>
          <w:vAlign w:val="center"/>
        </w:tcPr>
        <w:p w14:paraId="3F9B90C4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Дата</w:t>
          </w:r>
        </w:p>
      </w:tc>
      <w:tc>
        <w:tcPr>
          <w:tcW w:w="6237" w:type="dxa"/>
          <w:vMerge/>
        </w:tcPr>
        <w:p w14:paraId="4E0D9135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  <w:vMerge/>
        </w:tcPr>
        <w:p w14:paraId="79888E91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</w:tr>
  </w:tbl>
  <w:p w14:paraId="4F10A711" w14:textId="77777777" w:rsidR="00726585" w:rsidRDefault="00726585">
    <w:pPr>
      <w:pStyle w:val="af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page" w:tblpX="6074" w:tblpY="10774"/>
      <w:tblW w:w="10490" w:type="dxa"/>
      <w:tblBorders>
        <w:top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567"/>
      <w:gridCol w:w="567"/>
      <w:gridCol w:w="851"/>
      <w:gridCol w:w="567"/>
      <w:gridCol w:w="6237"/>
      <w:gridCol w:w="567"/>
    </w:tblGrid>
    <w:tr w:rsidR="00726585" w:rsidRPr="00DD7B97" w14:paraId="3C95C338" w14:textId="77777777" w:rsidTr="008C4C92">
      <w:trPr>
        <w:cantSplit/>
        <w:trHeight w:hRule="exact" w:val="284"/>
      </w:trPr>
      <w:tc>
        <w:tcPr>
          <w:tcW w:w="567" w:type="dxa"/>
          <w:tcBorders>
            <w:left w:val="single" w:sz="4" w:space="0" w:color="auto"/>
          </w:tcBorders>
        </w:tcPr>
        <w:p w14:paraId="5A5C9A1E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2D91572D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3BCA30DD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56C16E1E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55AA5AF3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03700542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237" w:type="dxa"/>
          <w:vMerge w:val="restart"/>
          <w:vAlign w:val="center"/>
        </w:tcPr>
        <w:p w14:paraId="7B865471" w14:textId="66AE58EB" w:rsidR="00726585" w:rsidRPr="00DD7B97" w:rsidRDefault="00726585" w:rsidP="008C4C92">
          <w:pPr>
            <w:pStyle w:val="af9"/>
            <w:ind w:right="-216"/>
            <w:rPr>
              <w:rFonts w:ascii="Times New Roman" w:hAnsi="Times New Roman"/>
              <w:i w:val="0"/>
              <w:iCs/>
              <w:szCs w:val="32"/>
            </w:rPr>
          </w:pP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begin"/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instrText xml:space="preserve"> DOCPROPERTY  "Шифр документа"  \* MERGEFORMAT </w:instrTex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separate"/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ТСФТ.314.05</w:t>
          </w:r>
          <w:r>
            <w:rPr>
              <w:rFonts w:ascii="Times New Roman" w:hAnsi="Times New Roman"/>
              <w:i w:val="0"/>
              <w:iCs/>
              <w:szCs w:val="32"/>
            </w:rPr>
            <w:t>5</w:t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.003</w: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end"/>
          </w:r>
        </w:p>
      </w:tc>
      <w:tc>
        <w:tcPr>
          <w:tcW w:w="567" w:type="dxa"/>
          <w:vAlign w:val="center"/>
        </w:tcPr>
        <w:p w14:paraId="6B627E57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Стр.</w:t>
          </w:r>
        </w:p>
      </w:tc>
    </w:tr>
    <w:tr w:rsidR="00726585" w:rsidRPr="00DD7B97" w14:paraId="26EB6AAE" w14:textId="77777777" w:rsidTr="008C4C92">
      <w:trPr>
        <w:cantSplit/>
        <w:trHeight w:hRule="exact" w:val="284"/>
      </w:trPr>
      <w:tc>
        <w:tcPr>
          <w:tcW w:w="567" w:type="dxa"/>
          <w:tcBorders>
            <w:left w:val="single" w:sz="4" w:space="0" w:color="auto"/>
          </w:tcBorders>
        </w:tcPr>
        <w:p w14:paraId="586F1FAC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3A1EEBA4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F42CA78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505E39E8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49E04ABA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3C9FAC6B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237" w:type="dxa"/>
          <w:vMerge/>
        </w:tcPr>
        <w:p w14:paraId="54A65F75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  <w:vMerge w:val="restart"/>
          <w:vAlign w:val="center"/>
        </w:tcPr>
        <w:p w14:paraId="0DA8FC80" w14:textId="485CFCC9" w:rsidR="00726585" w:rsidRPr="00DD7B97" w:rsidRDefault="00726585" w:rsidP="008C4C92">
          <w:pPr>
            <w:pStyle w:val="afa"/>
            <w:rPr>
              <w:rFonts w:ascii="Times New Roman" w:hAnsi="Times New Roman"/>
              <w:w w:val="100"/>
              <w:sz w:val="24"/>
              <w:szCs w:val="24"/>
            </w:rPr>
          </w:pP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begin"/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instrText xml:space="preserve"> PAGE </w:instrTex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separate"/>
          </w:r>
          <w:r w:rsidR="00E634C5">
            <w:rPr>
              <w:rFonts w:ascii="Times New Roman" w:hAnsi="Times New Roman"/>
              <w:noProof/>
              <w:w w:val="100"/>
              <w:sz w:val="24"/>
              <w:szCs w:val="24"/>
            </w:rPr>
            <w:t>6</w: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end"/>
          </w:r>
        </w:p>
      </w:tc>
    </w:tr>
    <w:tr w:rsidR="00726585" w:rsidRPr="00DD7B97" w14:paraId="2DD652D4" w14:textId="77777777" w:rsidTr="008C4C92">
      <w:trPr>
        <w:cantSplit/>
        <w:trHeight w:hRule="exact" w:val="284"/>
      </w:trPr>
      <w:tc>
        <w:tcPr>
          <w:tcW w:w="567" w:type="dxa"/>
          <w:tcBorders>
            <w:left w:val="single" w:sz="4" w:space="0" w:color="auto"/>
          </w:tcBorders>
          <w:vAlign w:val="center"/>
        </w:tcPr>
        <w:p w14:paraId="3068672F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Изм.</w:t>
          </w:r>
        </w:p>
      </w:tc>
      <w:tc>
        <w:tcPr>
          <w:tcW w:w="567" w:type="dxa"/>
          <w:vAlign w:val="center"/>
        </w:tcPr>
        <w:p w14:paraId="304B44FA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Кол.</w:t>
          </w:r>
        </w:p>
      </w:tc>
      <w:tc>
        <w:tcPr>
          <w:tcW w:w="567" w:type="dxa"/>
          <w:vAlign w:val="center"/>
        </w:tcPr>
        <w:p w14:paraId="52A1E88F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Лист</w:t>
          </w:r>
        </w:p>
      </w:tc>
      <w:tc>
        <w:tcPr>
          <w:tcW w:w="567" w:type="dxa"/>
          <w:tcMar>
            <w:left w:w="57" w:type="dxa"/>
            <w:right w:w="57" w:type="dxa"/>
          </w:tcMar>
          <w:vAlign w:val="center"/>
        </w:tcPr>
        <w:p w14:paraId="2863A991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  <w:lang w:val="en-US"/>
            </w:rPr>
            <w:t>N</w:t>
          </w:r>
          <w:r w:rsidRPr="00DD7B97">
            <w:rPr>
              <w:rFonts w:ascii="Times New Roman" w:hAnsi="Times New Roman"/>
              <w:i w:val="0"/>
              <w:sz w:val="18"/>
              <w:szCs w:val="18"/>
            </w:rPr>
            <w:t xml:space="preserve"> док.</w:t>
          </w:r>
        </w:p>
      </w:tc>
      <w:tc>
        <w:tcPr>
          <w:tcW w:w="851" w:type="dxa"/>
          <w:vAlign w:val="center"/>
        </w:tcPr>
        <w:p w14:paraId="126CDD92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Подпись</w:t>
          </w:r>
        </w:p>
      </w:tc>
      <w:tc>
        <w:tcPr>
          <w:tcW w:w="567" w:type="dxa"/>
          <w:vAlign w:val="center"/>
        </w:tcPr>
        <w:p w14:paraId="757CDEDC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Дата</w:t>
          </w:r>
        </w:p>
      </w:tc>
      <w:tc>
        <w:tcPr>
          <w:tcW w:w="6237" w:type="dxa"/>
          <w:vMerge/>
        </w:tcPr>
        <w:p w14:paraId="527EA04C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  <w:vMerge/>
        </w:tcPr>
        <w:p w14:paraId="5ED85F8B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</w:tr>
  </w:tbl>
  <w:p w14:paraId="1234681C" w14:textId="77777777" w:rsidR="00726585" w:rsidRDefault="00726585">
    <w:pPr>
      <w:pStyle w:val="af7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page" w:tblpX="1135" w:tblpY="15707"/>
      <w:tblW w:w="10490" w:type="dxa"/>
      <w:tblBorders>
        <w:top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567"/>
      <w:gridCol w:w="567"/>
      <w:gridCol w:w="851"/>
      <w:gridCol w:w="567"/>
      <w:gridCol w:w="6237"/>
      <w:gridCol w:w="567"/>
    </w:tblGrid>
    <w:tr w:rsidR="00726585" w:rsidRPr="00DD7B97" w14:paraId="4C764ABB" w14:textId="77777777" w:rsidTr="009A6664">
      <w:trPr>
        <w:cantSplit/>
        <w:trHeight w:hRule="exact" w:val="284"/>
      </w:trPr>
      <w:tc>
        <w:tcPr>
          <w:tcW w:w="567" w:type="dxa"/>
        </w:tcPr>
        <w:p w14:paraId="2F03A894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3A67044B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1D1C7283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6761C715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2D1F5303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25C06086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237" w:type="dxa"/>
          <w:vMerge w:val="restart"/>
          <w:vAlign w:val="center"/>
        </w:tcPr>
        <w:p w14:paraId="6043C4A0" w14:textId="44AD6347" w:rsidR="00726585" w:rsidRPr="00DD7B97" w:rsidRDefault="00726585" w:rsidP="00835B00">
          <w:pPr>
            <w:pStyle w:val="af9"/>
            <w:ind w:right="-216"/>
            <w:rPr>
              <w:rFonts w:ascii="Times New Roman" w:hAnsi="Times New Roman"/>
              <w:i w:val="0"/>
              <w:iCs/>
              <w:szCs w:val="32"/>
            </w:rPr>
          </w:pP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begin"/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instrText xml:space="preserve"> DOCPROPERTY  "Шифр документа"  \* MERGEFORMAT </w:instrTex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separate"/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ТСФТ.314.05</w:t>
          </w:r>
          <w:r>
            <w:rPr>
              <w:rFonts w:ascii="Times New Roman" w:hAnsi="Times New Roman"/>
              <w:i w:val="0"/>
              <w:iCs/>
              <w:szCs w:val="32"/>
            </w:rPr>
            <w:t>5</w:t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.003</w: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end"/>
          </w:r>
        </w:p>
      </w:tc>
      <w:tc>
        <w:tcPr>
          <w:tcW w:w="567" w:type="dxa"/>
          <w:vAlign w:val="center"/>
        </w:tcPr>
        <w:p w14:paraId="22DB2710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Стр.</w:t>
          </w:r>
        </w:p>
      </w:tc>
    </w:tr>
    <w:tr w:rsidR="00726585" w:rsidRPr="00DD7B97" w14:paraId="5595C7F1" w14:textId="77777777" w:rsidTr="009A6664">
      <w:trPr>
        <w:cantSplit/>
        <w:trHeight w:hRule="exact" w:val="284"/>
      </w:trPr>
      <w:tc>
        <w:tcPr>
          <w:tcW w:w="567" w:type="dxa"/>
        </w:tcPr>
        <w:p w14:paraId="711DD16E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1FF85F93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16775290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7AA70EB7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75EC695B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0992B109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237" w:type="dxa"/>
          <w:vMerge/>
        </w:tcPr>
        <w:p w14:paraId="5B9E6C2D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  <w:vMerge w:val="restart"/>
          <w:vAlign w:val="center"/>
        </w:tcPr>
        <w:p w14:paraId="67A8E63E" w14:textId="00A9D3B6" w:rsidR="00726585" w:rsidRPr="00DD7B97" w:rsidRDefault="00726585" w:rsidP="00835B00">
          <w:pPr>
            <w:pStyle w:val="afa"/>
            <w:rPr>
              <w:rFonts w:ascii="Times New Roman" w:hAnsi="Times New Roman"/>
              <w:w w:val="100"/>
              <w:sz w:val="24"/>
              <w:szCs w:val="24"/>
            </w:rPr>
          </w:pP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begin"/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instrText xml:space="preserve"> PAGE </w:instrTex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separate"/>
          </w:r>
          <w:r w:rsidR="00E634C5">
            <w:rPr>
              <w:rFonts w:ascii="Times New Roman" w:hAnsi="Times New Roman"/>
              <w:noProof/>
              <w:w w:val="100"/>
              <w:sz w:val="24"/>
              <w:szCs w:val="24"/>
            </w:rPr>
            <w:t>7</w: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end"/>
          </w:r>
        </w:p>
      </w:tc>
    </w:tr>
    <w:tr w:rsidR="00726585" w:rsidRPr="00DD7B97" w14:paraId="0C519846" w14:textId="77777777" w:rsidTr="009A6664">
      <w:trPr>
        <w:cantSplit/>
        <w:trHeight w:hRule="exact" w:val="284"/>
      </w:trPr>
      <w:tc>
        <w:tcPr>
          <w:tcW w:w="567" w:type="dxa"/>
          <w:vAlign w:val="center"/>
        </w:tcPr>
        <w:p w14:paraId="6E244635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Изм.</w:t>
          </w:r>
        </w:p>
      </w:tc>
      <w:tc>
        <w:tcPr>
          <w:tcW w:w="567" w:type="dxa"/>
          <w:vAlign w:val="center"/>
        </w:tcPr>
        <w:p w14:paraId="00A66169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Кол.</w:t>
          </w:r>
        </w:p>
      </w:tc>
      <w:tc>
        <w:tcPr>
          <w:tcW w:w="567" w:type="dxa"/>
          <w:vAlign w:val="center"/>
        </w:tcPr>
        <w:p w14:paraId="09F399E4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Лист</w:t>
          </w:r>
        </w:p>
      </w:tc>
      <w:tc>
        <w:tcPr>
          <w:tcW w:w="567" w:type="dxa"/>
          <w:tcMar>
            <w:left w:w="57" w:type="dxa"/>
            <w:right w:w="57" w:type="dxa"/>
          </w:tcMar>
          <w:vAlign w:val="center"/>
        </w:tcPr>
        <w:p w14:paraId="616381C4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  <w:lang w:val="en-US"/>
            </w:rPr>
            <w:t>N</w:t>
          </w:r>
          <w:r w:rsidRPr="00DD7B97">
            <w:rPr>
              <w:rFonts w:ascii="Times New Roman" w:hAnsi="Times New Roman"/>
              <w:i w:val="0"/>
              <w:sz w:val="18"/>
              <w:szCs w:val="18"/>
            </w:rPr>
            <w:t xml:space="preserve"> док.</w:t>
          </w:r>
        </w:p>
      </w:tc>
      <w:tc>
        <w:tcPr>
          <w:tcW w:w="851" w:type="dxa"/>
          <w:vAlign w:val="center"/>
        </w:tcPr>
        <w:p w14:paraId="41761B8D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Подпись</w:t>
          </w:r>
        </w:p>
      </w:tc>
      <w:tc>
        <w:tcPr>
          <w:tcW w:w="567" w:type="dxa"/>
          <w:vAlign w:val="center"/>
        </w:tcPr>
        <w:p w14:paraId="6B0BBC33" w14:textId="77777777" w:rsidR="00726585" w:rsidRPr="00DD7B97" w:rsidRDefault="00726585" w:rsidP="00835B00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Дата</w:t>
          </w:r>
        </w:p>
      </w:tc>
      <w:tc>
        <w:tcPr>
          <w:tcW w:w="6237" w:type="dxa"/>
          <w:vMerge/>
        </w:tcPr>
        <w:p w14:paraId="3C3FD169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  <w:vMerge/>
        </w:tcPr>
        <w:p w14:paraId="77517DBC" w14:textId="77777777" w:rsidR="00726585" w:rsidRPr="00DD7B97" w:rsidRDefault="00726585" w:rsidP="00835B00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</w:tr>
  </w:tbl>
  <w:p w14:paraId="314B7C63" w14:textId="77777777" w:rsidR="00726585" w:rsidRDefault="00726585">
    <w:pPr>
      <w:pStyle w:val="af7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page" w:tblpX="6074" w:tblpY="10774"/>
      <w:tblW w:w="10490" w:type="dxa"/>
      <w:tblBorders>
        <w:top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567"/>
      <w:gridCol w:w="567"/>
      <w:gridCol w:w="851"/>
      <w:gridCol w:w="567"/>
      <w:gridCol w:w="6090"/>
      <w:gridCol w:w="714"/>
    </w:tblGrid>
    <w:tr w:rsidR="00726585" w:rsidRPr="00DD7B97" w14:paraId="0EEA98D4" w14:textId="77777777" w:rsidTr="001E44FA">
      <w:trPr>
        <w:cantSplit/>
        <w:trHeight w:hRule="exact" w:val="284"/>
      </w:trPr>
      <w:tc>
        <w:tcPr>
          <w:tcW w:w="567" w:type="dxa"/>
          <w:tcBorders>
            <w:left w:val="single" w:sz="4" w:space="0" w:color="auto"/>
          </w:tcBorders>
        </w:tcPr>
        <w:p w14:paraId="1EC27E77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267A675C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0DBFCE1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52811004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3C503FD9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6DAE2BDD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090" w:type="dxa"/>
          <w:vMerge w:val="restart"/>
          <w:vAlign w:val="center"/>
        </w:tcPr>
        <w:p w14:paraId="4DD5BACA" w14:textId="2EC6E136" w:rsidR="00726585" w:rsidRPr="00DD7B97" w:rsidRDefault="00726585" w:rsidP="008C4C92">
          <w:pPr>
            <w:pStyle w:val="af9"/>
            <w:ind w:right="-216"/>
            <w:rPr>
              <w:rFonts w:ascii="Times New Roman" w:hAnsi="Times New Roman"/>
              <w:i w:val="0"/>
              <w:iCs/>
              <w:szCs w:val="32"/>
            </w:rPr>
          </w:pP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begin"/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instrText xml:space="preserve"> DOCPROPERTY  "Шифр документа"  \* MERGEFORMAT </w:instrTex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separate"/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ТСФТ.314.05</w:t>
          </w:r>
          <w:r>
            <w:rPr>
              <w:rFonts w:ascii="Times New Roman" w:hAnsi="Times New Roman"/>
              <w:i w:val="0"/>
              <w:iCs/>
              <w:szCs w:val="32"/>
            </w:rPr>
            <w:t>5</w:t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.003</w: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end"/>
          </w:r>
        </w:p>
      </w:tc>
      <w:tc>
        <w:tcPr>
          <w:tcW w:w="714" w:type="dxa"/>
          <w:vAlign w:val="center"/>
        </w:tcPr>
        <w:p w14:paraId="1B6BBAD1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Стр.</w:t>
          </w:r>
        </w:p>
      </w:tc>
    </w:tr>
    <w:tr w:rsidR="00726585" w:rsidRPr="00DD7B97" w14:paraId="6AD8E734" w14:textId="77777777" w:rsidTr="001E44FA">
      <w:trPr>
        <w:cantSplit/>
        <w:trHeight w:hRule="exact" w:val="284"/>
      </w:trPr>
      <w:tc>
        <w:tcPr>
          <w:tcW w:w="567" w:type="dxa"/>
          <w:tcBorders>
            <w:left w:val="single" w:sz="4" w:space="0" w:color="auto"/>
          </w:tcBorders>
        </w:tcPr>
        <w:p w14:paraId="58F5B9A2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65DF53AA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3999C77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771456CC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6252BA95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1ACCC451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090" w:type="dxa"/>
          <w:vMerge/>
        </w:tcPr>
        <w:p w14:paraId="3C941744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714" w:type="dxa"/>
          <w:vMerge w:val="restart"/>
          <w:vAlign w:val="center"/>
        </w:tcPr>
        <w:p w14:paraId="184D5C41" w14:textId="6C23D4A1" w:rsidR="00726585" w:rsidRPr="00DD7B97" w:rsidRDefault="00726585" w:rsidP="008C4C92">
          <w:pPr>
            <w:pStyle w:val="afa"/>
            <w:rPr>
              <w:rFonts w:ascii="Times New Roman" w:hAnsi="Times New Roman"/>
              <w:w w:val="100"/>
              <w:sz w:val="24"/>
              <w:szCs w:val="24"/>
            </w:rPr>
          </w:pP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begin"/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instrText xml:space="preserve"> PAGE </w:instrTex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separate"/>
          </w:r>
          <w:r w:rsidR="00E634C5">
            <w:rPr>
              <w:rFonts w:ascii="Times New Roman" w:hAnsi="Times New Roman"/>
              <w:noProof/>
              <w:w w:val="100"/>
              <w:sz w:val="24"/>
              <w:szCs w:val="24"/>
            </w:rPr>
            <w:t>22</w: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end"/>
          </w:r>
        </w:p>
      </w:tc>
    </w:tr>
    <w:tr w:rsidR="00726585" w:rsidRPr="00DD7B97" w14:paraId="417D7203" w14:textId="77777777" w:rsidTr="001E44FA">
      <w:trPr>
        <w:cantSplit/>
        <w:trHeight w:hRule="exact" w:val="284"/>
      </w:trPr>
      <w:tc>
        <w:tcPr>
          <w:tcW w:w="567" w:type="dxa"/>
          <w:tcBorders>
            <w:left w:val="single" w:sz="4" w:space="0" w:color="auto"/>
          </w:tcBorders>
          <w:vAlign w:val="center"/>
        </w:tcPr>
        <w:p w14:paraId="1E2A9B92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Изм.</w:t>
          </w:r>
        </w:p>
      </w:tc>
      <w:tc>
        <w:tcPr>
          <w:tcW w:w="567" w:type="dxa"/>
          <w:vAlign w:val="center"/>
        </w:tcPr>
        <w:p w14:paraId="639EF63F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Кол.</w:t>
          </w:r>
        </w:p>
      </w:tc>
      <w:tc>
        <w:tcPr>
          <w:tcW w:w="567" w:type="dxa"/>
          <w:vAlign w:val="center"/>
        </w:tcPr>
        <w:p w14:paraId="6459B04B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Лист</w:t>
          </w:r>
        </w:p>
      </w:tc>
      <w:tc>
        <w:tcPr>
          <w:tcW w:w="567" w:type="dxa"/>
          <w:tcMar>
            <w:left w:w="57" w:type="dxa"/>
            <w:right w:w="57" w:type="dxa"/>
          </w:tcMar>
          <w:vAlign w:val="center"/>
        </w:tcPr>
        <w:p w14:paraId="5FCD0C2E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  <w:lang w:val="en-US"/>
            </w:rPr>
            <w:t>N</w:t>
          </w:r>
          <w:r w:rsidRPr="00DD7B97">
            <w:rPr>
              <w:rFonts w:ascii="Times New Roman" w:hAnsi="Times New Roman"/>
              <w:i w:val="0"/>
              <w:sz w:val="18"/>
              <w:szCs w:val="18"/>
            </w:rPr>
            <w:t xml:space="preserve"> док.</w:t>
          </w:r>
        </w:p>
      </w:tc>
      <w:tc>
        <w:tcPr>
          <w:tcW w:w="851" w:type="dxa"/>
          <w:vAlign w:val="center"/>
        </w:tcPr>
        <w:p w14:paraId="58591FDE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Подпись</w:t>
          </w:r>
        </w:p>
      </w:tc>
      <w:tc>
        <w:tcPr>
          <w:tcW w:w="567" w:type="dxa"/>
          <w:vAlign w:val="center"/>
        </w:tcPr>
        <w:p w14:paraId="6E287BB6" w14:textId="77777777" w:rsidR="00726585" w:rsidRPr="00DD7B97" w:rsidRDefault="00726585" w:rsidP="008C4C92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Дата</w:t>
          </w:r>
        </w:p>
      </w:tc>
      <w:tc>
        <w:tcPr>
          <w:tcW w:w="6090" w:type="dxa"/>
          <w:vMerge/>
        </w:tcPr>
        <w:p w14:paraId="221EDCD2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714" w:type="dxa"/>
          <w:vMerge/>
        </w:tcPr>
        <w:p w14:paraId="150A26C1" w14:textId="77777777" w:rsidR="00726585" w:rsidRPr="00DD7B97" w:rsidRDefault="00726585" w:rsidP="008C4C92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</w:tr>
  </w:tbl>
  <w:p w14:paraId="048BA3E7" w14:textId="77777777" w:rsidR="00726585" w:rsidRDefault="00726585">
    <w:pPr>
      <w:pStyle w:val="af7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vertAnchor="page" w:horzAnchor="page" w:tblpX="1135" w:tblpY="15707"/>
      <w:tblW w:w="10490" w:type="dxa"/>
      <w:tblBorders>
        <w:top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567"/>
      <w:gridCol w:w="567"/>
      <w:gridCol w:w="567"/>
      <w:gridCol w:w="567"/>
      <w:gridCol w:w="851"/>
      <w:gridCol w:w="567"/>
      <w:gridCol w:w="6095"/>
      <w:gridCol w:w="709"/>
    </w:tblGrid>
    <w:tr w:rsidR="00726585" w:rsidRPr="00DD7B97" w14:paraId="7A0C95AE" w14:textId="77777777" w:rsidTr="000233AE">
      <w:trPr>
        <w:cantSplit/>
        <w:trHeight w:hRule="exact" w:val="284"/>
      </w:trPr>
      <w:tc>
        <w:tcPr>
          <w:tcW w:w="567" w:type="dxa"/>
        </w:tcPr>
        <w:p w14:paraId="24B1836A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90B44F6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506167D5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3D947BF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01A23D69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81AA283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095" w:type="dxa"/>
          <w:vMerge w:val="restart"/>
          <w:vAlign w:val="center"/>
        </w:tcPr>
        <w:p w14:paraId="40D94C5D" w14:textId="7F48335B" w:rsidR="00726585" w:rsidRPr="00DD7B97" w:rsidRDefault="00726585" w:rsidP="008D1515">
          <w:pPr>
            <w:pStyle w:val="af9"/>
            <w:ind w:right="-216"/>
            <w:rPr>
              <w:rFonts w:ascii="Times New Roman" w:hAnsi="Times New Roman"/>
              <w:i w:val="0"/>
              <w:iCs/>
              <w:szCs w:val="32"/>
            </w:rPr>
          </w:pP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begin"/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instrText xml:space="preserve"> DOCPROPERTY  "Шифр документа"  \* MERGEFORMAT </w:instrTex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separate"/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ТСФТ.314.05</w:t>
          </w:r>
          <w:r>
            <w:rPr>
              <w:rFonts w:ascii="Times New Roman" w:hAnsi="Times New Roman"/>
              <w:i w:val="0"/>
              <w:iCs/>
              <w:szCs w:val="32"/>
            </w:rPr>
            <w:t>5</w:t>
          </w:r>
          <w:r>
            <w:rPr>
              <w:rFonts w:ascii="Times New Roman" w:hAnsi="Times New Roman"/>
              <w:i w:val="0"/>
              <w:iCs/>
              <w:szCs w:val="32"/>
              <w:lang w:val="en-US"/>
            </w:rPr>
            <w:t>.003</w:t>
          </w:r>
          <w:r w:rsidRPr="00DD7B97">
            <w:rPr>
              <w:rFonts w:ascii="Times New Roman" w:hAnsi="Times New Roman"/>
              <w:i w:val="0"/>
              <w:iCs/>
              <w:szCs w:val="32"/>
              <w:lang w:val="en-US"/>
            </w:rPr>
            <w:fldChar w:fldCharType="end"/>
          </w:r>
        </w:p>
      </w:tc>
      <w:tc>
        <w:tcPr>
          <w:tcW w:w="709" w:type="dxa"/>
          <w:vAlign w:val="center"/>
        </w:tcPr>
        <w:p w14:paraId="6B5369BE" w14:textId="77777777" w:rsidR="00726585" w:rsidRPr="00DD7B97" w:rsidRDefault="0072658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Стр.</w:t>
          </w:r>
        </w:p>
      </w:tc>
    </w:tr>
    <w:tr w:rsidR="00726585" w:rsidRPr="00DD7B97" w14:paraId="11C38B99" w14:textId="77777777" w:rsidTr="000233AE">
      <w:trPr>
        <w:cantSplit/>
        <w:trHeight w:hRule="exact" w:val="284"/>
      </w:trPr>
      <w:tc>
        <w:tcPr>
          <w:tcW w:w="567" w:type="dxa"/>
        </w:tcPr>
        <w:p w14:paraId="4FD7378F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0E7B52D4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2C253561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2A7DA414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851" w:type="dxa"/>
        </w:tcPr>
        <w:p w14:paraId="310C64F0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7" w:type="dxa"/>
        </w:tcPr>
        <w:p w14:paraId="43892494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6095" w:type="dxa"/>
          <w:vMerge/>
        </w:tcPr>
        <w:p w14:paraId="7F4D0FFD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709" w:type="dxa"/>
          <w:vMerge w:val="restart"/>
          <w:vAlign w:val="center"/>
        </w:tcPr>
        <w:p w14:paraId="4A6B4F07" w14:textId="6AA284C5" w:rsidR="00726585" w:rsidRPr="00DD7B97" w:rsidRDefault="00726585" w:rsidP="008D1515">
          <w:pPr>
            <w:pStyle w:val="afa"/>
            <w:rPr>
              <w:rFonts w:ascii="Times New Roman" w:hAnsi="Times New Roman"/>
              <w:w w:val="100"/>
              <w:sz w:val="24"/>
              <w:szCs w:val="24"/>
            </w:rPr>
          </w:pP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begin"/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instrText xml:space="preserve"> PAGE </w:instrTex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separate"/>
          </w:r>
          <w:r w:rsidR="00E634C5">
            <w:rPr>
              <w:rFonts w:ascii="Times New Roman" w:hAnsi="Times New Roman"/>
              <w:noProof/>
              <w:w w:val="100"/>
              <w:sz w:val="24"/>
              <w:szCs w:val="24"/>
            </w:rPr>
            <w:t>29</w:t>
          </w:r>
          <w:r w:rsidRPr="00DD7B97">
            <w:rPr>
              <w:rFonts w:ascii="Times New Roman" w:hAnsi="Times New Roman"/>
              <w:w w:val="100"/>
              <w:sz w:val="24"/>
              <w:szCs w:val="24"/>
            </w:rPr>
            <w:fldChar w:fldCharType="end"/>
          </w:r>
        </w:p>
      </w:tc>
    </w:tr>
    <w:tr w:rsidR="00726585" w:rsidRPr="00DD7B97" w14:paraId="2A6D720E" w14:textId="77777777" w:rsidTr="000233AE">
      <w:trPr>
        <w:cantSplit/>
        <w:trHeight w:hRule="exact" w:val="284"/>
      </w:trPr>
      <w:tc>
        <w:tcPr>
          <w:tcW w:w="567" w:type="dxa"/>
          <w:vAlign w:val="center"/>
        </w:tcPr>
        <w:p w14:paraId="15CF2E12" w14:textId="77777777" w:rsidR="00726585" w:rsidRPr="00DD7B97" w:rsidRDefault="0072658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Изм.</w:t>
          </w:r>
        </w:p>
      </w:tc>
      <w:tc>
        <w:tcPr>
          <w:tcW w:w="567" w:type="dxa"/>
          <w:vAlign w:val="center"/>
        </w:tcPr>
        <w:p w14:paraId="482738F0" w14:textId="77777777" w:rsidR="00726585" w:rsidRPr="00DD7B97" w:rsidRDefault="0072658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Кол.</w:t>
          </w:r>
        </w:p>
      </w:tc>
      <w:tc>
        <w:tcPr>
          <w:tcW w:w="567" w:type="dxa"/>
          <w:vAlign w:val="center"/>
        </w:tcPr>
        <w:p w14:paraId="23C02535" w14:textId="77777777" w:rsidR="00726585" w:rsidRPr="00DD7B97" w:rsidRDefault="0072658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Лист</w:t>
          </w:r>
        </w:p>
      </w:tc>
      <w:tc>
        <w:tcPr>
          <w:tcW w:w="567" w:type="dxa"/>
          <w:tcMar>
            <w:left w:w="57" w:type="dxa"/>
            <w:right w:w="57" w:type="dxa"/>
          </w:tcMar>
          <w:vAlign w:val="center"/>
        </w:tcPr>
        <w:p w14:paraId="1D6029D0" w14:textId="77777777" w:rsidR="00726585" w:rsidRPr="00DD7B97" w:rsidRDefault="0072658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  <w:lang w:val="en-US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  <w:lang w:val="en-US"/>
            </w:rPr>
            <w:t>N</w:t>
          </w:r>
          <w:r w:rsidRPr="00DD7B97">
            <w:rPr>
              <w:rFonts w:ascii="Times New Roman" w:hAnsi="Times New Roman"/>
              <w:i w:val="0"/>
              <w:sz w:val="18"/>
              <w:szCs w:val="18"/>
            </w:rPr>
            <w:t xml:space="preserve"> док.</w:t>
          </w:r>
        </w:p>
      </w:tc>
      <w:tc>
        <w:tcPr>
          <w:tcW w:w="851" w:type="dxa"/>
          <w:vAlign w:val="center"/>
        </w:tcPr>
        <w:p w14:paraId="0D30D5F3" w14:textId="77777777" w:rsidR="00726585" w:rsidRPr="00DD7B97" w:rsidRDefault="0072658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Подпись</w:t>
          </w:r>
        </w:p>
      </w:tc>
      <w:tc>
        <w:tcPr>
          <w:tcW w:w="567" w:type="dxa"/>
          <w:vAlign w:val="center"/>
        </w:tcPr>
        <w:p w14:paraId="258C8666" w14:textId="77777777" w:rsidR="00726585" w:rsidRPr="00DD7B97" w:rsidRDefault="00726585" w:rsidP="008D1515">
          <w:pPr>
            <w:pStyle w:val="16"/>
            <w:jc w:val="center"/>
            <w:rPr>
              <w:rFonts w:ascii="Times New Roman" w:hAnsi="Times New Roman"/>
              <w:i w:val="0"/>
              <w:sz w:val="18"/>
              <w:szCs w:val="18"/>
            </w:rPr>
          </w:pPr>
          <w:r w:rsidRPr="00DD7B97">
            <w:rPr>
              <w:rFonts w:ascii="Times New Roman" w:hAnsi="Times New Roman"/>
              <w:i w:val="0"/>
              <w:sz w:val="18"/>
              <w:szCs w:val="18"/>
            </w:rPr>
            <w:t>Дата</w:t>
          </w:r>
        </w:p>
      </w:tc>
      <w:tc>
        <w:tcPr>
          <w:tcW w:w="6095" w:type="dxa"/>
          <w:vMerge/>
        </w:tcPr>
        <w:p w14:paraId="1B0CB699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709" w:type="dxa"/>
          <w:vMerge/>
        </w:tcPr>
        <w:p w14:paraId="51C5C042" w14:textId="77777777" w:rsidR="00726585" w:rsidRPr="00DD7B97" w:rsidRDefault="00726585" w:rsidP="008D1515">
          <w:pPr>
            <w:pStyle w:val="16"/>
            <w:rPr>
              <w:rFonts w:ascii="Times New Roman" w:hAnsi="Times New Roman"/>
              <w:sz w:val="18"/>
              <w:szCs w:val="18"/>
            </w:rPr>
          </w:pPr>
        </w:p>
      </w:tc>
    </w:tr>
  </w:tbl>
  <w:p w14:paraId="43BD40E7" w14:textId="77777777" w:rsidR="00726585" w:rsidRDefault="00726585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C53753" w14:textId="77777777" w:rsidR="00B9079F" w:rsidRDefault="00B9079F">
      <w:pPr>
        <w:spacing w:line="240" w:lineRule="auto"/>
      </w:pPr>
      <w:r>
        <w:separator/>
      </w:r>
    </w:p>
  </w:footnote>
  <w:footnote w:type="continuationSeparator" w:id="0">
    <w:p w14:paraId="7B7FB5FD" w14:textId="77777777" w:rsidR="00B9079F" w:rsidRDefault="00B9079F">
      <w:pPr>
        <w:spacing w:line="240" w:lineRule="auto"/>
      </w:pPr>
      <w:r>
        <w:continuationSeparator/>
      </w:r>
    </w:p>
  </w:footnote>
  <w:footnote w:type="continuationNotice" w:id="1">
    <w:p w14:paraId="52B8A145" w14:textId="77777777" w:rsidR="00B9079F" w:rsidRDefault="00B9079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96022F" w14:textId="77777777" w:rsidR="00726585" w:rsidRPr="00EF63D9" w:rsidRDefault="00726585" w:rsidP="009C57F0">
    <w:pPr>
      <w:ind w:firstLine="0"/>
      <w:rPr>
        <w:rFonts w:ascii="Times New Roman" w:hAnsi="Times New Roman"/>
        <w:vanish/>
        <w:sz w:val="16"/>
        <w:szCs w:val="16"/>
      </w:rPr>
    </w:pPr>
  </w:p>
  <w:tbl>
    <w:tblPr>
      <w:tblpPr w:leftFromText="181" w:rightFromText="181" w:vertAnchor="page" w:horzAnchor="page" w:tblpX="1135" w:tblpY="285"/>
      <w:tblOverlap w:val="never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0" w:type="dxa"/>
        <w:bottom w:w="113" w:type="dxa"/>
        <w:right w:w="0" w:type="dxa"/>
      </w:tblCellMar>
      <w:tblLook w:val="01E0" w:firstRow="1" w:lastRow="1" w:firstColumn="1" w:lastColumn="1" w:noHBand="0" w:noVBand="0"/>
    </w:tblPr>
    <w:tblGrid>
      <w:gridCol w:w="3739"/>
      <w:gridCol w:w="2873"/>
      <w:gridCol w:w="3878"/>
    </w:tblGrid>
    <w:tr w:rsidR="00726585" w:rsidRPr="00EF63D9" w14:paraId="2C091C71" w14:textId="77777777" w:rsidTr="00221356">
      <w:trPr>
        <w:trHeight w:hRule="exact" w:val="1134"/>
      </w:trPr>
      <w:tc>
        <w:tcPr>
          <w:tcW w:w="3739" w:type="dxa"/>
          <w:vAlign w:val="center"/>
        </w:tcPr>
        <w:p w14:paraId="07DE83A5" w14:textId="77777777" w:rsidR="00726585" w:rsidRPr="00EF63D9" w:rsidRDefault="0072658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firstLine="0"/>
            <w:jc w:val="center"/>
            <w:rPr>
              <w:rFonts w:ascii="Times New Roman" w:hAnsi="Times New Roman"/>
            </w:rPr>
          </w:pPr>
        </w:p>
      </w:tc>
      <w:tc>
        <w:tcPr>
          <w:tcW w:w="2873" w:type="dxa"/>
          <w:vAlign w:val="center"/>
        </w:tcPr>
        <w:p w14:paraId="7E6CF7C0" w14:textId="77777777" w:rsidR="00726585" w:rsidRPr="00EF63D9" w:rsidRDefault="0072658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firstLine="0"/>
            <w:jc w:val="center"/>
            <w:rPr>
              <w:rFonts w:ascii="Times New Roman" w:hAnsi="Times New Roman"/>
            </w:rPr>
          </w:pPr>
        </w:p>
      </w:tc>
      <w:tc>
        <w:tcPr>
          <w:tcW w:w="3878" w:type="dxa"/>
          <w:vAlign w:val="center"/>
        </w:tcPr>
        <w:p w14:paraId="35698466" w14:textId="77777777" w:rsidR="00726585" w:rsidRPr="00EF63D9" w:rsidRDefault="00726585" w:rsidP="00221356">
          <w:pPr>
            <w:spacing w:line="240" w:lineRule="auto"/>
            <w:ind w:firstLine="0"/>
            <w:jc w:val="center"/>
            <w:rPr>
              <w:rFonts w:ascii="Times New Roman" w:hAnsi="Times New Roman"/>
            </w:rPr>
          </w:pPr>
          <w:r w:rsidRPr="00EF63D9">
            <w:rPr>
              <w:rFonts w:ascii="Times New Roman" w:hAnsi="Times New Roman"/>
            </w:rPr>
            <w:object w:dxaOrig="7859" w:dyaOrig="3900" w14:anchorId="7B53086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08.15pt;height:58.4pt" o:ole="">
                <v:imagedata r:id="rId1" o:title=""/>
              </v:shape>
              <o:OLEObject Type="Embed" ProgID="PBrush" ShapeID="_x0000_i1025" DrawAspect="Content" ObjectID="_1750513425" r:id="rId2"/>
            </w:object>
          </w:r>
        </w:p>
      </w:tc>
    </w:tr>
    <w:tr w:rsidR="00726585" w:rsidRPr="00EF63D9" w14:paraId="6D9743D4" w14:textId="77777777" w:rsidTr="00221356">
      <w:trPr>
        <w:trHeight w:val="454"/>
      </w:trPr>
      <w:tc>
        <w:tcPr>
          <w:tcW w:w="3739" w:type="dxa"/>
          <w:shd w:val="clear" w:color="auto" w:fill="auto"/>
          <w:vAlign w:val="center"/>
        </w:tcPr>
        <w:p w14:paraId="7494D74A" w14:textId="4B90FA25" w:rsidR="00726585" w:rsidRPr="002E42BE" w:rsidRDefault="0072658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firstLine="0"/>
            <w:jc w:val="center"/>
            <w:rPr>
              <w:rFonts w:ascii="Times New Roman" w:hAnsi="Times New Roman"/>
              <w:bCs/>
              <w:snapToGrid w:val="0"/>
              <w:highlight w:val="yellow"/>
            </w:rPr>
          </w:pPr>
          <w:r w:rsidRPr="002E42BE">
            <w:rPr>
              <w:rFonts w:ascii="Times New Roman" w:hAnsi="Times New Roman"/>
              <w:bCs/>
              <w:snapToGrid w:val="0"/>
            </w:rPr>
            <w:fldChar w:fldCharType="begin"/>
          </w:r>
          <w:r w:rsidRPr="002E42BE">
            <w:rPr>
              <w:rFonts w:ascii="Times New Roman" w:hAnsi="Times New Roman"/>
              <w:bCs/>
              <w:snapToGrid w:val="0"/>
            </w:rPr>
            <w:instrText xml:space="preserve"> DOCPROPERTY  "Шифр документа"  \* MERGEFORMAT </w:instrText>
          </w:r>
          <w:r w:rsidRPr="002E42BE">
            <w:rPr>
              <w:rFonts w:ascii="Times New Roman" w:hAnsi="Times New Roman"/>
              <w:bCs/>
              <w:snapToGrid w:val="0"/>
            </w:rPr>
            <w:fldChar w:fldCharType="separate"/>
          </w:r>
          <w:r>
            <w:rPr>
              <w:rFonts w:ascii="Times New Roman" w:hAnsi="Times New Roman"/>
              <w:bCs/>
              <w:snapToGrid w:val="0"/>
            </w:rPr>
            <w:t>ТСФТ.314.055.003</w:t>
          </w:r>
          <w:r w:rsidRPr="002E42BE">
            <w:rPr>
              <w:rFonts w:ascii="Times New Roman" w:hAnsi="Times New Roman"/>
              <w:bCs/>
              <w:snapToGrid w:val="0"/>
            </w:rPr>
            <w:fldChar w:fldCharType="end"/>
          </w:r>
        </w:p>
      </w:tc>
      <w:tc>
        <w:tcPr>
          <w:tcW w:w="2873" w:type="dxa"/>
          <w:vAlign w:val="center"/>
        </w:tcPr>
        <w:p w14:paraId="0D143396" w14:textId="6F58E918" w:rsidR="00726585" w:rsidRPr="002E42BE" w:rsidRDefault="00726585" w:rsidP="00914D31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firstLine="0"/>
            <w:jc w:val="center"/>
            <w:rPr>
              <w:rFonts w:ascii="Times New Roman" w:hAnsi="Times New Roman"/>
              <w:noProof/>
              <w:highlight w:val="yellow"/>
            </w:rPr>
          </w:pPr>
          <w:r w:rsidRPr="002E42BE">
            <w:rPr>
              <w:rFonts w:ascii="Times New Roman" w:hAnsi="Times New Roman"/>
              <w:bCs/>
              <w:snapToGrid w:val="0"/>
            </w:rPr>
            <w:t xml:space="preserve">Стр. </w:t>
          </w:r>
          <w:r w:rsidRPr="002E42BE">
            <w:rPr>
              <w:rFonts w:ascii="Times New Roman" w:hAnsi="Times New Roman"/>
              <w:bCs/>
              <w:snapToGrid w:val="0"/>
            </w:rPr>
            <w:fldChar w:fldCharType="begin"/>
          </w:r>
          <w:r w:rsidRPr="002E42BE">
            <w:rPr>
              <w:rFonts w:ascii="Times New Roman" w:hAnsi="Times New Roman"/>
              <w:bCs/>
              <w:snapToGrid w:val="0"/>
            </w:rPr>
            <w:instrText xml:space="preserve"> PAGE </w:instrText>
          </w:r>
          <w:r w:rsidRPr="002E42BE">
            <w:rPr>
              <w:rFonts w:ascii="Times New Roman" w:hAnsi="Times New Roman"/>
              <w:bCs/>
              <w:snapToGrid w:val="0"/>
            </w:rPr>
            <w:fldChar w:fldCharType="separate"/>
          </w:r>
          <w:r w:rsidR="00E634C5">
            <w:rPr>
              <w:rFonts w:ascii="Times New Roman" w:hAnsi="Times New Roman"/>
              <w:bCs/>
              <w:noProof/>
              <w:snapToGrid w:val="0"/>
            </w:rPr>
            <w:t>1</w:t>
          </w:r>
          <w:r w:rsidRPr="002E42BE">
            <w:rPr>
              <w:rFonts w:ascii="Times New Roman" w:hAnsi="Times New Roman"/>
              <w:bCs/>
              <w:snapToGrid w:val="0"/>
            </w:rPr>
            <w:fldChar w:fldCharType="end"/>
          </w:r>
          <w:r w:rsidRPr="002E42BE">
            <w:rPr>
              <w:rFonts w:ascii="Times New Roman" w:hAnsi="Times New Roman"/>
              <w:bCs/>
              <w:snapToGrid w:val="0"/>
            </w:rPr>
            <w:t xml:space="preserve"> из </w:t>
          </w:r>
          <w:r w:rsidR="00914D31">
            <w:rPr>
              <w:rFonts w:ascii="Times New Roman" w:hAnsi="Times New Roman"/>
              <w:bCs/>
              <w:snapToGrid w:val="0"/>
            </w:rPr>
            <w:t>30</w:t>
          </w:r>
        </w:p>
      </w:tc>
      <w:tc>
        <w:tcPr>
          <w:tcW w:w="3878" w:type="dxa"/>
          <w:vAlign w:val="center"/>
        </w:tcPr>
        <w:p w14:paraId="5B0BC527" w14:textId="77777777" w:rsidR="00726585" w:rsidRPr="002E42BE" w:rsidRDefault="00726585" w:rsidP="00221356">
          <w:pPr>
            <w:tabs>
              <w:tab w:val="center" w:pos="4153"/>
              <w:tab w:val="right" w:pos="8306"/>
              <w:tab w:val="right" w:pos="9072"/>
            </w:tabs>
            <w:spacing w:line="240" w:lineRule="auto"/>
            <w:ind w:left="51" w:right="23" w:firstLine="0"/>
            <w:jc w:val="center"/>
            <w:rPr>
              <w:rFonts w:ascii="Times New Roman" w:hAnsi="Times New Roman"/>
              <w:noProof/>
              <w:highlight w:val="yellow"/>
            </w:rPr>
          </w:pPr>
          <w:r w:rsidRPr="002E42BE">
            <w:rPr>
              <w:rFonts w:ascii="Times New Roman" w:hAnsi="Times New Roman"/>
            </w:rPr>
            <w:t>Ревизия</w:t>
          </w:r>
          <w:r w:rsidRPr="002E42BE">
            <w:rPr>
              <w:rFonts w:ascii="Times New Roman" w:hAnsi="Times New Roman"/>
              <w:noProof/>
            </w:rPr>
            <w:t xml:space="preserve"> 01</w:t>
          </w:r>
        </w:p>
      </w:tc>
    </w:tr>
  </w:tbl>
  <w:p w14:paraId="5F1213F9" w14:textId="77777777" w:rsidR="00726585" w:rsidRPr="00EF63D9" w:rsidRDefault="00726585" w:rsidP="009217D3">
    <w:pPr>
      <w:rPr>
        <w:rFonts w:ascii="Times New Roman" w:hAnsi="Times New Roman"/>
        <w:vanish/>
      </w:rPr>
    </w:pPr>
  </w:p>
  <w:p w14:paraId="53953051" w14:textId="77777777" w:rsidR="00726585" w:rsidRPr="00EF63D9" w:rsidRDefault="00726585" w:rsidP="00AE791A">
    <w:pPr>
      <w:pStyle w:val="af5"/>
      <w:spacing w:line="240" w:lineRule="auto"/>
      <w:jc w:val="center"/>
      <w:rPr>
        <w:rFonts w:ascii="Times New Roman" w:hAnsi="Times New Roman"/>
        <w:color w:val="808080"/>
        <w:sz w:val="16"/>
        <w:szCs w:val="16"/>
      </w:rPr>
    </w:pPr>
    <w:r w:rsidRPr="00EF63D9">
      <w:rPr>
        <w:rFonts w:ascii="Times New Roman" w:hAnsi="Times New Roman"/>
        <w:noProof/>
        <w:color w:val="80808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B75E32F" wp14:editId="3499497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0" b="0"/>
              <wp:wrapNone/>
              <wp:docPr id="6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C0AB6D6" id="Rectangle 65" o:spid="_x0000_s1026" style="position:absolute;margin-left:56.7pt;margin-top:14.2pt;width:524.4pt;height:813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" o:allowincell="f" filled="f" strokeweight="1.7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CDD90" w14:textId="77777777" w:rsidR="00726585" w:rsidRPr="00974ED4" w:rsidRDefault="00726585" w:rsidP="00973B1E">
    <w:pPr>
      <w:pStyle w:val="af5"/>
      <w:spacing w:line="240" w:lineRule="auto"/>
      <w:jc w:val="right"/>
      <w:rPr>
        <w:color w:val="808080"/>
        <w:lang w:val="en-US" w:eastAsia="ja-JP"/>
      </w:rPr>
    </w:pPr>
    <w:r>
      <w:rPr>
        <w:noProof/>
        <w:color w:val="80808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A4D17E" wp14:editId="0905B880">
              <wp:simplePos x="0" y="0"/>
              <wp:positionH relativeFrom="page">
                <wp:posOffset>720090</wp:posOffset>
              </wp:positionH>
              <wp:positionV relativeFrom="page">
                <wp:posOffset>170815</wp:posOffset>
              </wp:positionV>
              <wp:extent cx="6597650" cy="10315575"/>
              <wp:effectExtent l="0" t="0" r="0" b="0"/>
              <wp:wrapNone/>
              <wp:docPr id="5" name="Rectangl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597650" cy="1031557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EF4D432" id="Rectangle 55" o:spid="_x0000_s1026" style="position:absolute;margin-left:56.7pt;margin-top:13.45pt;width:519.5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" filled="f" strokeweight="1.75pt">
              <o:lock v:ext="edit" aspectratio="t"/>
              <w10:wrap anchorx="page" anchory="page"/>
            </v:rect>
          </w:pict>
        </mc:Fallback>
      </mc:AlternateContent>
    </w:r>
  </w:p>
  <w:p w14:paraId="47CCC4B7" w14:textId="77777777" w:rsidR="00726585" w:rsidRPr="00974ED4" w:rsidRDefault="00726585" w:rsidP="00973B1E">
    <w:pPr>
      <w:pStyle w:val="af5"/>
      <w:spacing w:line="240" w:lineRule="auto"/>
      <w:jc w:val="center"/>
      <w:rPr>
        <w:color w:val="808080"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3D6115" w14:textId="77777777" w:rsidR="00726585" w:rsidRPr="00EF63D9" w:rsidRDefault="00726585" w:rsidP="00EF28CB">
    <w:pPr>
      <w:rPr>
        <w:rFonts w:ascii="Times New Roman" w:hAnsi="Times New Roman"/>
        <w:vanish/>
      </w:rPr>
    </w:pPr>
  </w:p>
  <w:p w14:paraId="25C22D42" w14:textId="77777777" w:rsidR="00726585" w:rsidRPr="00EF63D9" w:rsidRDefault="00726585" w:rsidP="00E21E89">
    <w:pPr>
      <w:pStyle w:val="af5"/>
      <w:ind w:firstLine="0"/>
      <w:rPr>
        <w:rFonts w:ascii="Times New Roman" w:hAnsi="Times New Roman"/>
      </w:rPr>
    </w:pPr>
    <w:r w:rsidRPr="00EF63D9"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6DFF6922" wp14:editId="7A714139">
              <wp:simplePos x="0" y="0"/>
              <wp:positionH relativeFrom="page">
                <wp:posOffset>710565</wp:posOffset>
              </wp:positionH>
              <wp:positionV relativeFrom="page">
                <wp:posOffset>180340</wp:posOffset>
              </wp:positionV>
              <wp:extent cx="6659880" cy="10332085"/>
              <wp:effectExtent l="0" t="0" r="26670" b="12065"/>
              <wp:wrapNone/>
              <wp:docPr id="3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B73D67B" id="Rectangle 96" o:spid="_x0000_s1026" style="position:absolute;margin-left:55.95pt;margin-top:14.2pt;width:524.4pt;height:813.5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" o:allowincell="f" filled="f" strokeweight="1.7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1938C6" w14:textId="77777777" w:rsidR="00726585" w:rsidRPr="00EF63D9" w:rsidRDefault="00726585" w:rsidP="00EF28CB">
    <w:pPr>
      <w:rPr>
        <w:rFonts w:ascii="Times New Roman" w:hAnsi="Times New Roman"/>
        <w:vanish/>
      </w:rPr>
    </w:pPr>
    <w:r w:rsidRPr="00EF63D9"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65E01BEB" wp14:editId="619BFC15">
              <wp:simplePos x="0" y="0"/>
              <wp:positionH relativeFrom="page">
                <wp:posOffset>819150</wp:posOffset>
              </wp:positionH>
              <wp:positionV relativeFrom="page">
                <wp:posOffset>155204</wp:posOffset>
              </wp:positionV>
              <wp:extent cx="9712841" cy="7237562"/>
              <wp:effectExtent l="0" t="0" r="22225" b="20955"/>
              <wp:wrapNone/>
              <wp:docPr id="10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712841" cy="7237562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488F1FE" id="Rectangle 96" o:spid="_x0000_s1026" style="position:absolute;margin-left:64.5pt;margin-top:12.2pt;width:764.8pt;height:569.9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" o:allowincell="f" filled="f" strokeweight="1.75pt">
              <w10:wrap anchorx="page" anchory="page"/>
            </v:rect>
          </w:pict>
        </mc:Fallback>
      </mc:AlternateContent>
    </w:r>
  </w:p>
  <w:p w14:paraId="2FA3CB90" w14:textId="77777777" w:rsidR="00726585" w:rsidRPr="00EF63D9" w:rsidRDefault="00726585" w:rsidP="008C4C92">
    <w:pPr>
      <w:pStyle w:val="af5"/>
      <w:tabs>
        <w:tab w:val="clear" w:pos="4153"/>
        <w:tab w:val="clear" w:pos="8306"/>
        <w:tab w:val="left" w:pos="5651"/>
      </w:tabs>
      <w:ind w:firstLine="0"/>
      <w:rPr>
        <w:rFonts w:ascii="Times New Roman" w:hAnsi="Times New Roman"/>
      </w:rPr>
    </w:pPr>
    <w:r>
      <w:rPr>
        <w:rFonts w:ascii="Times New Roman" w:hAnsi="Times New Roman"/>
      </w:rPr>
      <w:tab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096CEC" w14:textId="77777777" w:rsidR="00726585" w:rsidRPr="00EF63D9" w:rsidRDefault="00726585" w:rsidP="00EF28CB">
    <w:pPr>
      <w:rPr>
        <w:rFonts w:ascii="Times New Roman" w:hAnsi="Times New Roman"/>
        <w:vanish/>
      </w:rPr>
    </w:pPr>
  </w:p>
  <w:p w14:paraId="32A43DED" w14:textId="77777777" w:rsidR="00726585" w:rsidRPr="00EF63D9" w:rsidRDefault="00726585" w:rsidP="00E21E89">
    <w:pPr>
      <w:pStyle w:val="af5"/>
      <w:ind w:firstLine="0"/>
      <w:rPr>
        <w:rFonts w:ascii="Times New Roman" w:hAnsi="Times New Roman"/>
      </w:rPr>
    </w:pPr>
    <w:r w:rsidRPr="00EF63D9"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3822992E" wp14:editId="225B549A">
              <wp:simplePos x="0" y="0"/>
              <wp:positionH relativeFrom="page">
                <wp:posOffset>710565</wp:posOffset>
              </wp:positionH>
              <wp:positionV relativeFrom="page">
                <wp:posOffset>180340</wp:posOffset>
              </wp:positionV>
              <wp:extent cx="6659880" cy="10332085"/>
              <wp:effectExtent l="0" t="0" r="26670" b="12065"/>
              <wp:wrapNone/>
              <wp:docPr id="7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5D2A86E" id="Rectangle 96" o:spid="_x0000_s1026" style="position:absolute;margin-left:55.95pt;margin-top:14.2pt;width:524.4pt;height:813.5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" o:allowincell="f" filled="f" strokeweight="1.75pt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54FCD9" w14:textId="71346B87" w:rsidR="00726585" w:rsidRPr="00EF63D9" w:rsidRDefault="00726585" w:rsidP="0068327E">
    <w:pPr>
      <w:rPr>
        <w:rFonts w:ascii="Times New Roman" w:hAnsi="Times New Roman"/>
      </w:rPr>
    </w:pPr>
    <w:r w:rsidRPr="00EF63D9"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79744" behindDoc="0" locked="0" layoutInCell="0" allowOverlap="1" wp14:anchorId="24C95816" wp14:editId="5B450A0C">
              <wp:simplePos x="0" y="0"/>
              <wp:positionH relativeFrom="page">
                <wp:posOffset>810895</wp:posOffset>
              </wp:positionH>
              <wp:positionV relativeFrom="page">
                <wp:posOffset>130546</wp:posOffset>
              </wp:positionV>
              <wp:extent cx="9712841" cy="7237562"/>
              <wp:effectExtent l="0" t="0" r="22225" b="20955"/>
              <wp:wrapNone/>
              <wp:docPr id="1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712841" cy="7237562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95E12B3" id="Rectangle 96" o:spid="_x0000_s1026" style="position:absolute;margin-left:63.85pt;margin-top:10.3pt;width:764.8pt;height:569.9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" o:allowincell="f" filled="f" strokeweight="1.75pt"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003E07" w14:textId="77777777" w:rsidR="00726585" w:rsidRPr="00EF63D9" w:rsidRDefault="00726585" w:rsidP="00EF28CB">
    <w:pPr>
      <w:rPr>
        <w:rFonts w:ascii="Times New Roman" w:hAnsi="Times New Roman"/>
        <w:vanish/>
      </w:rPr>
    </w:pPr>
    <w:r w:rsidRPr="00EF63D9"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94080" behindDoc="0" locked="0" layoutInCell="0" allowOverlap="1" wp14:anchorId="3572BC73" wp14:editId="0DB45C00">
              <wp:simplePos x="0" y="0"/>
              <wp:positionH relativeFrom="page">
                <wp:posOffset>723900</wp:posOffset>
              </wp:positionH>
              <wp:positionV relativeFrom="page">
                <wp:posOffset>172456</wp:posOffset>
              </wp:positionV>
              <wp:extent cx="6659880" cy="10332085"/>
              <wp:effectExtent l="0" t="0" r="26670" b="12065"/>
              <wp:wrapNone/>
              <wp:docPr id="15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anchor="t" anchorCtr="0" upright="1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B57DC24" id="Rectangle 96" o:spid="_x0000_s1026" style="position:absolute;margin-left:57pt;margin-top:13.6pt;width:524.4pt;height:813.5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" o:allowincell="f" filled="f" strokeweight="1.75pt">
              <w10:wrap anchorx="page" anchory="page"/>
            </v:rect>
          </w:pict>
        </mc:Fallback>
      </mc:AlternateContent>
    </w:r>
  </w:p>
  <w:p w14:paraId="43584D23" w14:textId="77777777" w:rsidR="00726585" w:rsidRPr="00EF63D9" w:rsidRDefault="00726585" w:rsidP="00E21E89">
    <w:pPr>
      <w:pStyle w:val="af5"/>
      <w:ind w:firstLine="0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0FDCCB7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F"/>
    <w:multiLevelType w:val="singleLevel"/>
    <w:tmpl w:val="D324825E"/>
    <w:lvl w:ilvl="0">
      <w:start w:val="1"/>
      <w:numFmt w:val="decimal"/>
      <w:pStyle w:val="4"/>
      <w:lvlText w:val="А.4.%1"/>
      <w:lvlJc w:val="left"/>
      <w:pPr>
        <w:tabs>
          <w:tab w:val="num" w:pos="643"/>
        </w:tabs>
        <w:ind w:left="643" w:hanging="360"/>
      </w:pPr>
      <w:rPr>
        <w:rFonts w:hint="default"/>
      </w:rPr>
    </w:lvl>
  </w:abstractNum>
  <w:abstractNum w:abstractNumId="2" w15:restartNumberingAfterBreak="0">
    <w:nsid w:val="01442BB9"/>
    <w:multiLevelType w:val="hybridMultilevel"/>
    <w:tmpl w:val="D90A0874"/>
    <w:lvl w:ilvl="0" w:tplc="FFA0508C">
      <w:start w:val="1"/>
      <w:numFmt w:val="bullet"/>
      <w:pStyle w:val="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10859EE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A8CFDF0">
      <w:start w:val="1"/>
      <w:numFmt w:val="bullet"/>
      <w:pStyle w:val="2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4567682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92E8E3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446371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04E9A5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7605F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8DA8AA2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F133DD"/>
    <w:multiLevelType w:val="multilevel"/>
    <w:tmpl w:val="58FAE46A"/>
    <w:styleLink w:val="a"/>
    <w:lvl w:ilvl="0">
      <w:start w:val="1"/>
      <w:numFmt w:val="decimal"/>
      <w:pStyle w:val="1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357" w:hanging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1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10BC3C54"/>
    <w:multiLevelType w:val="multilevel"/>
    <w:tmpl w:val="020CBEFA"/>
    <w:lvl w:ilvl="0">
      <w:start w:val="1"/>
      <w:numFmt w:val="decimal"/>
      <w:pStyle w:val="a0"/>
      <w:lvlText w:val="7.%1"/>
      <w:lvlJc w:val="left"/>
      <w:pPr>
        <w:ind w:left="1426" w:hanging="360"/>
      </w:pPr>
      <w:rPr>
        <w:rFonts w:ascii="Arial" w:hAnsi="Arial" w:hint="default"/>
        <w:b w:val="0"/>
        <w:i w:val="0"/>
        <w:strike w:val="0"/>
        <w:dstrike w:val="0"/>
        <w:sz w:val="24"/>
        <w:vertAlign w:val="baseline"/>
      </w:rPr>
    </w:lvl>
    <w:lvl w:ilvl="1">
      <w:start w:val="1"/>
      <w:numFmt w:val="lowerLetter"/>
      <w:lvlText w:val="%2."/>
      <w:lvlJc w:val="left"/>
      <w:pPr>
        <w:ind w:left="214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6" w:hanging="180"/>
      </w:pPr>
      <w:rPr>
        <w:rFonts w:hint="default"/>
      </w:rPr>
    </w:lvl>
  </w:abstractNum>
  <w:abstractNum w:abstractNumId="5" w15:restartNumberingAfterBreak="0">
    <w:nsid w:val="10DA2F3B"/>
    <w:multiLevelType w:val="hybridMultilevel"/>
    <w:tmpl w:val="DDFC95C2"/>
    <w:lvl w:ilvl="0" w:tplc="48E6F142">
      <w:start w:val="1"/>
      <w:numFmt w:val="bullet"/>
      <w:pStyle w:val="10125-0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119A9F5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05E6EC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63A06A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436462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A8E458C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D686E5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A2EF1D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1F2A60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5256B"/>
    <w:multiLevelType w:val="singleLevel"/>
    <w:tmpl w:val="0B3EAD22"/>
    <w:lvl w:ilvl="0">
      <w:start w:val="1"/>
      <w:numFmt w:val="bullet"/>
      <w:pStyle w:val="a1"/>
      <w:lvlText w:val=""/>
      <w:lvlJc w:val="left"/>
      <w:pPr>
        <w:tabs>
          <w:tab w:val="num" w:pos="1418"/>
        </w:tabs>
        <w:ind w:left="1418" w:hanging="567"/>
      </w:pPr>
      <w:rPr>
        <w:rFonts w:ascii="Symbol" w:hAnsi="Symbol" w:hint="default"/>
      </w:rPr>
    </w:lvl>
  </w:abstractNum>
  <w:abstractNum w:abstractNumId="7" w15:restartNumberingAfterBreak="0">
    <w:nsid w:val="15BA236A"/>
    <w:multiLevelType w:val="hybridMultilevel"/>
    <w:tmpl w:val="C88636DC"/>
    <w:lvl w:ilvl="0" w:tplc="CF34A6AE">
      <w:start w:val="1"/>
      <w:numFmt w:val="bullet"/>
      <w:pStyle w:val="a2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F3DCE1E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594D89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E0A3930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44C7DCC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61463B4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27A46BA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D863402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DAA611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CE7FAB"/>
    <w:multiLevelType w:val="singleLevel"/>
    <w:tmpl w:val="27E4CDF4"/>
    <w:lvl w:ilvl="0">
      <w:start w:val="1"/>
      <w:numFmt w:val="russianLower"/>
      <w:pStyle w:val="a3"/>
      <w:lvlText w:val="%1)"/>
      <w:lvlJc w:val="left"/>
      <w:pPr>
        <w:tabs>
          <w:tab w:val="num" w:pos="1418"/>
        </w:tabs>
        <w:ind w:left="1418" w:hanging="426"/>
      </w:pPr>
      <w:rPr>
        <w:rFonts w:ascii="Arial" w:hAnsi="Arial" w:hint="default"/>
        <w:sz w:val="20"/>
      </w:rPr>
    </w:lvl>
  </w:abstractNum>
  <w:abstractNum w:abstractNumId="9" w15:restartNumberingAfterBreak="0">
    <w:nsid w:val="1C7C09AE"/>
    <w:multiLevelType w:val="multilevel"/>
    <w:tmpl w:val="46EC4BD0"/>
    <w:styleLink w:val="a4"/>
    <w:lvl w:ilvl="0">
      <w:start w:val="1"/>
      <w:numFmt w:val="decimal"/>
      <w:lvlText w:val="%1."/>
      <w:lvlJc w:val="left"/>
      <w:pPr>
        <w:ind w:left="788" w:hanging="362"/>
      </w:pPr>
      <w:rPr>
        <w:rFonts w:ascii="Arial" w:hAnsi="Arial"/>
        <w:b w:val="0"/>
        <w:i w:val="0"/>
        <w:caps/>
        <w:smallCaps w:val="0"/>
        <w:strike w:val="0"/>
        <w:dstrike w:val="0"/>
        <w:vanish w:val="0"/>
        <w:color w:val="000000"/>
        <w:spacing w:val="4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788" w:hanging="362"/>
      </w:pPr>
      <w:rPr>
        <w:rFonts w:ascii="Arial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2.%1.%3."/>
      <w:lvlJc w:val="right"/>
      <w:pPr>
        <w:ind w:left="646" w:hanging="362"/>
      </w:pPr>
      <w:rPr>
        <w:rFonts w:ascii="Arial" w:hAnsi="Arial" w:hint="default"/>
        <w:sz w:val="24"/>
      </w:rPr>
    </w:lvl>
    <w:lvl w:ilvl="3">
      <w:start w:val="1"/>
      <w:numFmt w:val="decimal"/>
      <w:lvlText w:val="%4."/>
      <w:lvlJc w:val="left"/>
      <w:pPr>
        <w:ind w:left="646" w:hanging="36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6" w:hanging="36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46" w:hanging="36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" w:hanging="36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" w:hanging="36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6" w:hanging="362"/>
      </w:pPr>
      <w:rPr>
        <w:rFonts w:hint="default"/>
      </w:rPr>
    </w:lvl>
  </w:abstractNum>
  <w:abstractNum w:abstractNumId="10" w15:restartNumberingAfterBreak="0">
    <w:nsid w:val="25F031B3"/>
    <w:multiLevelType w:val="multilevel"/>
    <w:tmpl w:val="3F4CC73A"/>
    <w:lvl w:ilvl="0">
      <w:start w:val="1"/>
      <w:numFmt w:val="upperLetter"/>
      <w:pStyle w:val="a5"/>
      <w:suff w:val="space"/>
      <w:lvlText w:val="APPENDIX %1."/>
      <w:lvlJc w:val="left"/>
      <w:pPr>
        <w:ind w:left="284" w:firstLine="0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auto"/>
        <w:spacing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10"/>
      <w:suff w:val="space"/>
      <w:lvlText w:val="%1.%2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pStyle w:val="22"/>
      <w:suff w:val="space"/>
      <w:lvlText w:val="%1.%2.%3"/>
      <w:lvlJc w:val="left"/>
      <w:pPr>
        <w:ind w:left="284" w:firstLine="567"/>
      </w:pPr>
      <w:rPr>
        <w:rFonts w:hint="default"/>
      </w:rPr>
    </w:lvl>
    <w:lvl w:ilvl="3">
      <w:start w:val="1"/>
      <w:numFmt w:val="decimal"/>
      <w:pStyle w:val="3"/>
      <w:suff w:val="space"/>
      <w:lvlText w:val="%1.%2.%3.%4"/>
      <w:lvlJc w:val="left"/>
      <w:pPr>
        <w:ind w:left="284" w:firstLine="567"/>
      </w:pPr>
      <w:rPr>
        <w:rFonts w:hint="default"/>
      </w:rPr>
    </w:lvl>
    <w:lvl w:ilvl="4">
      <w:start w:val="1"/>
      <w:numFmt w:val="decimal"/>
      <w:pStyle w:val="40"/>
      <w:suff w:val="space"/>
      <w:lvlText w:val="%1.%2.%3.%4.%5"/>
      <w:lvlJc w:val="left"/>
      <w:pPr>
        <w:ind w:left="284" w:firstLine="567"/>
      </w:pPr>
      <w:rPr>
        <w:rFonts w:hint="default"/>
      </w:rPr>
    </w:lvl>
    <w:lvl w:ilvl="5">
      <w:start w:val="1"/>
      <w:numFmt w:val="decimal"/>
      <w:pStyle w:val="50"/>
      <w:suff w:val="space"/>
      <w:lvlText w:val="%1.%2.%3.%4.%5.%6"/>
      <w:lvlJc w:val="left"/>
      <w:pPr>
        <w:ind w:left="284" w:firstLine="567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6DE3B63"/>
    <w:multiLevelType w:val="hybridMultilevel"/>
    <w:tmpl w:val="2B6AFF4C"/>
    <w:lvl w:ilvl="0" w:tplc="0419000F">
      <w:start w:val="1"/>
      <w:numFmt w:val="decimal"/>
      <w:lvlText w:val="%1."/>
      <w:lvlJc w:val="left"/>
      <w:pPr>
        <w:ind w:left="1780" w:hanging="360"/>
      </w:pPr>
    </w:lvl>
    <w:lvl w:ilvl="1" w:tplc="04190019" w:tentative="1">
      <w:start w:val="1"/>
      <w:numFmt w:val="lowerLetter"/>
      <w:lvlText w:val="%2."/>
      <w:lvlJc w:val="left"/>
      <w:pPr>
        <w:ind w:left="2500" w:hanging="360"/>
      </w:pPr>
    </w:lvl>
    <w:lvl w:ilvl="2" w:tplc="0419001B" w:tentative="1">
      <w:start w:val="1"/>
      <w:numFmt w:val="lowerRoman"/>
      <w:lvlText w:val="%3."/>
      <w:lvlJc w:val="right"/>
      <w:pPr>
        <w:ind w:left="3220" w:hanging="180"/>
      </w:pPr>
    </w:lvl>
    <w:lvl w:ilvl="3" w:tplc="0419000F" w:tentative="1">
      <w:start w:val="1"/>
      <w:numFmt w:val="decimal"/>
      <w:lvlText w:val="%4."/>
      <w:lvlJc w:val="left"/>
      <w:pPr>
        <w:ind w:left="3940" w:hanging="360"/>
      </w:pPr>
    </w:lvl>
    <w:lvl w:ilvl="4" w:tplc="04190019" w:tentative="1">
      <w:start w:val="1"/>
      <w:numFmt w:val="lowerLetter"/>
      <w:lvlText w:val="%5."/>
      <w:lvlJc w:val="left"/>
      <w:pPr>
        <w:ind w:left="4660" w:hanging="360"/>
      </w:pPr>
    </w:lvl>
    <w:lvl w:ilvl="5" w:tplc="0419001B" w:tentative="1">
      <w:start w:val="1"/>
      <w:numFmt w:val="lowerRoman"/>
      <w:lvlText w:val="%6."/>
      <w:lvlJc w:val="right"/>
      <w:pPr>
        <w:ind w:left="5380" w:hanging="180"/>
      </w:pPr>
    </w:lvl>
    <w:lvl w:ilvl="6" w:tplc="0419000F" w:tentative="1">
      <w:start w:val="1"/>
      <w:numFmt w:val="decimal"/>
      <w:lvlText w:val="%7."/>
      <w:lvlJc w:val="left"/>
      <w:pPr>
        <w:ind w:left="6100" w:hanging="360"/>
      </w:pPr>
    </w:lvl>
    <w:lvl w:ilvl="7" w:tplc="04190019" w:tentative="1">
      <w:start w:val="1"/>
      <w:numFmt w:val="lowerLetter"/>
      <w:lvlText w:val="%8."/>
      <w:lvlJc w:val="left"/>
      <w:pPr>
        <w:ind w:left="6820" w:hanging="360"/>
      </w:pPr>
    </w:lvl>
    <w:lvl w:ilvl="8" w:tplc="041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2" w15:restartNumberingAfterBreak="0">
    <w:nsid w:val="3B2A0766"/>
    <w:multiLevelType w:val="singleLevel"/>
    <w:tmpl w:val="C5A00DEE"/>
    <w:lvl w:ilvl="0">
      <w:start w:val="1"/>
      <w:numFmt w:val="bullet"/>
      <w:pStyle w:val="FooterFirst"/>
      <w:lvlText w:val=""/>
      <w:lvlJc w:val="left"/>
      <w:pPr>
        <w:tabs>
          <w:tab w:val="num" w:pos="786"/>
        </w:tabs>
        <w:ind w:left="737" w:hanging="311"/>
      </w:pPr>
      <w:rPr>
        <w:rFonts w:ascii="Symbol" w:hAnsi="Symbol" w:hint="default"/>
      </w:rPr>
    </w:lvl>
  </w:abstractNum>
  <w:abstractNum w:abstractNumId="13" w15:restartNumberingAfterBreak="0">
    <w:nsid w:val="41495192"/>
    <w:multiLevelType w:val="multilevel"/>
    <w:tmpl w:val="9FFAE460"/>
    <w:lvl w:ilvl="0">
      <w:start w:val="1"/>
      <w:numFmt w:val="lowerLetter"/>
      <w:pStyle w:val="a6"/>
      <w:lvlText w:val="%1)"/>
      <w:lvlJc w:val="left"/>
      <w:pPr>
        <w:tabs>
          <w:tab w:val="num" w:pos="1418"/>
        </w:tabs>
        <w:ind w:left="1418" w:hanging="426"/>
      </w:pPr>
      <w:rPr>
        <w:rFonts w:ascii="Arial_4" w:hAnsi="Arial_4" w:hint="default"/>
      </w:rPr>
    </w:lvl>
    <w:lvl w:ilvl="1">
      <w:start w:val="1"/>
      <w:numFmt w:val="decimal"/>
      <w:lvlText w:val="%2)"/>
      <w:lvlJc w:val="left"/>
      <w:pPr>
        <w:tabs>
          <w:tab w:val="num" w:pos="1985"/>
        </w:tabs>
        <w:ind w:left="1985" w:hanging="426"/>
      </w:pPr>
      <w:rPr>
        <w:rFonts w:hint="default"/>
      </w:rPr>
    </w:lvl>
    <w:lvl w:ilvl="2">
      <w:start w:val="1"/>
      <w:numFmt w:val="bullet"/>
      <w:lvlText w:val=""/>
      <w:lvlJc w:val="left"/>
      <w:pPr>
        <w:tabs>
          <w:tab w:val="num" w:pos="2552"/>
        </w:tabs>
        <w:ind w:left="2552" w:hanging="426"/>
      </w:pPr>
      <w:rPr>
        <w:rFonts w:ascii="Symbol" w:hAnsi="Symbol" w:hint="default"/>
      </w:rPr>
    </w:lvl>
    <w:lvl w:ilvl="3">
      <w:start w:val="1"/>
      <w:numFmt w:val="none"/>
      <w:lvlText w:val="%4"/>
      <w:lvlJc w:val="left"/>
      <w:pPr>
        <w:tabs>
          <w:tab w:val="num" w:pos="2515"/>
        </w:tabs>
        <w:ind w:left="2495" w:hanging="34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4" w15:restartNumberingAfterBreak="0">
    <w:nsid w:val="44867C36"/>
    <w:multiLevelType w:val="singleLevel"/>
    <w:tmpl w:val="CCE64C44"/>
    <w:lvl w:ilvl="0">
      <w:start w:val="1"/>
      <w:numFmt w:val="bullet"/>
      <w:pStyle w:val="a7"/>
      <w:lvlText w:val=""/>
      <w:lvlJc w:val="left"/>
      <w:pPr>
        <w:tabs>
          <w:tab w:val="num" w:pos="1418"/>
        </w:tabs>
        <w:ind w:left="1418" w:hanging="567"/>
      </w:pPr>
      <w:rPr>
        <w:rFonts w:ascii="Symbol" w:hAnsi="Symbol" w:hint="default"/>
        <w:sz w:val="20"/>
      </w:rPr>
    </w:lvl>
  </w:abstractNum>
  <w:abstractNum w:abstractNumId="15" w15:restartNumberingAfterBreak="0">
    <w:nsid w:val="5656769F"/>
    <w:multiLevelType w:val="hybridMultilevel"/>
    <w:tmpl w:val="EE7A68F0"/>
    <w:lvl w:ilvl="0" w:tplc="5252ABCA">
      <w:start w:val="1"/>
      <w:numFmt w:val="bullet"/>
      <w:pStyle w:val="a8"/>
      <w:lvlText w:val="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453638"/>
    <w:multiLevelType w:val="hybridMultilevel"/>
    <w:tmpl w:val="AF46A668"/>
    <w:lvl w:ilvl="0" w:tplc="645448CA">
      <w:start w:val="1"/>
      <w:numFmt w:val="bullet"/>
      <w:pStyle w:val="23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AA6602"/>
    <w:multiLevelType w:val="multilevel"/>
    <w:tmpl w:val="14C4175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szCs w:val="24"/>
        <w:u w:val="none" w:color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  <w:rPr>
        <w:rFonts w:cs="Times New Roman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424"/>
        </w:tabs>
        <w:ind w:left="2424" w:hanging="864"/>
      </w:pPr>
      <w:rPr>
        <w:rFonts w:ascii="Arial" w:hAnsi="Arial" w:cs="Times New Roman" w:hint="default"/>
        <w:b w:val="0"/>
        <w:i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szCs w:val="2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8" w15:restartNumberingAfterBreak="0">
    <w:nsid w:val="5AC628AC"/>
    <w:multiLevelType w:val="multilevel"/>
    <w:tmpl w:val="66F64C1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4"/>
        <w:szCs w:val="24"/>
        <w:u w:val="none"/>
        <w:effect w:val="none"/>
        <w:vertAlign w:val="baseline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0" w:firstLine="709"/>
      </w:pPr>
      <w:rPr>
        <w:rFonts w:ascii="Arial" w:hAnsi="Arial" w:hint="default"/>
        <w:b/>
        <w:i w:val="0"/>
        <w:color w:val="auto"/>
        <w:sz w:val="24"/>
      </w:rPr>
    </w:lvl>
    <w:lvl w:ilvl="2">
      <w:start w:val="1"/>
      <w:numFmt w:val="decimal"/>
      <w:lvlText w:val="%1.%2.%3"/>
      <w:lvlJc w:val="left"/>
      <w:pPr>
        <w:tabs>
          <w:tab w:val="num" w:pos="2977"/>
        </w:tabs>
        <w:ind w:left="1418" w:firstLine="709"/>
      </w:pPr>
      <w:rPr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specVanish w:val="0"/>
      </w:rPr>
    </w:lvl>
    <w:lvl w:ilvl="3">
      <w:start w:val="1"/>
      <w:numFmt w:val="decimal"/>
      <w:pStyle w:val="14"/>
      <w:lvlText w:val="%1.%2.%3.%4"/>
      <w:lvlJc w:val="left"/>
      <w:pPr>
        <w:tabs>
          <w:tab w:val="num" w:pos="2127"/>
        </w:tabs>
        <w:ind w:left="426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pStyle w:val="15"/>
      <w:lvlText w:val="%1.%2.%3.%4.%5"/>
      <w:lvlJc w:val="left"/>
      <w:pPr>
        <w:tabs>
          <w:tab w:val="num" w:pos="2836"/>
        </w:tabs>
        <w:ind w:left="993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4"/>
        <w:szCs w:val="24"/>
        <w:u w:val="none"/>
        <w:effect w:val="none"/>
        <w:vertAlign w:val="baseline"/>
        <w:specVanish w:val="0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9" w15:restartNumberingAfterBreak="0">
    <w:nsid w:val="5CF73426"/>
    <w:multiLevelType w:val="multilevel"/>
    <w:tmpl w:val="9552CE3C"/>
    <w:styleLink w:val="a9"/>
    <w:lvl w:ilvl="0">
      <w:start w:val="1"/>
      <w:numFmt w:val="decimal"/>
      <w:suff w:val="space"/>
      <w:lvlText w:val="%1."/>
      <w:lvlJc w:val="left"/>
      <w:pPr>
        <w:ind w:left="4537" w:hanging="284"/>
      </w:pPr>
      <w:rPr>
        <w:rFonts w:ascii="Arial" w:hAnsi="Arial" w:hint="default"/>
        <w:caps/>
        <w:smallCaps w:val="0"/>
        <w:strike w:val="0"/>
        <w:dstrike w:val="0"/>
        <w:vanish w:val="0"/>
        <w:color w:val="000000"/>
        <w:spacing w:val="4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"/>
      <w:lvlJc w:val="left"/>
      <w:pPr>
        <w:ind w:left="851" w:hanging="28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851" w:hanging="284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kern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(%4)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31680"/>
        </w:tabs>
        <w:ind w:left="-3168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31680"/>
        </w:tabs>
        <w:ind w:left="-31680" w:firstLine="0"/>
      </w:pPr>
      <w:rPr>
        <w:rFonts w:hint="default"/>
      </w:rPr>
    </w:lvl>
  </w:abstractNum>
  <w:abstractNum w:abstractNumId="20" w15:restartNumberingAfterBreak="0">
    <w:nsid w:val="640D0964"/>
    <w:multiLevelType w:val="hybridMultilevel"/>
    <w:tmpl w:val="A44475DE"/>
    <w:lvl w:ilvl="0" w:tplc="B2527FA2">
      <w:start w:val="1"/>
      <w:numFmt w:val="bullet"/>
      <w:pStyle w:val="aa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EE3E8A88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CDCC8EE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D96463E4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88AA76C0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110A33D6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23CEF3C4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2A626978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9308FC44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1" w15:restartNumberingAfterBreak="0">
    <w:nsid w:val="672C54A0"/>
    <w:multiLevelType w:val="singleLevel"/>
    <w:tmpl w:val="9B0C979C"/>
    <w:lvl w:ilvl="0">
      <w:start w:val="1"/>
      <w:numFmt w:val="bullet"/>
      <w:pStyle w:val="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</w:abstractNum>
  <w:abstractNum w:abstractNumId="22" w15:restartNumberingAfterBreak="0">
    <w:nsid w:val="674E6295"/>
    <w:multiLevelType w:val="hybridMultilevel"/>
    <w:tmpl w:val="8D22C5F8"/>
    <w:lvl w:ilvl="0" w:tplc="B57012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14206"/>
    <w:multiLevelType w:val="multilevel"/>
    <w:tmpl w:val="B936F074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0425455"/>
    <w:multiLevelType w:val="multilevel"/>
    <w:tmpl w:val="44F4D468"/>
    <w:lvl w:ilvl="0">
      <w:start w:val="1"/>
      <w:numFmt w:val="decimal"/>
      <w:pStyle w:val="11"/>
      <w:lvlText w:val="%1"/>
      <w:lvlJc w:val="left"/>
      <w:pPr>
        <w:ind w:left="928" w:hanging="360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isLgl/>
      <w:lvlText w:val="%1.%2"/>
      <w:lvlJc w:val="left"/>
      <w:pPr>
        <w:ind w:left="2228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pStyle w:val="51"/>
      <w:isLgl/>
      <w:lvlText w:val="%1.%2.%3.%4"/>
      <w:lvlJc w:val="left"/>
      <w:pPr>
        <w:ind w:left="1506" w:hanging="1080"/>
      </w:pPr>
      <w:rPr>
        <w:rFonts w:hint="default"/>
        <w:b w:val="0"/>
        <w:color w:val="auto"/>
      </w:rPr>
    </w:lvl>
    <w:lvl w:ilvl="4">
      <w:start w:val="1"/>
      <w:numFmt w:val="decimal"/>
      <w:isLgl/>
      <w:lvlText w:val="%1.%2.%3.%4.%5"/>
      <w:lvlJc w:val="left"/>
      <w:pPr>
        <w:ind w:left="2858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il"/>
        <w:shd w:val="clear" w:color="000000" w:fill="000000"/>
        <w:vertAlign w:val="baseline"/>
        <w:specVanish w:val="0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8" w:hanging="1800"/>
      </w:pPr>
      <w:rPr>
        <w:rFonts w:hint="default"/>
      </w:rPr>
    </w:lvl>
  </w:abstractNum>
  <w:abstractNum w:abstractNumId="25" w15:restartNumberingAfterBreak="0">
    <w:nsid w:val="75FC241D"/>
    <w:multiLevelType w:val="multilevel"/>
    <w:tmpl w:val="9CD4E9EA"/>
    <w:lvl w:ilvl="0">
      <w:start w:val="1"/>
      <w:numFmt w:val="decimal"/>
      <w:pStyle w:val="12"/>
      <w:lvlText w:val="%1."/>
      <w:lvlJc w:val="left"/>
      <w:pPr>
        <w:tabs>
          <w:tab w:val="num" w:pos="454"/>
        </w:tabs>
        <w:ind w:left="0" w:firstLine="45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26"/>
        </w:tabs>
        <w:ind w:left="-425" w:firstLine="851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398"/>
        </w:tabs>
        <w:ind w:left="-56" w:firstLine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70"/>
        </w:tabs>
        <w:ind w:left="-84" w:firstLine="45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42"/>
        </w:tabs>
        <w:ind w:left="-112" w:firstLine="45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4"/>
        </w:tabs>
        <w:ind w:left="-140" w:firstLine="45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6"/>
        </w:tabs>
        <w:ind w:left="-168" w:firstLine="4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58"/>
        </w:tabs>
        <w:ind w:left="-196" w:firstLine="45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30"/>
        </w:tabs>
        <w:ind w:left="-224" w:firstLine="454"/>
      </w:pPr>
      <w:rPr>
        <w:rFonts w:hint="default"/>
      </w:rPr>
    </w:lvl>
  </w:abstractNum>
  <w:abstractNum w:abstractNumId="26" w15:restartNumberingAfterBreak="0">
    <w:nsid w:val="76FA155B"/>
    <w:multiLevelType w:val="singleLevel"/>
    <w:tmpl w:val="27F2D218"/>
    <w:lvl w:ilvl="0">
      <w:start w:val="1"/>
      <w:numFmt w:val="decimal"/>
      <w:pStyle w:val="ac"/>
      <w:lvlText w:val="%1)"/>
      <w:lvlJc w:val="left"/>
      <w:pPr>
        <w:tabs>
          <w:tab w:val="num" w:pos="360"/>
        </w:tabs>
        <w:ind w:left="0" w:firstLine="0"/>
      </w:pPr>
      <w:rPr>
        <w:sz w:val="20"/>
      </w:rPr>
    </w:lvl>
  </w:abstractNum>
  <w:abstractNum w:abstractNumId="27" w15:restartNumberingAfterBreak="0">
    <w:nsid w:val="77070CAA"/>
    <w:multiLevelType w:val="multilevel"/>
    <w:tmpl w:val="2A36DD3C"/>
    <w:lvl w:ilvl="0">
      <w:start w:val="1"/>
      <w:numFmt w:val="bullet"/>
      <w:pStyle w:val="Markedlist"/>
      <w:lvlText w:val=""/>
      <w:lvlJc w:val="left"/>
      <w:pPr>
        <w:tabs>
          <w:tab w:val="num" w:pos="1568"/>
        </w:tabs>
        <w:ind w:left="1568" w:hanging="576"/>
      </w:pPr>
      <w:rPr>
        <w:rFonts w:ascii="Symbol" w:hAnsi="Symbol" w:hint="default"/>
        <w:color w:val="auto"/>
        <w:w w:val="50"/>
      </w:rPr>
    </w:lvl>
    <w:lvl w:ilvl="1">
      <w:start w:val="1"/>
      <w:numFmt w:val="decimal"/>
      <w:lvlText w:val="%2)"/>
      <w:lvlJc w:val="left"/>
      <w:pPr>
        <w:tabs>
          <w:tab w:val="num" w:pos="1985"/>
        </w:tabs>
        <w:ind w:left="1985" w:hanging="426"/>
      </w:pPr>
      <w:rPr>
        <w:rFonts w:hint="default"/>
      </w:rPr>
    </w:lvl>
    <w:lvl w:ilvl="2">
      <w:start w:val="1"/>
      <w:numFmt w:val="bullet"/>
      <w:lvlText w:val=""/>
      <w:lvlJc w:val="left"/>
      <w:pPr>
        <w:tabs>
          <w:tab w:val="num" w:pos="2552"/>
        </w:tabs>
        <w:ind w:left="2552" w:hanging="426"/>
      </w:pPr>
      <w:rPr>
        <w:rFonts w:ascii="Symbol" w:hAnsi="Symbol" w:hint="default"/>
      </w:rPr>
    </w:lvl>
    <w:lvl w:ilvl="3">
      <w:start w:val="1"/>
      <w:numFmt w:val="none"/>
      <w:lvlText w:val="%4"/>
      <w:lvlJc w:val="left"/>
      <w:pPr>
        <w:tabs>
          <w:tab w:val="num" w:pos="2515"/>
        </w:tabs>
        <w:ind w:left="2495" w:hanging="34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28" w15:restartNumberingAfterBreak="0">
    <w:nsid w:val="779E2C67"/>
    <w:multiLevelType w:val="hybridMultilevel"/>
    <w:tmpl w:val="A9F48B22"/>
    <w:lvl w:ilvl="0" w:tplc="5A5AA7FE">
      <w:start w:val="1"/>
      <w:numFmt w:val="bullet"/>
      <w:pStyle w:val="ad"/>
      <w:suff w:val="space"/>
      <w:lvlText w:val="­"/>
      <w:lvlJc w:val="left"/>
      <w:pPr>
        <w:ind w:left="539" w:hanging="113"/>
      </w:pPr>
      <w:rPr>
        <w:rFonts w:ascii="Courier New" w:hAnsi="Courier New" w:hint="default"/>
        <w:lang w:val="ru-RU"/>
      </w:rPr>
    </w:lvl>
    <w:lvl w:ilvl="1" w:tplc="59E89A3A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11B260CA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88ACA1DE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53FC738E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6CBE0D9C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6590E164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33EC7374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A7A85C4C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7BBA6A06"/>
    <w:multiLevelType w:val="singleLevel"/>
    <w:tmpl w:val="34F88ACA"/>
    <w:lvl w:ilvl="0">
      <w:start w:val="1"/>
      <w:numFmt w:val="decimal"/>
      <w:pStyle w:val="ae"/>
      <w:lvlText w:val="%1)"/>
      <w:lvlJc w:val="left"/>
      <w:pPr>
        <w:tabs>
          <w:tab w:val="num" w:pos="1418"/>
        </w:tabs>
        <w:ind w:left="1418" w:hanging="426"/>
      </w:pPr>
    </w:lvl>
  </w:abstractNum>
  <w:abstractNum w:abstractNumId="30" w15:restartNumberingAfterBreak="0">
    <w:nsid w:val="7EC63607"/>
    <w:multiLevelType w:val="hybridMultilevel"/>
    <w:tmpl w:val="E3C6CB16"/>
    <w:lvl w:ilvl="0" w:tplc="B57012A8">
      <w:start w:val="1"/>
      <w:numFmt w:val="decimal"/>
      <w:lvlText w:val="%1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F5A61C8"/>
    <w:multiLevelType w:val="hybridMultilevel"/>
    <w:tmpl w:val="53DA316A"/>
    <w:lvl w:ilvl="0" w:tplc="12129EB2">
      <w:start w:val="1"/>
      <w:numFmt w:val="bullet"/>
      <w:pStyle w:val="af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26"/>
  </w:num>
  <w:num w:numId="4">
    <w:abstractNumId w:val="13"/>
  </w:num>
  <w:num w:numId="5">
    <w:abstractNumId w:val="10"/>
  </w:num>
  <w:num w:numId="6">
    <w:abstractNumId w:val="21"/>
  </w:num>
  <w:num w:numId="7">
    <w:abstractNumId w:val="12"/>
  </w:num>
  <w:num w:numId="8">
    <w:abstractNumId w:val="0"/>
  </w:num>
  <w:num w:numId="9">
    <w:abstractNumId w:val="8"/>
  </w:num>
  <w:num w:numId="10">
    <w:abstractNumId w:val="29"/>
  </w:num>
  <w:num w:numId="11">
    <w:abstractNumId w:val="17"/>
  </w:num>
  <w:num w:numId="12">
    <w:abstractNumId w:val="27"/>
  </w:num>
  <w:num w:numId="13">
    <w:abstractNumId w:val="25"/>
  </w:num>
  <w:num w:numId="14">
    <w:abstractNumId w:val="28"/>
  </w:num>
  <w:num w:numId="15">
    <w:abstractNumId w:val="19"/>
  </w:num>
  <w:num w:numId="16">
    <w:abstractNumId w:val="1"/>
  </w:num>
  <w:num w:numId="17">
    <w:abstractNumId w:val="20"/>
  </w:num>
  <w:num w:numId="18">
    <w:abstractNumId w:val="24"/>
  </w:num>
  <w:num w:numId="19">
    <w:abstractNumId w:val="18"/>
  </w:num>
  <w:num w:numId="20">
    <w:abstractNumId w:val="7"/>
  </w:num>
  <w:num w:numId="21">
    <w:abstractNumId w:val="2"/>
  </w:num>
  <w:num w:numId="22">
    <w:abstractNumId w:val="5"/>
  </w:num>
  <w:num w:numId="23">
    <w:abstractNumId w:val="9"/>
  </w:num>
  <w:num w:numId="24">
    <w:abstractNumId w:val="16"/>
  </w:num>
  <w:num w:numId="25">
    <w:abstractNumId w:val="15"/>
  </w:num>
  <w:num w:numId="26">
    <w:abstractNumId w:val="3"/>
    <w:lvlOverride w:ilvl="0">
      <w:lvl w:ilvl="0">
        <w:start w:val="1"/>
        <w:numFmt w:val="decimal"/>
        <w:pStyle w:val="1"/>
        <w:lvlText w:val="%1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357" w:hanging="35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21"/>
        <w:lvlText w:val="%1.%2.%3"/>
        <w:lvlJc w:val="left"/>
        <w:pPr>
          <w:ind w:left="357" w:hanging="357"/>
        </w:pPr>
        <w:rPr>
          <w:rFonts w:hint="default"/>
          <w:b w:val="0"/>
          <w:bCs/>
          <w:sz w:val="24"/>
          <w:szCs w:val="24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57" w:hanging="35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57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57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57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57" w:hanging="357"/>
        </w:pPr>
        <w:rPr>
          <w:rFonts w:hint="default"/>
        </w:rPr>
      </w:lvl>
    </w:lvlOverride>
  </w:num>
  <w:num w:numId="27">
    <w:abstractNumId w:val="3"/>
  </w:num>
  <w:num w:numId="28">
    <w:abstractNumId w:val="4"/>
  </w:num>
  <w:num w:numId="29">
    <w:abstractNumId w:val="31"/>
  </w:num>
  <w:num w:numId="30">
    <w:abstractNumId w:val="22"/>
  </w:num>
  <w:num w:numId="31">
    <w:abstractNumId w:val="30"/>
  </w:num>
  <w:num w:numId="32">
    <w:abstractNumId w:val="3"/>
    <w:lvlOverride w:ilvl="0">
      <w:lvl w:ilvl="0">
        <w:start w:val="1"/>
        <w:numFmt w:val="decimal"/>
        <w:pStyle w:val="1"/>
        <w:lvlText w:val="%1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357" w:hanging="35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21"/>
        <w:lvlText w:val="%1.%2.%3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57" w:hanging="35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Cs w:val="0"/>
          <w:u w:val="none"/>
          <w:vertAlign w:val="baseline"/>
          <w:em w:val="no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57" w:hanging="35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57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57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57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57" w:hanging="357"/>
        </w:pPr>
        <w:rPr>
          <w:rFonts w:hint="default"/>
        </w:rPr>
      </w:lvl>
    </w:lvlOverride>
  </w:num>
  <w:num w:numId="33">
    <w:abstractNumId w:val="11"/>
  </w:num>
  <w:num w:numId="34">
    <w:abstractNumId w:val="2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CA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142"/>
  <w:doNotHyphenateCaps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B52"/>
    <w:rsid w:val="000003DA"/>
    <w:rsid w:val="00000C02"/>
    <w:rsid w:val="00000CFF"/>
    <w:rsid w:val="000015C6"/>
    <w:rsid w:val="00001CA0"/>
    <w:rsid w:val="0000205C"/>
    <w:rsid w:val="00002244"/>
    <w:rsid w:val="000022FE"/>
    <w:rsid w:val="000023CD"/>
    <w:rsid w:val="0000284C"/>
    <w:rsid w:val="00003D89"/>
    <w:rsid w:val="0000408C"/>
    <w:rsid w:val="00004BC0"/>
    <w:rsid w:val="000052A3"/>
    <w:rsid w:val="00006F41"/>
    <w:rsid w:val="0000749E"/>
    <w:rsid w:val="00007D8F"/>
    <w:rsid w:val="00010812"/>
    <w:rsid w:val="00010A08"/>
    <w:rsid w:val="00010B4D"/>
    <w:rsid w:val="00010D71"/>
    <w:rsid w:val="000117A1"/>
    <w:rsid w:val="0001193E"/>
    <w:rsid w:val="00011AFC"/>
    <w:rsid w:val="00011CB5"/>
    <w:rsid w:val="00011CD8"/>
    <w:rsid w:val="00012346"/>
    <w:rsid w:val="0001235A"/>
    <w:rsid w:val="000125F1"/>
    <w:rsid w:val="000130CB"/>
    <w:rsid w:val="0001321F"/>
    <w:rsid w:val="0001439D"/>
    <w:rsid w:val="000144AC"/>
    <w:rsid w:val="00014DF4"/>
    <w:rsid w:val="00015466"/>
    <w:rsid w:val="0001575E"/>
    <w:rsid w:val="00015C05"/>
    <w:rsid w:val="00015C57"/>
    <w:rsid w:val="00015C5B"/>
    <w:rsid w:val="00016828"/>
    <w:rsid w:val="0001784C"/>
    <w:rsid w:val="000205A2"/>
    <w:rsid w:val="000207A7"/>
    <w:rsid w:val="00020A74"/>
    <w:rsid w:val="00021A4E"/>
    <w:rsid w:val="00021F0E"/>
    <w:rsid w:val="00022068"/>
    <w:rsid w:val="00022104"/>
    <w:rsid w:val="0002225F"/>
    <w:rsid w:val="000228C6"/>
    <w:rsid w:val="000229CB"/>
    <w:rsid w:val="00022B6B"/>
    <w:rsid w:val="0002311C"/>
    <w:rsid w:val="000233A4"/>
    <w:rsid w:val="000233AE"/>
    <w:rsid w:val="00023BC6"/>
    <w:rsid w:val="00023EED"/>
    <w:rsid w:val="00023F2E"/>
    <w:rsid w:val="00024770"/>
    <w:rsid w:val="00025ADC"/>
    <w:rsid w:val="000264E9"/>
    <w:rsid w:val="00026B2C"/>
    <w:rsid w:val="00026BD2"/>
    <w:rsid w:val="00026BE0"/>
    <w:rsid w:val="00026F20"/>
    <w:rsid w:val="0002719C"/>
    <w:rsid w:val="0002739D"/>
    <w:rsid w:val="00027A26"/>
    <w:rsid w:val="00027A7B"/>
    <w:rsid w:val="00027D0D"/>
    <w:rsid w:val="00030319"/>
    <w:rsid w:val="00030BD4"/>
    <w:rsid w:val="00030BF0"/>
    <w:rsid w:val="00030DBC"/>
    <w:rsid w:val="00030EDA"/>
    <w:rsid w:val="000311DC"/>
    <w:rsid w:val="00031865"/>
    <w:rsid w:val="00031AFE"/>
    <w:rsid w:val="00031B8B"/>
    <w:rsid w:val="0003230D"/>
    <w:rsid w:val="000324FA"/>
    <w:rsid w:val="000327FB"/>
    <w:rsid w:val="000329B9"/>
    <w:rsid w:val="00032B90"/>
    <w:rsid w:val="00032D72"/>
    <w:rsid w:val="000334E1"/>
    <w:rsid w:val="000336E6"/>
    <w:rsid w:val="00033D9C"/>
    <w:rsid w:val="00034147"/>
    <w:rsid w:val="0003442C"/>
    <w:rsid w:val="00035876"/>
    <w:rsid w:val="00035E48"/>
    <w:rsid w:val="00035FA4"/>
    <w:rsid w:val="00036411"/>
    <w:rsid w:val="00036BD5"/>
    <w:rsid w:val="00036D45"/>
    <w:rsid w:val="0003707C"/>
    <w:rsid w:val="00037092"/>
    <w:rsid w:val="0003795B"/>
    <w:rsid w:val="00037A57"/>
    <w:rsid w:val="00037A8A"/>
    <w:rsid w:val="00037D0B"/>
    <w:rsid w:val="00037D7D"/>
    <w:rsid w:val="00037F44"/>
    <w:rsid w:val="00037F4B"/>
    <w:rsid w:val="000400C4"/>
    <w:rsid w:val="000407D9"/>
    <w:rsid w:val="00040F1D"/>
    <w:rsid w:val="0004114E"/>
    <w:rsid w:val="00041310"/>
    <w:rsid w:val="0004189D"/>
    <w:rsid w:val="00041A57"/>
    <w:rsid w:val="00041E0E"/>
    <w:rsid w:val="00042005"/>
    <w:rsid w:val="000422AE"/>
    <w:rsid w:val="00042880"/>
    <w:rsid w:val="000428E1"/>
    <w:rsid w:val="00042ECF"/>
    <w:rsid w:val="000431D1"/>
    <w:rsid w:val="000432D8"/>
    <w:rsid w:val="00043328"/>
    <w:rsid w:val="00043621"/>
    <w:rsid w:val="000437C1"/>
    <w:rsid w:val="0004385D"/>
    <w:rsid w:val="00043881"/>
    <w:rsid w:val="0004394B"/>
    <w:rsid w:val="00043AB1"/>
    <w:rsid w:val="00043B38"/>
    <w:rsid w:val="00043C4E"/>
    <w:rsid w:val="00044079"/>
    <w:rsid w:val="000442B0"/>
    <w:rsid w:val="00044491"/>
    <w:rsid w:val="00044863"/>
    <w:rsid w:val="00044964"/>
    <w:rsid w:val="00044B03"/>
    <w:rsid w:val="00044D5B"/>
    <w:rsid w:val="000450ED"/>
    <w:rsid w:val="000457D6"/>
    <w:rsid w:val="00045B91"/>
    <w:rsid w:val="000460A1"/>
    <w:rsid w:val="00046D67"/>
    <w:rsid w:val="00047221"/>
    <w:rsid w:val="000474D1"/>
    <w:rsid w:val="000476DA"/>
    <w:rsid w:val="000476DC"/>
    <w:rsid w:val="000478B0"/>
    <w:rsid w:val="00047B90"/>
    <w:rsid w:val="0005002D"/>
    <w:rsid w:val="0005087A"/>
    <w:rsid w:val="00050E9A"/>
    <w:rsid w:val="00050E9F"/>
    <w:rsid w:val="000513A8"/>
    <w:rsid w:val="00051A3F"/>
    <w:rsid w:val="0005206A"/>
    <w:rsid w:val="00052177"/>
    <w:rsid w:val="00052320"/>
    <w:rsid w:val="00052398"/>
    <w:rsid w:val="00053414"/>
    <w:rsid w:val="000536C0"/>
    <w:rsid w:val="00053BC0"/>
    <w:rsid w:val="00053C5E"/>
    <w:rsid w:val="00053FED"/>
    <w:rsid w:val="00054267"/>
    <w:rsid w:val="000543DD"/>
    <w:rsid w:val="0005442C"/>
    <w:rsid w:val="0005442D"/>
    <w:rsid w:val="00054B50"/>
    <w:rsid w:val="0005574A"/>
    <w:rsid w:val="00055A04"/>
    <w:rsid w:val="00055D89"/>
    <w:rsid w:val="00056356"/>
    <w:rsid w:val="0005666B"/>
    <w:rsid w:val="0005683B"/>
    <w:rsid w:val="00056889"/>
    <w:rsid w:val="00056B65"/>
    <w:rsid w:val="0005757F"/>
    <w:rsid w:val="00060363"/>
    <w:rsid w:val="0006082D"/>
    <w:rsid w:val="00060AC7"/>
    <w:rsid w:val="00060DED"/>
    <w:rsid w:val="0006206A"/>
    <w:rsid w:val="0006243B"/>
    <w:rsid w:val="00062935"/>
    <w:rsid w:val="000631FE"/>
    <w:rsid w:val="0006386B"/>
    <w:rsid w:val="00064055"/>
    <w:rsid w:val="0006432A"/>
    <w:rsid w:val="00065501"/>
    <w:rsid w:val="00065515"/>
    <w:rsid w:val="00065C50"/>
    <w:rsid w:val="00065F71"/>
    <w:rsid w:val="00066455"/>
    <w:rsid w:val="000667A1"/>
    <w:rsid w:val="00066DA3"/>
    <w:rsid w:val="00067391"/>
    <w:rsid w:val="00067ED5"/>
    <w:rsid w:val="000703CE"/>
    <w:rsid w:val="000705B0"/>
    <w:rsid w:val="00070757"/>
    <w:rsid w:val="000709ED"/>
    <w:rsid w:val="00070D5A"/>
    <w:rsid w:val="00070DED"/>
    <w:rsid w:val="00070FFF"/>
    <w:rsid w:val="0007103F"/>
    <w:rsid w:val="00071261"/>
    <w:rsid w:val="00071E27"/>
    <w:rsid w:val="0007229B"/>
    <w:rsid w:val="000726C8"/>
    <w:rsid w:val="00072E0D"/>
    <w:rsid w:val="00072EE0"/>
    <w:rsid w:val="00072FA1"/>
    <w:rsid w:val="000748FD"/>
    <w:rsid w:val="0007609E"/>
    <w:rsid w:val="000769B4"/>
    <w:rsid w:val="00076BFA"/>
    <w:rsid w:val="0007714B"/>
    <w:rsid w:val="000776CD"/>
    <w:rsid w:val="00077849"/>
    <w:rsid w:val="00077C9A"/>
    <w:rsid w:val="00077E56"/>
    <w:rsid w:val="000801BE"/>
    <w:rsid w:val="0008044F"/>
    <w:rsid w:val="000805E0"/>
    <w:rsid w:val="00081190"/>
    <w:rsid w:val="000812B0"/>
    <w:rsid w:val="000815CD"/>
    <w:rsid w:val="00081CE4"/>
    <w:rsid w:val="000826CF"/>
    <w:rsid w:val="0008280D"/>
    <w:rsid w:val="00082A09"/>
    <w:rsid w:val="00082A43"/>
    <w:rsid w:val="00082D21"/>
    <w:rsid w:val="00082F53"/>
    <w:rsid w:val="00083662"/>
    <w:rsid w:val="000839DE"/>
    <w:rsid w:val="00083E92"/>
    <w:rsid w:val="00084232"/>
    <w:rsid w:val="00084A2D"/>
    <w:rsid w:val="00084A69"/>
    <w:rsid w:val="00084A80"/>
    <w:rsid w:val="00084D3E"/>
    <w:rsid w:val="0008517C"/>
    <w:rsid w:val="000852A4"/>
    <w:rsid w:val="00086042"/>
    <w:rsid w:val="00086213"/>
    <w:rsid w:val="0008667C"/>
    <w:rsid w:val="000868E3"/>
    <w:rsid w:val="00087754"/>
    <w:rsid w:val="00087990"/>
    <w:rsid w:val="0009029E"/>
    <w:rsid w:val="0009031C"/>
    <w:rsid w:val="000905EE"/>
    <w:rsid w:val="00090F58"/>
    <w:rsid w:val="0009117A"/>
    <w:rsid w:val="00091191"/>
    <w:rsid w:val="00091286"/>
    <w:rsid w:val="0009149B"/>
    <w:rsid w:val="00091E6A"/>
    <w:rsid w:val="0009241E"/>
    <w:rsid w:val="000924C0"/>
    <w:rsid w:val="00092A81"/>
    <w:rsid w:val="00092EF2"/>
    <w:rsid w:val="00092F23"/>
    <w:rsid w:val="000934D6"/>
    <w:rsid w:val="00093C79"/>
    <w:rsid w:val="00093DC8"/>
    <w:rsid w:val="00094194"/>
    <w:rsid w:val="00094B46"/>
    <w:rsid w:val="00095425"/>
    <w:rsid w:val="000954C0"/>
    <w:rsid w:val="00095EAF"/>
    <w:rsid w:val="00095F4F"/>
    <w:rsid w:val="000965AC"/>
    <w:rsid w:val="00096C91"/>
    <w:rsid w:val="00096E16"/>
    <w:rsid w:val="000973AB"/>
    <w:rsid w:val="00097B98"/>
    <w:rsid w:val="00097C10"/>
    <w:rsid w:val="00097E33"/>
    <w:rsid w:val="000A048F"/>
    <w:rsid w:val="000A0827"/>
    <w:rsid w:val="000A0857"/>
    <w:rsid w:val="000A158B"/>
    <w:rsid w:val="000A1794"/>
    <w:rsid w:val="000A1F16"/>
    <w:rsid w:val="000A1F58"/>
    <w:rsid w:val="000A218F"/>
    <w:rsid w:val="000A226D"/>
    <w:rsid w:val="000A247A"/>
    <w:rsid w:val="000A2494"/>
    <w:rsid w:val="000A27D8"/>
    <w:rsid w:val="000A299A"/>
    <w:rsid w:val="000A2B41"/>
    <w:rsid w:val="000A3303"/>
    <w:rsid w:val="000A4DB7"/>
    <w:rsid w:val="000A511B"/>
    <w:rsid w:val="000A5490"/>
    <w:rsid w:val="000A5575"/>
    <w:rsid w:val="000A5AA5"/>
    <w:rsid w:val="000A5CC8"/>
    <w:rsid w:val="000A673C"/>
    <w:rsid w:val="000A6A01"/>
    <w:rsid w:val="000A6A0D"/>
    <w:rsid w:val="000A7B8A"/>
    <w:rsid w:val="000A7C58"/>
    <w:rsid w:val="000A7D76"/>
    <w:rsid w:val="000A7F40"/>
    <w:rsid w:val="000B00D4"/>
    <w:rsid w:val="000B0240"/>
    <w:rsid w:val="000B06E4"/>
    <w:rsid w:val="000B07CC"/>
    <w:rsid w:val="000B1444"/>
    <w:rsid w:val="000B14E9"/>
    <w:rsid w:val="000B1540"/>
    <w:rsid w:val="000B172F"/>
    <w:rsid w:val="000B38FE"/>
    <w:rsid w:val="000B39D3"/>
    <w:rsid w:val="000B3A78"/>
    <w:rsid w:val="000B4245"/>
    <w:rsid w:val="000B4B8E"/>
    <w:rsid w:val="000B4C53"/>
    <w:rsid w:val="000B4E28"/>
    <w:rsid w:val="000B5365"/>
    <w:rsid w:val="000B66F1"/>
    <w:rsid w:val="000B725A"/>
    <w:rsid w:val="000B774E"/>
    <w:rsid w:val="000B7788"/>
    <w:rsid w:val="000C02D1"/>
    <w:rsid w:val="000C0892"/>
    <w:rsid w:val="000C0C2F"/>
    <w:rsid w:val="000C0DD8"/>
    <w:rsid w:val="000C1A3A"/>
    <w:rsid w:val="000C1EA9"/>
    <w:rsid w:val="000C2279"/>
    <w:rsid w:val="000C2830"/>
    <w:rsid w:val="000C334E"/>
    <w:rsid w:val="000C33F1"/>
    <w:rsid w:val="000C385A"/>
    <w:rsid w:val="000C3A31"/>
    <w:rsid w:val="000C3ACB"/>
    <w:rsid w:val="000C3BB9"/>
    <w:rsid w:val="000C3EE2"/>
    <w:rsid w:val="000C40F6"/>
    <w:rsid w:val="000C43DC"/>
    <w:rsid w:val="000C4E82"/>
    <w:rsid w:val="000C5553"/>
    <w:rsid w:val="000C59D3"/>
    <w:rsid w:val="000C63BF"/>
    <w:rsid w:val="000C65EE"/>
    <w:rsid w:val="000C6837"/>
    <w:rsid w:val="000C6971"/>
    <w:rsid w:val="000C6976"/>
    <w:rsid w:val="000C7CB7"/>
    <w:rsid w:val="000C7E10"/>
    <w:rsid w:val="000C7FF1"/>
    <w:rsid w:val="000D0E21"/>
    <w:rsid w:val="000D0F1E"/>
    <w:rsid w:val="000D1F8A"/>
    <w:rsid w:val="000D2458"/>
    <w:rsid w:val="000D2951"/>
    <w:rsid w:val="000D2E3D"/>
    <w:rsid w:val="000D3CF9"/>
    <w:rsid w:val="000D43E6"/>
    <w:rsid w:val="000D4673"/>
    <w:rsid w:val="000D4C78"/>
    <w:rsid w:val="000D4CF5"/>
    <w:rsid w:val="000D4DE8"/>
    <w:rsid w:val="000D5310"/>
    <w:rsid w:val="000D5A00"/>
    <w:rsid w:val="000D5F9B"/>
    <w:rsid w:val="000D6315"/>
    <w:rsid w:val="000D6760"/>
    <w:rsid w:val="000D6852"/>
    <w:rsid w:val="000D6BDA"/>
    <w:rsid w:val="000D7213"/>
    <w:rsid w:val="000D799A"/>
    <w:rsid w:val="000D7B7A"/>
    <w:rsid w:val="000D7BEC"/>
    <w:rsid w:val="000E0628"/>
    <w:rsid w:val="000E0A0A"/>
    <w:rsid w:val="000E165C"/>
    <w:rsid w:val="000E1739"/>
    <w:rsid w:val="000E173C"/>
    <w:rsid w:val="000E1D93"/>
    <w:rsid w:val="000E26A8"/>
    <w:rsid w:val="000E2F1F"/>
    <w:rsid w:val="000E452D"/>
    <w:rsid w:val="000E5975"/>
    <w:rsid w:val="000E5A07"/>
    <w:rsid w:val="000E6202"/>
    <w:rsid w:val="000E6A94"/>
    <w:rsid w:val="000E6BFA"/>
    <w:rsid w:val="000E6D3D"/>
    <w:rsid w:val="000E6D6E"/>
    <w:rsid w:val="000F0C65"/>
    <w:rsid w:val="000F1000"/>
    <w:rsid w:val="000F17D0"/>
    <w:rsid w:val="000F2B82"/>
    <w:rsid w:val="000F2CC7"/>
    <w:rsid w:val="000F2EC3"/>
    <w:rsid w:val="000F30A3"/>
    <w:rsid w:val="000F30D1"/>
    <w:rsid w:val="000F3390"/>
    <w:rsid w:val="000F344F"/>
    <w:rsid w:val="000F3665"/>
    <w:rsid w:val="000F3F79"/>
    <w:rsid w:val="000F437F"/>
    <w:rsid w:val="000F4A71"/>
    <w:rsid w:val="000F4A76"/>
    <w:rsid w:val="000F4B82"/>
    <w:rsid w:val="000F4C32"/>
    <w:rsid w:val="000F4DBF"/>
    <w:rsid w:val="000F54CD"/>
    <w:rsid w:val="000F5581"/>
    <w:rsid w:val="000F6080"/>
    <w:rsid w:val="000F63A4"/>
    <w:rsid w:val="000F6568"/>
    <w:rsid w:val="000F67A6"/>
    <w:rsid w:val="000F6BF5"/>
    <w:rsid w:val="000F72A8"/>
    <w:rsid w:val="000F757A"/>
    <w:rsid w:val="000F7C8F"/>
    <w:rsid w:val="00100182"/>
    <w:rsid w:val="001003BB"/>
    <w:rsid w:val="001003C7"/>
    <w:rsid w:val="00100B47"/>
    <w:rsid w:val="00100D85"/>
    <w:rsid w:val="0010127C"/>
    <w:rsid w:val="00102152"/>
    <w:rsid w:val="001024D9"/>
    <w:rsid w:val="00103096"/>
    <w:rsid w:val="0010395F"/>
    <w:rsid w:val="00103B8B"/>
    <w:rsid w:val="0010433E"/>
    <w:rsid w:val="0010437B"/>
    <w:rsid w:val="00104427"/>
    <w:rsid w:val="001046A1"/>
    <w:rsid w:val="00104753"/>
    <w:rsid w:val="001051DB"/>
    <w:rsid w:val="00105410"/>
    <w:rsid w:val="00105B85"/>
    <w:rsid w:val="00105DDD"/>
    <w:rsid w:val="00105EAD"/>
    <w:rsid w:val="00105F5E"/>
    <w:rsid w:val="0010635A"/>
    <w:rsid w:val="001067E1"/>
    <w:rsid w:val="00106A75"/>
    <w:rsid w:val="0010703D"/>
    <w:rsid w:val="001106C8"/>
    <w:rsid w:val="001108C7"/>
    <w:rsid w:val="001114E0"/>
    <w:rsid w:val="00111A34"/>
    <w:rsid w:val="00112033"/>
    <w:rsid w:val="00112076"/>
    <w:rsid w:val="00112D33"/>
    <w:rsid w:val="00112E37"/>
    <w:rsid w:val="00113CF8"/>
    <w:rsid w:val="00113D8A"/>
    <w:rsid w:val="001148C8"/>
    <w:rsid w:val="00114CCE"/>
    <w:rsid w:val="0011508B"/>
    <w:rsid w:val="00115B78"/>
    <w:rsid w:val="00116059"/>
    <w:rsid w:val="00116320"/>
    <w:rsid w:val="00116574"/>
    <w:rsid w:val="00116F41"/>
    <w:rsid w:val="00117AF8"/>
    <w:rsid w:val="00120229"/>
    <w:rsid w:val="00120589"/>
    <w:rsid w:val="00120863"/>
    <w:rsid w:val="00120918"/>
    <w:rsid w:val="00120D67"/>
    <w:rsid w:val="00120FAE"/>
    <w:rsid w:val="00121A0C"/>
    <w:rsid w:val="00121D07"/>
    <w:rsid w:val="00121D77"/>
    <w:rsid w:val="00122404"/>
    <w:rsid w:val="001229D2"/>
    <w:rsid w:val="001229D6"/>
    <w:rsid w:val="00122DBE"/>
    <w:rsid w:val="0012306E"/>
    <w:rsid w:val="001231AC"/>
    <w:rsid w:val="00123793"/>
    <w:rsid w:val="00123F0B"/>
    <w:rsid w:val="001240D1"/>
    <w:rsid w:val="0012574E"/>
    <w:rsid w:val="001257F1"/>
    <w:rsid w:val="0012633C"/>
    <w:rsid w:val="001266A2"/>
    <w:rsid w:val="00126869"/>
    <w:rsid w:val="00127252"/>
    <w:rsid w:val="00127FE8"/>
    <w:rsid w:val="00130055"/>
    <w:rsid w:val="001301D6"/>
    <w:rsid w:val="00130667"/>
    <w:rsid w:val="001308C7"/>
    <w:rsid w:val="00130A5E"/>
    <w:rsid w:val="00131048"/>
    <w:rsid w:val="001318E3"/>
    <w:rsid w:val="00132547"/>
    <w:rsid w:val="001325D1"/>
    <w:rsid w:val="0013309C"/>
    <w:rsid w:val="0013326A"/>
    <w:rsid w:val="001339C2"/>
    <w:rsid w:val="00134271"/>
    <w:rsid w:val="0013436F"/>
    <w:rsid w:val="00134B73"/>
    <w:rsid w:val="00135594"/>
    <w:rsid w:val="0013578F"/>
    <w:rsid w:val="00135D52"/>
    <w:rsid w:val="00136894"/>
    <w:rsid w:val="00136AA3"/>
    <w:rsid w:val="00136EAC"/>
    <w:rsid w:val="0013721A"/>
    <w:rsid w:val="001373AC"/>
    <w:rsid w:val="001374F4"/>
    <w:rsid w:val="00137F98"/>
    <w:rsid w:val="00140142"/>
    <w:rsid w:val="001402B6"/>
    <w:rsid w:val="0014045E"/>
    <w:rsid w:val="001416C0"/>
    <w:rsid w:val="00141C6A"/>
    <w:rsid w:val="0014231F"/>
    <w:rsid w:val="00142D11"/>
    <w:rsid w:val="0014366A"/>
    <w:rsid w:val="0014387B"/>
    <w:rsid w:val="00144232"/>
    <w:rsid w:val="00145082"/>
    <w:rsid w:val="001455C4"/>
    <w:rsid w:val="001459D0"/>
    <w:rsid w:val="00145EC0"/>
    <w:rsid w:val="00146142"/>
    <w:rsid w:val="00146942"/>
    <w:rsid w:val="00146A73"/>
    <w:rsid w:val="00147245"/>
    <w:rsid w:val="0014725D"/>
    <w:rsid w:val="00147A93"/>
    <w:rsid w:val="00147D6A"/>
    <w:rsid w:val="001501C9"/>
    <w:rsid w:val="00150AD3"/>
    <w:rsid w:val="0015119D"/>
    <w:rsid w:val="00151E61"/>
    <w:rsid w:val="00152078"/>
    <w:rsid w:val="0015231B"/>
    <w:rsid w:val="001523C8"/>
    <w:rsid w:val="00154839"/>
    <w:rsid w:val="001548BD"/>
    <w:rsid w:val="001553C8"/>
    <w:rsid w:val="00155467"/>
    <w:rsid w:val="00155632"/>
    <w:rsid w:val="00155C60"/>
    <w:rsid w:val="00155CD6"/>
    <w:rsid w:val="00155EAE"/>
    <w:rsid w:val="0015618A"/>
    <w:rsid w:val="00156820"/>
    <w:rsid w:val="00156E19"/>
    <w:rsid w:val="00157274"/>
    <w:rsid w:val="001573C9"/>
    <w:rsid w:val="001577D1"/>
    <w:rsid w:val="00160118"/>
    <w:rsid w:val="0016065B"/>
    <w:rsid w:val="00160694"/>
    <w:rsid w:val="00160CAC"/>
    <w:rsid w:val="001618C7"/>
    <w:rsid w:val="0016214F"/>
    <w:rsid w:val="001624E0"/>
    <w:rsid w:val="00163274"/>
    <w:rsid w:val="001634CB"/>
    <w:rsid w:val="00163C20"/>
    <w:rsid w:val="0016445A"/>
    <w:rsid w:val="00164AC2"/>
    <w:rsid w:val="00164FD1"/>
    <w:rsid w:val="001658A9"/>
    <w:rsid w:val="00165F09"/>
    <w:rsid w:val="001668D5"/>
    <w:rsid w:val="00166B3A"/>
    <w:rsid w:val="00166BC4"/>
    <w:rsid w:val="00166CF6"/>
    <w:rsid w:val="00167D25"/>
    <w:rsid w:val="00167EC7"/>
    <w:rsid w:val="00170AC0"/>
    <w:rsid w:val="001711B6"/>
    <w:rsid w:val="00171CD4"/>
    <w:rsid w:val="0017217F"/>
    <w:rsid w:val="00172766"/>
    <w:rsid w:val="00172CA7"/>
    <w:rsid w:val="00172EAB"/>
    <w:rsid w:val="001733BE"/>
    <w:rsid w:val="00173626"/>
    <w:rsid w:val="00173853"/>
    <w:rsid w:val="00173EF1"/>
    <w:rsid w:val="00173F24"/>
    <w:rsid w:val="00174C2F"/>
    <w:rsid w:val="00174CD9"/>
    <w:rsid w:val="00174D4F"/>
    <w:rsid w:val="00174F6C"/>
    <w:rsid w:val="00176F96"/>
    <w:rsid w:val="00176FAB"/>
    <w:rsid w:val="0017742E"/>
    <w:rsid w:val="00177898"/>
    <w:rsid w:val="00177987"/>
    <w:rsid w:val="00177AA3"/>
    <w:rsid w:val="00180730"/>
    <w:rsid w:val="00181DEB"/>
    <w:rsid w:val="00182444"/>
    <w:rsid w:val="001826E4"/>
    <w:rsid w:val="001827AC"/>
    <w:rsid w:val="001827E5"/>
    <w:rsid w:val="00182B24"/>
    <w:rsid w:val="00183456"/>
    <w:rsid w:val="00183483"/>
    <w:rsid w:val="00183C61"/>
    <w:rsid w:val="001840CE"/>
    <w:rsid w:val="00185328"/>
    <w:rsid w:val="00185BD9"/>
    <w:rsid w:val="0018608B"/>
    <w:rsid w:val="00186106"/>
    <w:rsid w:val="00186BCF"/>
    <w:rsid w:val="001875B3"/>
    <w:rsid w:val="00187708"/>
    <w:rsid w:val="00190931"/>
    <w:rsid w:val="00190ED5"/>
    <w:rsid w:val="00190EEB"/>
    <w:rsid w:val="00191037"/>
    <w:rsid w:val="001910DF"/>
    <w:rsid w:val="0019177B"/>
    <w:rsid w:val="00191A01"/>
    <w:rsid w:val="00191AAA"/>
    <w:rsid w:val="00191BAB"/>
    <w:rsid w:val="001929B8"/>
    <w:rsid w:val="001929EE"/>
    <w:rsid w:val="00192A28"/>
    <w:rsid w:val="00192C9C"/>
    <w:rsid w:val="00193160"/>
    <w:rsid w:val="00193B49"/>
    <w:rsid w:val="00193F8A"/>
    <w:rsid w:val="0019442D"/>
    <w:rsid w:val="00194651"/>
    <w:rsid w:val="00194848"/>
    <w:rsid w:val="00194ADC"/>
    <w:rsid w:val="0019598B"/>
    <w:rsid w:val="00195BBA"/>
    <w:rsid w:val="00195CF2"/>
    <w:rsid w:val="00196685"/>
    <w:rsid w:val="001969AF"/>
    <w:rsid w:val="001969B7"/>
    <w:rsid w:val="00197457"/>
    <w:rsid w:val="00197A9E"/>
    <w:rsid w:val="00197EB7"/>
    <w:rsid w:val="001A0349"/>
    <w:rsid w:val="001A04DD"/>
    <w:rsid w:val="001A07DA"/>
    <w:rsid w:val="001A0DDB"/>
    <w:rsid w:val="001A141B"/>
    <w:rsid w:val="001A17AA"/>
    <w:rsid w:val="001A1896"/>
    <w:rsid w:val="001A1C8E"/>
    <w:rsid w:val="001A2175"/>
    <w:rsid w:val="001A2323"/>
    <w:rsid w:val="001A23EE"/>
    <w:rsid w:val="001A2F5D"/>
    <w:rsid w:val="001A31E0"/>
    <w:rsid w:val="001A3202"/>
    <w:rsid w:val="001A34A3"/>
    <w:rsid w:val="001A3883"/>
    <w:rsid w:val="001A39B3"/>
    <w:rsid w:val="001A4850"/>
    <w:rsid w:val="001A511B"/>
    <w:rsid w:val="001A5475"/>
    <w:rsid w:val="001A580B"/>
    <w:rsid w:val="001A58F0"/>
    <w:rsid w:val="001A6A62"/>
    <w:rsid w:val="001A6EE4"/>
    <w:rsid w:val="001A70BD"/>
    <w:rsid w:val="001A761E"/>
    <w:rsid w:val="001B0870"/>
    <w:rsid w:val="001B0B15"/>
    <w:rsid w:val="001B14A0"/>
    <w:rsid w:val="001B1500"/>
    <w:rsid w:val="001B1A3F"/>
    <w:rsid w:val="001B1C9D"/>
    <w:rsid w:val="001B22E6"/>
    <w:rsid w:val="001B2520"/>
    <w:rsid w:val="001B2777"/>
    <w:rsid w:val="001B313D"/>
    <w:rsid w:val="001B371C"/>
    <w:rsid w:val="001B3C20"/>
    <w:rsid w:val="001B3CFA"/>
    <w:rsid w:val="001B4927"/>
    <w:rsid w:val="001B4F5A"/>
    <w:rsid w:val="001B554C"/>
    <w:rsid w:val="001B5916"/>
    <w:rsid w:val="001B5D78"/>
    <w:rsid w:val="001B641C"/>
    <w:rsid w:val="001B658B"/>
    <w:rsid w:val="001B67E9"/>
    <w:rsid w:val="001B688D"/>
    <w:rsid w:val="001B6A90"/>
    <w:rsid w:val="001B6C41"/>
    <w:rsid w:val="001B7B68"/>
    <w:rsid w:val="001B7DC3"/>
    <w:rsid w:val="001B7EC7"/>
    <w:rsid w:val="001C0B94"/>
    <w:rsid w:val="001C0F89"/>
    <w:rsid w:val="001C1B7E"/>
    <w:rsid w:val="001C21A0"/>
    <w:rsid w:val="001C3998"/>
    <w:rsid w:val="001C4C8C"/>
    <w:rsid w:val="001C4CE1"/>
    <w:rsid w:val="001C5592"/>
    <w:rsid w:val="001C5A09"/>
    <w:rsid w:val="001C5ADC"/>
    <w:rsid w:val="001C5ECC"/>
    <w:rsid w:val="001C6228"/>
    <w:rsid w:val="001C6A69"/>
    <w:rsid w:val="001C710D"/>
    <w:rsid w:val="001C72EA"/>
    <w:rsid w:val="001C7340"/>
    <w:rsid w:val="001C773D"/>
    <w:rsid w:val="001C7810"/>
    <w:rsid w:val="001C7913"/>
    <w:rsid w:val="001C7C37"/>
    <w:rsid w:val="001C7EB6"/>
    <w:rsid w:val="001D07AE"/>
    <w:rsid w:val="001D1387"/>
    <w:rsid w:val="001D14BB"/>
    <w:rsid w:val="001D1E0A"/>
    <w:rsid w:val="001D1ECB"/>
    <w:rsid w:val="001D28E4"/>
    <w:rsid w:val="001D376C"/>
    <w:rsid w:val="001D3B71"/>
    <w:rsid w:val="001D421F"/>
    <w:rsid w:val="001D4F11"/>
    <w:rsid w:val="001D5167"/>
    <w:rsid w:val="001D5707"/>
    <w:rsid w:val="001D5BD5"/>
    <w:rsid w:val="001D5D31"/>
    <w:rsid w:val="001D6AD9"/>
    <w:rsid w:val="001D70D9"/>
    <w:rsid w:val="001D7497"/>
    <w:rsid w:val="001D758E"/>
    <w:rsid w:val="001D79B9"/>
    <w:rsid w:val="001E0AAC"/>
    <w:rsid w:val="001E0C0C"/>
    <w:rsid w:val="001E0F8E"/>
    <w:rsid w:val="001E10DA"/>
    <w:rsid w:val="001E1136"/>
    <w:rsid w:val="001E19E1"/>
    <w:rsid w:val="001E2D61"/>
    <w:rsid w:val="001E2DA8"/>
    <w:rsid w:val="001E2EFB"/>
    <w:rsid w:val="001E2F43"/>
    <w:rsid w:val="001E393E"/>
    <w:rsid w:val="001E3946"/>
    <w:rsid w:val="001E44FA"/>
    <w:rsid w:val="001E4837"/>
    <w:rsid w:val="001E49E2"/>
    <w:rsid w:val="001E4D7F"/>
    <w:rsid w:val="001E50BB"/>
    <w:rsid w:val="001E5530"/>
    <w:rsid w:val="001E5890"/>
    <w:rsid w:val="001E5CD5"/>
    <w:rsid w:val="001E5F42"/>
    <w:rsid w:val="001E6B39"/>
    <w:rsid w:val="001E6D89"/>
    <w:rsid w:val="001E6D8A"/>
    <w:rsid w:val="001E6E2C"/>
    <w:rsid w:val="001E6E9A"/>
    <w:rsid w:val="001E7674"/>
    <w:rsid w:val="001E7959"/>
    <w:rsid w:val="001E7E9B"/>
    <w:rsid w:val="001F0048"/>
    <w:rsid w:val="001F0348"/>
    <w:rsid w:val="001F0665"/>
    <w:rsid w:val="001F0D34"/>
    <w:rsid w:val="001F0DCE"/>
    <w:rsid w:val="001F0F87"/>
    <w:rsid w:val="001F1F94"/>
    <w:rsid w:val="001F20E0"/>
    <w:rsid w:val="001F23C9"/>
    <w:rsid w:val="001F3486"/>
    <w:rsid w:val="001F3AC7"/>
    <w:rsid w:val="001F4192"/>
    <w:rsid w:val="001F41A9"/>
    <w:rsid w:val="001F46D1"/>
    <w:rsid w:val="001F47DF"/>
    <w:rsid w:val="001F60C2"/>
    <w:rsid w:val="001F640A"/>
    <w:rsid w:val="001F7037"/>
    <w:rsid w:val="002000CF"/>
    <w:rsid w:val="00200B9D"/>
    <w:rsid w:val="00201272"/>
    <w:rsid w:val="00201395"/>
    <w:rsid w:val="00201851"/>
    <w:rsid w:val="00201C94"/>
    <w:rsid w:val="0020271F"/>
    <w:rsid w:val="00203B5D"/>
    <w:rsid w:val="00203CA7"/>
    <w:rsid w:val="00204229"/>
    <w:rsid w:val="00205DAE"/>
    <w:rsid w:val="00205FA8"/>
    <w:rsid w:val="002063D4"/>
    <w:rsid w:val="00207311"/>
    <w:rsid w:val="00207EE3"/>
    <w:rsid w:val="00210761"/>
    <w:rsid w:val="00210A79"/>
    <w:rsid w:val="00211652"/>
    <w:rsid w:val="002118B9"/>
    <w:rsid w:val="00211A8F"/>
    <w:rsid w:val="00211AF8"/>
    <w:rsid w:val="00211C94"/>
    <w:rsid w:val="00211EB8"/>
    <w:rsid w:val="00212128"/>
    <w:rsid w:val="00212B0E"/>
    <w:rsid w:val="00212FA3"/>
    <w:rsid w:val="00213128"/>
    <w:rsid w:val="002138A7"/>
    <w:rsid w:val="00213B71"/>
    <w:rsid w:val="00213E75"/>
    <w:rsid w:val="002140EA"/>
    <w:rsid w:val="00215034"/>
    <w:rsid w:val="002150AF"/>
    <w:rsid w:val="0021583F"/>
    <w:rsid w:val="00215BD4"/>
    <w:rsid w:val="00215FBD"/>
    <w:rsid w:val="00216B6C"/>
    <w:rsid w:val="0021752A"/>
    <w:rsid w:val="00217866"/>
    <w:rsid w:val="00217D0F"/>
    <w:rsid w:val="00221356"/>
    <w:rsid w:val="00221363"/>
    <w:rsid w:val="002216A1"/>
    <w:rsid w:val="00222CC6"/>
    <w:rsid w:val="00222FB0"/>
    <w:rsid w:val="0022310F"/>
    <w:rsid w:val="002232E0"/>
    <w:rsid w:val="00223E2A"/>
    <w:rsid w:val="002247BF"/>
    <w:rsid w:val="002247D9"/>
    <w:rsid w:val="00224E2B"/>
    <w:rsid w:val="00225E72"/>
    <w:rsid w:val="002261C0"/>
    <w:rsid w:val="002264FE"/>
    <w:rsid w:val="0022780A"/>
    <w:rsid w:val="00227E83"/>
    <w:rsid w:val="0023021A"/>
    <w:rsid w:val="00231637"/>
    <w:rsid w:val="002318C0"/>
    <w:rsid w:val="00231E63"/>
    <w:rsid w:val="0023282B"/>
    <w:rsid w:val="00232894"/>
    <w:rsid w:val="00232AA7"/>
    <w:rsid w:val="00232BE0"/>
    <w:rsid w:val="00232DCC"/>
    <w:rsid w:val="00233C89"/>
    <w:rsid w:val="002340E1"/>
    <w:rsid w:val="0023418F"/>
    <w:rsid w:val="002343A7"/>
    <w:rsid w:val="00234F84"/>
    <w:rsid w:val="00235B6C"/>
    <w:rsid w:val="00237417"/>
    <w:rsid w:val="00237A4F"/>
    <w:rsid w:val="00240005"/>
    <w:rsid w:val="0024056E"/>
    <w:rsid w:val="00240BA6"/>
    <w:rsid w:val="00240E0D"/>
    <w:rsid w:val="00241054"/>
    <w:rsid w:val="002413D6"/>
    <w:rsid w:val="00241D40"/>
    <w:rsid w:val="002424A4"/>
    <w:rsid w:val="00242AE5"/>
    <w:rsid w:val="00243447"/>
    <w:rsid w:val="002444DA"/>
    <w:rsid w:val="0024497C"/>
    <w:rsid w:val="00244AFC"/>
    <w:rsid w:val="00245534"/>
    <w:rsid w:val="00245DC7"/>
    <w:rsid w:val="00245E0F"/>
    <w:rsid w:val="002461CE"/>
    <w:rsid w:val="00246A20"/>
    <w:rsid w:val="00246BA6"/>
    <w:rsid w:val="002478AA"/>
    <w:rsid w:val="002500FC"/>
    <w:rsid w:val="00250289"/>
    <w:rsid w:val="00250E17"/>
    <w:rsid w:val="00250E60"/>
    <w:rsid w:val="002513D1"/>
    <w:rsid w:val="0025168A"/>
    <w:rsid w:val="0025177C"/>
    <w:rsid w:val="002525CE"/>
    <w:rsid w:val="00252AF5"/>
    <w:rsid w:val="00253A2D"/>
    <w:rsid w:val="00253B5A"/>
    <w:rsid w:val="002540BA"/>
    <w:rsid w:val="002546C1"/>
    <w:rsid w:val="0025477D"/>
    <w:rsid w:val="002561CC"/>
    <w:rsid w:val="00256282"/>
    <w:rsid w:val="00256722"/>
    <w:rsid w:val="00256794"/>
    <w:rsid w:val="00256ECF"/>
    <w:rsid w:val="00256F8F"/>
    <w:rsid w:val="00257068"/>
    <w:rsid w:val="00257507"/>
    <w:rsid w:val="00257548"/>
    <w:rsid w:val="0025771D"/>
    <w:rsid w:val="002604AC"/>
    <w:rsid w:val="002604AD"/>
    <w:rsid w:val="002604B5"/>
    <w:rsid w:val="0026057E"/>
    <w:rsid w:val="00260A1A"/>
    <w:rsid w:val="002616CB"/>
    <w:rsid w:val="00261E36"/>
    <w:rsid w:val="00262386"/>
    <w:rsid w:val="0026241E"/>
    <w:rsid w:val="002627B3"/>
    <w:rsid w:val="00263420"/>
    <w:rsid w:val="00263D4B"/>
    <w:rsid w:val="00264046"/>
    <w:rsid w:val="0026414D"/>
    <w:rsid w:val="0026485C"/>
    <w:rsid w:val="00265015"/>
    <w:rsid w:val="0026521F"/>
    <w:rsid w:val="00265513"/>
    <w:rsid w:val="00265B06"/>
    <w:rsid w:val="00266A6B"/>
    <w:rsid w:val="00267032"/>
    <w:rsid w:val="00267175"/>
    <w:rsid w:val="002673A7"/>
    <w:rsid w:val="002679FA"/>
    <w:rsid w:val="00267AD0"/>
    <w:rsid w:val="00267C54"/>
    <w:rsid w:val="00267D53"/>
    <w:rsid w:val="00267FEC"/>
    <w:rsid w:val="00270CD7"/>
    <w:rsid w:val="002711C1"/>
    <w:rsid w:val="00271C9C"/>
    <w:rsid w:val="00272C21"/>
    <w:rsid w:val="002731C2"/>
    <w:rsid w:val="0027387F"/>
    <w:rsid w:val="002739D3"/>
    <w:rsid w:val="00273C8D"/>
    <w:rsid w:val="00273E6C"/>
    <w:rsid w:val="0027477D"/>
    <w:rsid w:val="00274F87"/>
    <w:rsid w:val="0027563C"/>
    <w:rsid w:val="0027571B"/>
    <w:rsid w:val="002768FB"/>
    <w:rsid w:val="00276A99"/>
    <w:rsid w:val="00276E0F"/>
    <w:rsid w:val="00277340"/>
    <w:rsid w:val="002779E7"/>
    <w:rsid w:val="0028032A"/>
    <w:rsid w:val="00280494"/>
    <w:rsid w:val="00280717"/>
    <w:rsid w:val="0028075D"/>
    <w:rsid w:val="00280AE5"/>
    <w:rsid w:val="00280BE3"/>
    <w:rsid w:val="00281738"/>
    <w:rsid w:val="00281989"/>
    <w:rsid w:val="00281CC4"/>
    <w:rsid w:val="0028241D"/>
    <w:rsid w:val="00282747"/>
    <w:rsid w:val="00282FC7"/>
    <w:rsid w:val="00283076"/>
    <w:rsid w:val="00283518"/>
    <w:rsid w:val="00283663"/>
    <w:rsid w:val="0028374F"/>
    <w:rsid w:val="0028407D"/>
    <w:rsid w:val="002844D3"/>
    <w:rsid w:val="002845BC"/>
    <w:rsid w:val="00284667"/>
    <w:rsid w:val="002853F9"/>
    <w:rsid w:val="002854C4"/>
    <w:rsid w:val="002866CF"/>
    <w:rsid w:val="00286C45"/>
    <w:rsid w:val="002874BD"/>
    <w:rsid w:val="002875F3"/>
    <w:rsid w:val="0029041D"/>
    <w:rsid w:val="00290534"/>
    <w:rsid w:val="00290546"/>
    <w:rsid w:val="00290592"/>
    <w:rsid w:val="00290A85"/>
    <w:rsid w:val="00290D26"/>
    <w:rsid w:val="002910AE"/>
    <w:rsid w:val="00291EFB"/>
    <w:rsid w:val="00291F53"/>
    <w:rsid w:val="0029275B"/>
    <w:rsid w:val="0029278E"/>
    <w:rsid w:val="00292A1B"/>
    <w:rsid w:val="00292F0E"/>
    <w:rsid w:val="002934F5"/>
    <w:rsid w:val="00293507"/>
    <w:rsid w:val="00293B2B"/>
    <w:rsid w:val="00293B48"/>
    <w:rsid w:val="00293EBC"/>
    <w:rsid w:val="002952A5"/>
    <w:rsid w:val="00295A23"/>
    <w:rsid w:val="00295D29"/>
    <w:rsid w:val="00295F13"/>
    <w:rsid w:val="0029611A"/>
    <w:rsid w:val="00296F57"/>
    <w:rsid w:val="002976B1"/>
    <w:rsid w:val="0029798C"/>
    <w:rsid w:val="00297CAA"/>
    <w:rsid w:val="002A0652"/>
    <w:rsid w:val="002A0CE6"/>
    <w:rsid w:val="002A0DBE"/>
    <w:rsid w:val="002A1722"/>
    <w:rsid w:val="002A19B1"/>
    <w:rsid w:val="002A1BDD"/>
    <w:rsid w:val="002A277B"/>
    <w:rsid w:val="002A27ED"/>
    <w:rsid w:val="002A2804"/>
    <w:rsid w:val="002A3488"/>
    <w:rsid w:val="002A3870"/>
    <w:rsid w:val="002A403B"/>
    <w:rsid w:val="002A43EA"/>
    <w:rsid w:val="002A4B0E"/>
    <w:rsid w:val="002A4C2E"/>
    <w:rsid w:val="002A53D7"/>
    <w:rsid w:val="002A6142"/>
    <w:rsid w:val="002A628A"/>
    <w:rsid w:val="002A63F9"/>
    <w:rsid w:val="002A65BC"/>
    <w:rsid w:val="002A7071"/>
    <w:rsid w:val="002A71B4"/>
    <w:rsid w:val="002A75D8"/>
    <w:rsid w:val="002B05C7"/>
    <w:rsid w:val="002B06D1"/>
    <w:rsid w:val="002B0CCB"/>
    <w:rsid w:val="002B13F5"/>
    <w:rsid w:val="002B15B2"/>
    <w:rsid w:val="002B22FA"/>
    <w:rsid w:val="002B361E"/>
    <w:rsid w:val="002B3769"/>
    <w:rsid w:val="002B4A8E"/>
    <w:rsid w:val="002B51FB"/>
    <w:rsid w:val="002B5382"/>
    <w:rsid w:val="002B5A66"/>
    <w:rsid w:val="002B60B0"/>
    <w:rsid w:val="002B6295"/>
    <w:rsid w:val="002B738C"/>
    <w:rsid w:val="002B7926"/>
    <w:rsid w:val="002B7C88"/>
    <w:rsid w:val="002C1563"/>
    <w:rsid w:val="002C2BD3"/>
    <w:rsid w:val="002C3053"/>
    <w:rsid w:val="002C33D2"/>
    <w:rsid w:val="002C34B1"/>
    <w:rsid w:val="002C38C6"/>
    <w:rsid w:val="002C40A6"/>
    <w:rsid w:val="002C439F"/>
    <w:rsid w:val="002C4A31"/>
    <w:rsid w:val="002C5251"/>
    <w:rsid w:val="002C59D0"/>
    <w:rsid w:val="002C649E"/>
    <w:rsid w:val="002C7195"/>
    <w:rsid w:val="002C782D"/>
    <w:rsid w:val="002C789A"/>
    <w:rsid w:val="002C78CB"/>
    <w:rsid w:val="002D02C0"/>
    <w:rsid w:val="002D05E5"/>
    <w:rsid w:val="002D0C17"/>
    <w:rsid w:val="002D0D28"/>
    <w:rsid w:val="002D1365"/>
    <w:rsid w:val="002D146F"/>
    <w:rsid w:val="002D1B25"/>
    <w:rsid w:val="002D1DD7"/>
    <w:rsid w:val="002D2FD6"/>
    <w:rsid w:val="002D2FF0"/>
    <w:rsid w:val="002D303E"/>
    <w:rsid w:val="002D3B88"/>
    <w:rsid w:val="002D45F0"/>
    <w:rsid w:val="002D4713"/>
    <w:rsid w:val="002D4A6B"/>
    <w:rsid w:val="002D559B"/>
    <w:rsid w:val="002D59BA"/>
    <w:rsid w:val="002D650D"/>
    <w:rsid w:val="002D65A5"/>
    <w:rsid w:val="002D6F89"/>
    <w:rsid w:val="002D7109"/>
    <w:rsid w:val="002D7B5F"/>
    <w:rsid w:val="002E081D"/>
    <w:rsid w:val="002E0E09"/>
    <w:rsid w:val="002E1375"/>
    <w:rsid w:val="002E1930"/>
    <w:rsid w:val="002E197A"/>
    <w:rsid w:val="002E1E91"/>
    <w:rsid w:val="002E2408"/>
    <w:rsid w:val="002E274E"/>
    <w:rsid w:val="002E2934"/>
    <w:rsid w:val="002E2F1B"/>
    <w:rsid w:val="002E3020"/>
    <w:rsid w:val="002E366E"/>
    <w:rsid w:val="002E376F"/>
    <w:rsid w:val="002E42BE"/>
    <w:rsid w:val="002E4E45"/>
    <w:rsid w:val="002E528B"/>
    <w:rsid w:val="002E53E6"/>
    <w:rsid w:val="002E5C14"/>
    <w:rsid w:val="002E6F5A"/>
    <w:rsid w:val="002E733B"/>
    <w:rsid w:val="002E7696"/>
    <w:rsid w:val="002E7C94"/>
    <w:rsid w:val="002E7F11"/>
    <w:rsid w:val="002F0025"/>
    <w:rsid w:val="002F0552"/>
    <w:rsid w:val="002F06D1"/>
    <w:rsid w:val="002F0BC8"/>
    <w:rsid w:val="002F0D78"/>
    <w:rsid w:val="002F0D8A"/>
    <w:rsid w:val="002F101B"/>
    <w:rsid w:val="002F1288"/>
    <w:rsid w:val="002F1C33"/>
    <w:rsid w:val="002F210E"/>
    <w:rsid w:val="002F2907"/>
    <w:rsid w:val="002F2F6B"/>
    <w:rsid w:val="002F34B7"/>
    <w:rsid w:val="002F3E3A"/>
    <w:rsid w:val="002F3E7D"/>
    <w:rsid w:val="002F4AF3"/>
    <w:rsid w:val="002F566D"/>
    <w:rsid w:val="002F68A4"/>
    <w:rsid w:val="002F6B76"/>
    <w:rsid w:val="002F6D1B"/>
    <w:rsid w:val="002F6F43"/>
    <w:rsid w:val="002F7317"/>
    <w:rsid w:val="002F75FA"/>
    <w:rsid w:val="002F7C75"/>
    <w:rsid w:val="002F7CDD"/>
    <w:rsid w:val="00300F08"/>
    <w:rsid w:val="00301BBC"/>
    <w:rsid w:val="0030231A"/>
    <w:rsid w:val="00302970"/>
    <w:rsid w:val="003029A7"/>
    <w:rsid w:val="00302C64"/>
    <w:rsid w:val="00302C80"/>
    <w:rsid w:val="003039D2"/>
    <w:rsid w:val="00303FB8"/>
    <w:rsid w:val="003045DD"/>
    <w:rsid w:val="00304F32"/>
    <w:rsid w:val="00305CFD"/>
    <w:rsid w:val="00305EA6"/>
    <w:rsid w:val="0030617C"/>
    <w:rsid w:val="00306385"/>
    <w:rsid w:val="003068AF"/>
    <w:rsid w:val="003100A9"/>
    <w:rsid w:val="00310C1D"/>
    <w:rsid w:val="00311147"/>
    <w:rsid w:val="0031127A"/>
    <w:rsid w:val="0031136D"/>
    <w:rsid w:val="00311F23"/>
    <w:rsid w:val="003123A9"/>
    <w:rsid w:val="00312A55"/>
    <w:rsid w:val="00312DC1"/>
    <w:rsid w:val="00312E9D"/>
    <w:rsid w:val="00312F9F"/>
    <w:rsid w:val="00312FE1"/>
    <w:rsid w:val="00313021"/>
    <w:rsid w:val="003132EA"/>
    <w:rsid w:val="00313849"/>
    <w:rsid w:val="003139BF"/>
    <w:rsid w:val="00313EC6"/>
    <w:rsid w:val="0031463D"/>
    <w:rsid w:val="00314DE7"/>
    <w:rsid w:val="00315C83"/>
    <w:rsid w:val="0031600B"/>
    <w:rsid w:val="0031631A"/>
    <w:rsid w:val="003167B0"/>
    <w:rsid w:val="003169D6"/>
    <w:rsid w:val="00316C61"/>
    <w:rsid w:val="00317C2D"/>
    <w:rsid w:val="00317F09"/>
    <w:rsid w:val="003203BA"/>
    <w:rsid w:val="003207DB"/>
    <w:rsid w:val="00320B91"/>
    <w:rsid w:val="00321638"/>
    <w:rsid w:val="00321D5F"/>
    <w:rsid w:val="00321E2E"/>
    <w:rsid w:val="0032225C"/>
    <w:rsid w:val="0032246D"/>
    <w:rsid w:val="0032275A"/>
    <w:rsid w:val="00322907"/>
    <w:rsid w:val="00322963"/>
    <w:rsid w:val="00323ADF"/>
    <w:rsid w:val="00324C4F"/>
    <w:rsid w:val="0032522F"/>
    <w:rsid w:val="00325CA8"/>
    <w:rsid w:val="00326027"/>
    <w:rsid w:val="00326119"/>
    <w:rsid w:val="0032655E"/>
    <w:rsid w:val="003267D7"/>
    <w:rsid w:val="003268BA"/>
    <w:rsid w:val="00326B9D"/>
    <w:rsid w:val="00326F47"/>
    <w:rsid w:val="00327A1F"/>
    <w:rsid w:val="00327CBE"/>
    <w:rsid w:val="00327E68"/>
    <w:rsid w:val="003300B8"/>
    <w:rsid w:val="0033021B"/>
    <w:rsid w:val="0033075C"/>
    <w:rsid w:val="00330CB3"/>
    <w:rsid w:val="003310F9"/>
    <w:rsid w:val="0033194F"/>
    <w:rsid w:val="00331EE5"/>
    <w:rsid w:val="0033220B"/>
    <w:rsid w:val="00332766"/>
    <w:rsid w:val="00333C0E"/>
    <w:rsid w:val="0033429B"/>
    <w:rsid w:val="003345BF"/>
    <w:rsid w:val="0033485D"/>
    <w:rsid w:val="00334F44"/>
    <w:rsid w:val="00335A27"/>
    <w:rsid w:val="00335D80"/>
    <w:rsid w:val="00336118"/>
    <w:rsid w:val="0033629D"/>
    <w:rsid w:val="003368C6"/>
    <w:rsid w:val="00336937"/>
    <w:rsid w:val="0033725C"/>
    <w:rsid w:val="00337476"/>
    <w:rsid w:val="00337B1E"/>
    <w:rsid w:val="00337B28"/>
    <w:rsid w:val="003401AA"/>
    <w:rsid w:val="00340621"/>
    <w:rsid w:val="00340A3D"/>
    <w:rsid w:val="00340A49"/>
    <w:rsid w:val="00340E58"/>
    <w:rsid w:val="00341A32"/>
    <w:rsid w:val="00341CD2"/>
    <w:rsid w:val="00341D41"/>
    <w:rsid w:val="0034233B"/>
    <w:rsid w:val="00342BDE"/>
    <w:rsid w:val="003430AB"/>
    <w:rsid w:val="00344109"/>
    <w:rsid w:val="003441C1"/>
    <w:rsid w:val="00344701"/>
    <w:rsid w:val="00344706"/>
    <w:rsid w:val="00344726"/>
    <w:rsid w:val="00345A63"/>
    <w:rsid w:val="00345BCF"/>
    <w:rsid w:val="003462F6"/>
    <w:rsid w:val="0034708F"/>
    <w:rsid w:val="00347E5D"/>
    <w:rsid w:val="0035041E"/>
    <w:rsid w:val="00350CFC"/>
    <w:rsid w:val="003512AF"/>
    <w:rsid w:val="003516DD"/>
    <w:rsid w:val="003519F2"/>
    <w:rsid w:val="00351E20"/>
    <w:rsid w:val="003520B8"/>
    <w:rsid w:val="003522E4"/>
    <w:rsid w:val="00353304"/>
    <w:rsid w:val="00353DF7"/>
    <w:rsid w:val="0035574A"/>
    <w:rsid w:val="00355801"/>
    <w:rsid w:val="00355916"/>
    <w:rsid w:val="00355BD8"/>
    <w:rsid w:val="00355E9E"/>
    <w:rsid w:val="0035681E"/>
    <w:rsid w:val="003568A9"/>
    <w:rsid w:val="003568AE"/>
    <w:rsid w:val="00356923"/>
    <w:rsid w:val="00356C71"/>
    <w:rsid w:val="00356CB4"/>
    <w:rsid w:val="00356FA2"/>
    <w:rsid w:val="0035706D"/>
    <w:rsid w:val="00357579"/>
    <w:rsid w:val="00357A4C"/>
    <w:rsid w:val="003601AE"/>
    <w:rsid w:val="0036035F"/>
    <w:rsid w:val="0036057D"/>
    <w:rsid w:val="00360EA5"/>
    <w:rsid w:val="0036160D"/>
    <w:rsid w:val="00361738"/>
    <w:rsid w:val="00361E1F"/>
    <w:rsid w:val="0036207B"/>
    <w:rsid w:val="00362196"/>
    <w:rsid w:val="0036229A"/>
    <w:rsid w:val="00362502"/>
    <w:rsid w:val="00362CD9"/>
    <w:rsid w:val="0036308E"/>
    <w:rsid w:val="0036314B"/>
    <w:rsid w:val="00363DC2"/>
    <w:rsid w:val="00363E9A"/>
    <w:rsid w:val="00363F0A"/>
    <w:rsid w:val="00364261"/>
    <w:rsid w:val="003643CB"/>
    <w:rsid w:val="003646E9"/>
    <w:rsid w:val="00364727"/>
    <w:rsid w:val="00364C0B"/>
    <w:rsid w:val="003652AF"/>
    <w:rsid w:val="00365375"/>
    <w:rsid w:val="00365E23"/>
    <w:rsid w:val="003664CF"/>
    <w:rsid w:val="00366E56"/>
    <w:rsid w:val="003670F7"/>
    <w:rsid w:val="00367A57"/>
    <w:rsid w:val="003702E7"/>
    <w:rsid w:val="0037093B"/>
    <w:rsid w:val="00370DBE"/>
    <w:rsid w:val="00370EDD"/>
    <w:rsid w:val="003725CE"/>
    <w:rsid w:val="00372E3C"/>
    <w:rsid w:val="0037322F"/>
    <w:rsid w:val="00373694"/>
    <w:rsid w:val="00373EE2"/>
    <w:rsid w:val="00374239"/>
    <w:rsid w:val="0037423E"/>
    <w:rsid w:val="003744FE"/>
    <w:rsid w:val="00374B70"/>
    <w:rsid w:val="003759FC"/>
    <w:rsid w:val="00375B0B"/>
    <w:rsid w:val="00376186"/>
    <w:rsid w:val="003762E6"/>
    <w:rsid w:val="003765F8"/>
    <w:rsid w:val="00377FE5"/>
    <w:rsid w:val="003803AC"/>
    <w:rsid w:val="0038059A"/>
    <w:rsid w:val="00380898"/>
    <w:rsid w:val="0038111B"/>
    <w:rsid w:val="0038144A"/>
    <w:rsid w:val="00381E72"/>
    <w:rsid w:val="00382C46"/>
    <w:rsid w:val="00382DB6"/>
    <w:rsid w:val="00383426"/>
    <w:rsid w:val="00383D9B"/>
    <w:rsid w:val="00384CCD"/>
    <w:rsid w:val="0038520F"/>
    <w:rsid w:val="00385557"/>
    <w:rsid w:val="00385848"/>
    <w:rsid w:val="00385D65"/>
    <w:rsid w:val="003863AD"/>
    <w:rsid w:val="00386BC0"/>
    <w:rsid w:val="00386DC1"/>
    <w:rsid w:val="00386F5A"/>
    <w:rsid w:val="00387480"/>
    <w:rsid w:val="0039025E"/>
    <w:rsid w:val="00390319"/>
    <w:rsid w:val="00390374"/>
    <w:rsid w:val="00391582"/>
    <w:rsid w:val="003920AC"/>
    <w:rsid w:val="00392589"/>
    <w:rsid w:val="0039288B"/>
    <w:rsid w:val="0039354D"/>
    <w:rsid w:val="0039408E"/>
    <w:rsid w:val="00394233"/>
    <w:rsid w:val="003948A0"/>
    <w:rsid w:val="003949D0"/>
    <w:rsid w:val="00394A4C"/>
    <w:rsid w:val="00394A50"/>
    <w:rsid w:val="003957D6"/>
    <w:rsid w:val="00395991"/>
    <w:rsid w:val="00395C82"/>
    <w:rsid w:val="00395CD7"/>
    <w:rsid w:val="00395E12"/>
    <w:rsid w:val="00396657"/>
    <w:rsid w:val="00396C56"/>
    <w:rsid w:val="00396E37"/>
    <w:rsid w:val="00396EE9"/>
    <w:rsid w:val="00397457"/>
    <w:rsid w:val="00397B36"/>
    <w:rsid w:val="00397F88"/>
    <w:rsid w:val="003A05EA"/>
    <w:rsid w:val="003A0932"/>
    <w:rsid w:val="003A0A8D"/>
    <w:rsid w:val="003A0C8A"/>
    <w:rsid w:val="003A0FD0"/>
    <w:rsid w:val="003A1167"/>
    <w:rsid w:val="003A1332"/>
    <w:rsid w:val="003A1435"/>
    <w:rsid w:val="003A1FE7"/>
    <w:rsid w:val="003A39EE"/>
    <w:rsid w:val="003A3D87"/>
    <w:rsid w:val="003A44AE"/>
    <w:rsid w:val="003A4995"/>
    <w:rsid w:val="003A49F7"/>
    <w:rsid w:val="003A4B63"/>
    <w:rsid w:val="003A4F2E"/>
    <w:rsid w:val="003A4F7D"/>
    <w:rsid w:val="003A524D"/>
    <w:rsid w:val="003A5299"/>
    <w:rsid w:val="003A56C5"/>
    <w:rsid w:val="003A57DC"/>
    <w:rsid w:val="003A5CB2"/>
    <w:rsid w:val="003A5D6E"/>
    <w:rsid w:val="003A5E46"/>
    <w:rsid w:val="003A6407"/>
    <w:rsid w:val="003A6E4E"/>
    <w:rsid w:val="003A72DF"/>
    <w:rsid w:val="003A744A"/>
    <w:rsid w:val="003A75BF"/>
    <w:rsid w:val="003A768C"/>
    <w:rsid w:val="003A7799"/>
    <w:rsid w:val="003A786A"/>
    <w:rsid w:val="003A7C00"/>
    <w:rsid w:val="003B06BC"/>
    <w:rsid w:val="003B0BAC"/>
    <w:rsid w:val="003B0BC7"/>
    <w:rsid w:val="003B0BCD"/>
    <w:rsid w:val="003B0BD9"/>
    <w:rsid w:val="003B1999"/>
    <w:rsid w:val="003B1A50"/>
    <w:rsid w:val="003B2109"/>
    <w:rsid w:val="003B2AF4"/>
    <w:rsid w:val="003B3E42"/>
    <w:rsid w:val="003B3ED4"/>
    <w:rsid w:val="003B5998"/>
    <w:rsid w:val="003B5CDF"/>
    <w:rsid w:val="003B6D67"/>
    <w:rsid w:val="003B7066"/>
    <w:rsid w:val="003B75E1"/>
    <w:rsid w:val="003C071B"/>
    <w:rsid w:val="003C1380"/>
    <w:rsid w:val="003C29FC"/>
    <w:rsid w:val="003C2AF9"/>
    <w:rsid w:val="003C3024"/>
    <w:rsid w:val="003C3ED6"/>
    <w:rsid w:val="003C3F21"/>
    <w:rsid w:val="003C55BB"/>
    <w:rsid w:val="003C60AD"/>
    <w:rsid w:val="003C623D"/>
    <w:rsid w:val="003C64F8"/>
    <w:rsid w:val="003C6EA4"/>
    <w:rsid w:val="003C71B2"/>
    <w:rsid w:val="003C7273"/>
    <w:rsid w:val="003C7E96"/>
    <w:rsid w:val="003D024E"/>
    <w:rsid w:val="003D0B3A"/>
    <w:rsid w:val="003D1871"/>
    <w:rsid w:val="003D1939"/>
    <w:rsid w:val="003D1EE2"/>
    <w:rsid w:val="003D27F1"/>
    <w:rsid w:val="003D2E8C"/>
    <w:rsid w:val="003D3334"/>
    <w:rsid w:val="003D3B65"/>
    <w:rsid w:val="003D3EF3"/>
    <w:rsid w:val="003D547C"/>
    <w:rsid w:val="003D54CF"/>
    <w:rsid w:val="003D57C4"/>
    <w:rsid w:val="003D62C2"/>
    <w:rsid w:val="003D639E"/>
    <w:rsid w:val="003D6B76"/>
    <w:rsid w:val="003D6C38"/>
    <w:rsid w:val="003D6F7D"/>
    <w:rsid w:val="003D6FC9"/>
    <w:rsid w:val="003D7216"/>
    <w:rsid w:val="003D7926"/>
    <w:rsid w:val="003D7DBF"/>
    <w:rsid w:val="003E0187"/>
    <w:rsid w:val="003E097F"/>
    <w:rsid w:val="003E1BA6"/>
    <w:rsid w:val="003E2BCC"/>
    <w:rsid w:val="003E2E4F"/>
    <w:rsid w:val="003E3352"/>
    <w:rsid w:val="003E3964"/>
    <w:rsid w:val="003E42CE"/>
    <w:rsid w:val="003E4940"/>
    <w:rsid w:val="003E4BCC"/>
    <w:rsid w:val="003E4DB7"/>
    <w:rsid w:val="003E4E8F"/>
    <w:rsid w:val="003E4FB4"/>
    <w:rsid w:val="003E640F"/>
    <w:rsid w:val="003E6629"/>
    <w:rsid w:val="003E77AB"/>
    <w:rsid w:val="003E7D58"/>
    <w:rsid w:val="003F02A2"/>
    <w:rsid w:val="003F0432"/>
    <w:rsid w:val="003F0B11"/>
    <w:rsid w:val="003F0DC1"/>
    <w:rsid w:val="003F1142"/>
    <w:rsid w:val="003F1161"/>
    <w:rsid w:val="003F16EA"/>
    <w:rsid w:val="003F1767"/>
    <w:rsid w:val="003F2A82"/>
    <w:rsid w:val="003F33E4"/>
    <w:rsid w:val="003F3A7D"/>
    <w:rsid w:val="003F3DA7"/>
    <w:rsid w:val="003F5017"/>
    <w:rsid w:val="003F56E3"/>
    <w:rsid w:val="003F5E81"/>
    <w:rsid w:val="003F636F"/>
    <w:rsid w:val="003F6419"/>
    <w:rsid w:val="003F687A"/>
    <w:rsid w:val="003F6B4D"/>
    <w:rsid w:val="003F6CBF"/>
    <w:rsid w:val="003F7464"/>
    <w:rsid w:val="003F7770"/>
    <w:rsid w:val="00400A81"/>
    <w:rsid w:val="0040103F"/>
    <w:rsid w:val="0040107C"/>
    <w:rsid w:val="004011E3"/>
    <w:rsid w:val="0040152C"/>
    <w:rsid w:val="00401ABF"/>
    <w:rsid w:val="0040486E"/>
    <w:rsid w:val="00404C6E"/>
    <w:rsid w:val="00405833"/>
    <w:rsid w:val="004058E4"/>
    <w:rsid w:val="004059C0"/>
    <w:rsid w:val="00405F6D"/>
    <w:rsid w:val="00406187"/>
    <w:rsid w:val="00406471"/>
    <w:rsid w:val="004075CB"/>
    <w:rsid w:val="00407FEF"/>
    <w:rsid w:val="00411096"/>
    <w:rsid w:val="0041130F"/>
    <w:rsid w:val="0041187E"/>
    <w:rsid w:val="00411979"/>
    <w:rsid w:val="00411BEA"/>
    <w:rsid w:val="00412D4F"/>
    <w:rsid w:val="004130FF"/>
    <w:rsid w:val="004131E3"/>
    <w:rsid w:val="00413D7B"/>
    <w:rsid w:val="00413DEC"/>
    <w:rsid w:val="004146F4"/>
    <w:rsid w:val="00414AFE"/>
    <w:rsid w:val="00414C71"/>
    <w:rsid w:val="004152BE"/>
    <w:rsid w:val="00415716"/>
    <w:rsid w:val="004158E0"/>
    <w:rsid w:val="00415CDA"/>
    <w:rsid w:val="00415EFF"/>
    <w:rsid w:val="004162EB"/>
    <w:rsid w:val="00416BD7"/>
    <w:rsid w:val="00416CFB"/>
    <w:rsid w:val="00417351"/>
    <w:rsid w:val="0042117E"/>
    <w:rsid w:val="00421F6B"/>
    <w:rsid w:val="00423210"/>
    <w:rsid w:val="004241D8"/>
    <w:rsid w:val="00424CEF"/>
    <w:rsid w:val="004252D7"/>
    <w:rsid w:val="00425B67"/>
    <w:rsid w:val="00425C9D"/>
    <w:rsid w:val="00425DB5"/>
    <w:rsid w:val="004267EA"/>
    <w:rsid w:val="0042680E"/>
    <w:rsid w:val="0042694B"/>
    <w:rsid w:val="00426975"/>
    <w:rsid w:val="004272DA"/>
    <w:rsid w:val="00427C49"/>
    <w:rsid w:val="004317F0"/>
    <w:rsid w:val="0043247A"/>
    <w:rsid w:val="0043298F"/>
    <w:rsid w:val="00432EBB"/>
    <w:rsid w:val="004335AE"/>
    <w:rsid w:val="00433674"/>
    <w:rsid w:val="00433739"/>
    <w:rsid w:val="004337E3"/>
    <w:rsid w:val="0043394B"/>
    <w:rsid w:val="00433AF5"/>
    <w:rsid w:val="00433E36"/>
    <w:rsid w:val="00433ECD"/>
    <w:rsid w:val="00434407"/>
    <w:rsid w:val="00434F3D"/>
    <w:rsid w:val="00435312"/>
    <w:rsid w:val="0043554A"/>
    <w:rsid w:val="00435AF5"/>
    <w:rsid w:val="00435F66"/>
    <w:rsid w:val="0043725A"/>
    <w:rsid w:val="004378E4"/>
    <w:rsid w:val="00440847"/>
    <w:rsid w:val="00440CF5"/>
    <w:rsid w:val="004419F2"/>
    <w:rsid w:val="00441DA3"/>
    <w:rsid w:val="00442981"/>
    <w:rsid w:val="00442C14"/>
    <w:rsid w:val="00443005"/>
    <w:rsid w:val="00443568"/>
    <w:rsid w:val="004436F7"/>
    <w:rsid w:val="00443A7E"/>
    <w:rsid w:val="00443C83"/>
    <w:rsid w:val="0044447B"/>
    <w:rsid w:val="00444745"/>
    <w:rsid w:val="0044489A"/>
    <w:rsid w:val="0044499D"/>
    <w:rsid w:val="00445321"/>
    <w:rsid w:val="00445929"/>
    <w:rsid w:val="0044598A"/>
    <w:rsid w:val="0044632B"/>
    <w:rsid w:val="00446F45"/>
    <w:rsid w:val="0044720F"/>
    <w:rsid w:val="004475B5"/>
    <w:rsid w:val="0044782D"/>
    <w:rsid w:val="00450D3F"/>
    <w:rsid w:val="00450FEE"/>
    <w:rsid w:val="00451084"/>
    <w:rsid w:val="00451AFD"/>
    <w:rsid w:val="00451D8A"/>
    <w:rsid w:val="00451DC0"/>
    <w:rsid w:val="00452311"/>
    <w:rsid w:val="00452475"/>
    <w:rsid w:val="00452533"/>
    <w:rsid w:val="004534F7"/>
    <w:rsid w:val="00453664"/>
    <w:rsid w:val="00453C89"/>
    <w:rsid w:val="00454431"/>
    <w:rsid w:val="00454719"/>
    <w:rsid w:val="00454CE8"/>
    <w:rsid w:val="00456220"/>
    <w:rsid w:val="00456653"/>
    <w:rsid w:val="00456D9D"/>
    <w:rsid w:val="00456EB1"/>
    <w:rsid w:val="00457999"/>
    <w:rsid w:val="00457C5C"/>
    <w:rsid w:val="00457CF9"/>
    <w:rsid w:val="0046046B"/>
    <w:rsid w:val="00460A15"/>
    <w:rsid w:val="004613A1"/>
    <w:rsid w:val="00461537"/>
    <w:rsid w:val="00461DE5"/>
    <w:rsid w:val="00461DFE"/>
    <w:rsid w:val="0046233F"/>
    <w:rsid w:val="00462E05"/>
    <w:rsid w:val="004630C1"/>
    <w:rsid w:val="00463600"/>
    <w:rsid w:val="00464B70"/>
    <w:rsid w:val="00464D5E"/>
    <w:rsid w:val="00464E53"/>
    <w:rsid w:val="004655CD"/>
    <w:rsid w:val="00466468"/>
    <w:rsid w:val="00466D2F"/>
    <w:rsid w:val="00466FC3"/>
    <w:rsid w:val="004673E4"/>
    <w:rsid w:val="00470235"/>
    <w:rsid w:val="00470595"/>
    <w:rsid w:val="0047076E"/>
    <w:rsid w:val="00470887"/>
    <w:rsid w:val="004709C5"/>
    <w:rsid w:val="00470CF4"/>
    <w:rsid w:val="00470FC6"/>
    <w:rsid w:val="00471EB2"/>
    <w:rsid w:val="0047214E"/>
    <w:rsid w:val="0047235B"/>
    <w:rsid w:val="004725E3"/>
    <w:rsid w:val="0047312A"/>
    <w:rsid w:val="0047356D"/>
    <w:rsid w:val="004736A5"/>
    <w:rsid w:val="004738A3"/>
    <w:rsid w:val="004746CC"/>
    <w:rsid w:val="00474B8B"/>
    <w:rsid w:val="00474F56"/>
    <w:rsid w:val="00475F4A"/>
    <w:rsid w:val="00475F8F"/>
    <w:rsid w:val="00476B0E"/>
    <w:rsid w:val="0047725E"/>
    <w:rsid w:val="00477C04"/>
    <w:rsid w:val="00481086"/>
    <w:rsid w:val="00481138"/>
    <w:rsid w:val="0048176C"/>
    <w:rsid w:val="00482839"/>
    <w:rsid w:val="00482DE6"/>
    <w:rsid w:val="00483154"/>
    <w:rsid w:val="004839BB"/>
    <w:rsid w:val="004844BB"/>
    <w:rsid w:val="00484687"/>
    <w:rsid w:val="00484A2A"/>
    <w:rsid w:val="00485DA2"/>
    <w:rsid w:val="00485E3C"/>
    <w:rsid w:val="00486671"/>
    <w:rsid w:val="00486991"/>
    <w:rsid w:val="00486D5A"/>
    <w:rsid w:val="0048716C"/>
    <w:rsid w:val="0048741D"/>
    <w:rsid w:val="0049077D"/>
    <w:rsid w:val="00490FFC"/>
    <w:rsid w:val="004911AE"/>
    <w:rsid w:val="00491736"/>
    <w:rsid w:val="00492102"/>
    <w:rsid w:val="004925A3"/>
    <w:rsid w:val="0049348B"/>
    <w:rsid w:val="004937CC"/>
    <w:rsid w:val="00494B0B"/>
    <w:rsid w:val="00494B1F"/>
    <w:rsid w:val="0049541B"/>
    <w:rsid w:val="00495ABD"/>
    <w:rsid w:val="0049605B"/>
    <w:rsid w:val="004961CE"/>
    <w:rsid w:val="00496691"/>
    <w:rsid w:val="004970A4"/>
    <w:rsid w:val="00497499"/>
    <w:rsid w:val="004976AD"/>
    <w:rsid w:val="004976F6"/>
    <w:rsid w:val="00497935"/>
    <w:rsid w:val="004A02D0"/>
    <w:rsid w:val="004A03AE"/>
    <w:rsid w:val="004A0F0C"/>
    <w:rsid w:val="004A1375"/>
    <w:rsid w:val="004A2736"/>
    <w:rsid w:val="004A2B47"/>
    <w:rsid w:val="004A4ADC"/>
    <w:rsid w:val="004A4B20"/>
    <w:rsid w:val="004A5E4E"/>
    <w:rsid w:val="004A60F4"/>
    <w:rsid w:val="004A61DD"/>
    <w:rsid w:val="004A6205"/>
    <w:rsid w:val="004A6DE3"/>
    <w:rsid w:val="004A7C62"/>
    <w:rsid w:val="004B0744"/>
    <w:rsid w:val="004B0B4A"/>
    <w:rsid w:val="004B14CE"/>
    <w:rsid w:val="004B1AEE"/>
    <w:rsid w:val="004B2E92"/>
    <w:rsid w:val="004B3C73"/>
    <w:rsid w:val="004B3F20"/>
    <w:rsid w:val="004B3F6C"/>
    <w:rsid w:val="004B44DC"/>
    <w:rsid w:val="004B46E8"/>
    <w:rsid w:val="004B5418"/>
    <w:rsid w:val="004B55EC"/>
    <w:rsid w:val="004B5AA8"/>
    <w:rsid w:val="004B5DAA"/>
    <w:rsid w:val="004B5FE9"/>
    <w:rsid w:val="004B69A7"/>
    <w:rsid w:val="004B71D6"/>
    <w:rsid w:val="004B76B0"/>
    <w:rsid w:val="004C0027"/>
    <w:rsid w:val="004C0537"/>
    <w:rsid w:val="004C0F00"/>
    <w:rsid w:val="004C1057"/>
    <w:rsid w:val="004C12FC"/>
    <w:rsid w:val="004C1315"/>
    <w:rsid w:val="004C1AA2"/>
    <w:rsid w:val="004C1B29"/>
    <w:rsid w:val="004C1EDB"/>
    <w:rsid w:val="004C207D"/>
    <w:rsid w:val="004C2A3E"/>
    <w:rsid w:val="004C2C50"/>
    <w:rsid w:val="004C3625"/>
    <w:rsid w:val="004C3BF1"/>
    <w:rsid w:val="004C3C6C"/>
    <w:rsid w:val="004C40EF"/>
    <w:rsid w:val="004C430F"/>
    <w:rsid w:val="004C49B8"/>
    <w:rsid w:val="004C4C80"/>
    <w:rsid w:val="004C52EA"/>
    <w:rsid w:val="004C5E87"/>
    <w:rsid w:val="004C61E2"/>
    <w:rsid w:val="004C659F"/>
    <w:rsid w:val="004C74E0"/>
    <w:rsid w:val="004C7C0B"/>
    <w:rsid w:val="004D02C2"/>
    <w:rsid w:val="004D0A91"/>
    <w:rsid w:val="004D0D54"/>
    <w:rsid w:val="004D0EB1"/>
    <w:rsid w:val="004D1C3C"/>
    <w:rsid w:val="004D1FA1"/>
    <w:rsid w:val="004D2150"/>
    <w:rsid w:val="004D235C"/>
    <w:rsid w:val="004D26BA"/>
    <w:rsid w:val="004D34BD"/>
    <w:rsid w:val="004D368D"/>
    <w:rsid w:val="004D38BA"/>
    <w:rsid w:val="004D3945"/>
    <w:rsid w:val="004D3C54"/>
    <w:rsid w:val="004D3E3D"/>
    <w:rsid w:val="004D47BA"/>
    <w:rsid w:val="004D59CC"/>
    <w:rsid w:val="004D5FAF"/>
    <w:rsid w:val="004D6085"/>
    <w:rsid w:val="004D6BFA"/>
    <w:rsid w:val="004D6F45"/>
    <w:rsid w:val="004D6FB1"/>
    <w:rsid w:val="004D7372"/>
    <w:rsid w:val="004E0E28"/>
    <w:rsid w:val="004E0F55"/>
    <w:rsid w:val="004E161D"/>
    <w:rsid w:val="004E1B54"/>
    <w:rsid w:val="004E1C27"/>
    <w:rsid w:val="004E1DCA"/>
    <w:rsid w:val="004E27A7"/>
    <w:rsid w:val="004E331B"/>
    <w:rsid w:val="004E4284"/>
    <w:rsid w:val="004E4545"/>
    <w:rsid w:val="004E51A1"/>
    <w:rsid w:val="004E543E"/>
    <w:rsid w:val="004E6A7B"/>
    <w:rsid w:val="004E7281"/>
    <w:rsid w:val="004E784C"/>
    <w:rsid w:val="004F12EA"/>
    <w:rsid w:val="004F16A7"/>
    <w:rsid w:val="004F1A18"/>
    <w:rsid w:val="004F257B"/>
    <w:rsid w:val="004F2AE9"/>
    <w:rsid w:val="004F2B4D"/>
    <w:rsid w:val="004F2F88"/>
    <w:rsid w:val="004F33F3"/>
    <w:rsid w:val="004F37FE"/>
    <w:rsid w:val="004F544D"/>
    <w:rsid w:val="004F54C8"/>
    <w:rsid w:val="004F5A1F"/>
    <w:rsid w:val="004F5C7D"/>
    <w:rsid w:val="004F64A7"/>
    <w:rsid w:val="004F6709"/>
    <w:rsid w:val="004F6849"/>
    <w:rsid w:val="004F6D0A"/>
    <w:rsid w:val="004F79D1"/>
    <w:rsid w:val="004F7F6D"/>
    <w:rsid w:val="00500116"/>
    <w:rsid w:val="00500269"/>
    <w:rsid w:val="005005B6"/>
    <w:rsid w:val="00500D5A"/>
    <w:rsid w:val="0050185E"/>
    <w:rsid w:val="005028D6"/>
    <w:rsid w:val="00502ADA"/>
    <w:rsid w:val="005034AC"/>
    <w:rsid w:val="00503F00"/>
    <w:rsid w:val="00504838"/>
    <w:rsid w:val="00504C7A"/>
    <w:rsid w:val="005059F5"/>
    <w:rsid w:val="00506ADD"/>
    <w:rsid w:val="00507AF1"/>
    <w:rsid w:val="00507B94"/>
    <w:rsid w:val="00507EC3"/>
    <w:rsid w:val="00507ECB"/>
    <w:rsid w:val="0051064F"/>
    <w:rsid w:val="005106F5"/>
    <w:rsid w:val="00510AA4"/>
    <w:rsid w:val="00510C2D"/>
    <w:rsid w:val="00511242"/>
    <w:rsid w:val="00512713"/>
    <w:rsid w:val="00512A70"/>
    <w:rsid w:val="00512FEA"/>
    <w:rsid w:val="005132D7"/>
    <w:rsid w:val="005134EF"/>
    <w:rsid w:val="00513503"/>
    <w:rsid w:val="0051352D"/>
    <w:rsid w:val="00513618"/>
    <w:rsid w:val="00513C19"/>
    <w:rsid w:val="005146B3"/>
    <w:rsid w:val="0051471C"/>
    <w:rsid w:val="00515578"/>
    <w:rsid w:val="0051581D"/>
    <w:rsid w:val="00515B4D"/>
    <w:rsid w:val="00515E55"/>
    <w:rsid w:val="00516DC0"/>
    <w:rsid w:val="0051714B"/>
    <w:rsid w:val="00517AD0"/>
    <w:rsid w:val="00517C8C"/>
    <w:rsid w:val="00520000"/>
    <w:rsid w:val="00521EE5"/>
    <w:rsid w:val="00522318"/>
    <w:rsid w:val="0052254D"/>
    <w:rsid w:val="005229DD"/>
    <w:rsid w:val="00522E02"/>
    <w:rsid w:val="005233FD"/>
    <w:rsid w:val="00523AA5"/>
    <w:rsid w:val="00523CBB"/>
    <w:rsid w:val="00524034"/>
    <w:rsid w:val="0052526F"/>
    <w:rsid w:val="005254BC"/>
    <w:rsid w:val="00525665"/>
    <w:rsid w:val="005269B7"/>
    <w:rsid w:val="00526C06"/>
    <w:rsid w:val="00526CFF"/>
    <w:rsid w:val="005275C2"/>
    <w:rsid w:val="00527656"/>
    <w:rsid w:val="00527EE8"/>
    <w:rsid w:val="005300CA"/>
    <w:rsid w:val="00530EBF"/>
    <w:rsid w:val="00531D3E"/>
    <w:rsid w:val="00532708"/>
    <w:rsid w:val="00533568"/>
    <w:rsid w:val="00534859"/>
    <w:rsid w:val="00534966"/>
    <w:rsid w:val="005349F6"/>
    <w:rsid w:val="00534A56"/>
    <w:rsid w:val="0053510F"/>
    <w:rsid w:val="0053518B"/>
    <w:rsid w:val="00535EB5"/>
    <w:rsid w:val="0053679E"/>
    <w:rsid w:val="005369D6"/>
    <w:rsid w:val="005369DF"/>
    <w:rsid w:val="00536BF5"/>
    <w:rsid w:val="00536E46"/>
    <w:rsid w:val="0053738A"/>
    <w:rsid w:val="00537909"/>
    <w:rsid w:val="0054053F"/>
    <w:rsid w:val="0054129B"/>
    <w:rsid w:val="005414B5"/>
    <w:rsid w:val="00541EF4"/>
    <w:rsid w:val="00542608"/>
    <w:rsid w:val="005426A2"/>
    <w:rsid w:val="0054353F"/>
    <w:rsid w:val="00544C45"/>
    <w:rsid w:val="00545398"/>
    <w:rsid w:val="00545A8A"/>
    <w:rsid w:val="00545E12"/>
    <w:rsid w:val="0054617B"/>
    <w:rsid w:val="00546785"/>
    <w:rsid w:val="00546E99"/>
    <w:rsid w:val="005470AA"/>
    <w:rsid w:val="0054743B"/>
    <w:rsid w:val="00547547"/>
    <w:rsid w:val="0055047A"/>
    <w:rsid w:val="00550B7B"/>
    <w:rsid w:val="00550E06"/>
    <w:rsid w:val="00551305"/>
    <w:rsid w:val="00551583"/>
    <w:rsid w:val="00553032"/>
    <w:rsid w:val="0055352D"/>
    <w:rsid w:val="0055389E"/>
    <w:rsid w:val="00553A34"/>
    <w:rsid w:val="00553F51"/>
    <w:rsid w:val="005543CA"/>
    <w:rsid w:val="00554671"/>
    <w:rsid w:val="00554B5B"/>
    <w:rsid w:val="0055505F"/>
    <w:rsid w:val="005550BA"/>
    <w:rsid w:val="00555253"/>
    <w:rsid w:val="0055586B"/>
    <w:rsid w:val="00555B03"/>
    <w:rsid w:val="00556815"/>
    <w:rsid w:val="005568D5"/>
    <w:rsid w:val="00556B27"/>
    <w:rsid w:val="00556C99"/>
    <w:rsid w:val="00556E9A"/>
    <w:rsid w:val="00557275"/>
    <w:rsid w:val="005577ED"/>
    <w:rsid w:val="0056033B"/>
    <w:rsid w:val="00560AFD"/>
    <w:rsid w:val="0056185C"/>
    <w:rsid w:val="0056224B"/>
    <w:rsid w:val="005627C3"/>
    <w:rsid w:val="00562A90"/>
    <w:rsid w:val="00563311"/>
    <w:rsid w:val="005645FA"/>
    <w:rsid w:val="005646F9"/>
    <w:rsid w:val="005648CD"/>
    <w:rsid w:val="005655BD"/>
    <w:rsid w:val="00565615"/>
    <w:rsid w:val="00565A48"/>
    <w:rsid w:val="00565BC7"/>
    <w:rsid w:val="00566794"/>
    <w:rsid w:val="00566AAC"/>
    <w:rsid w:val="00566C89"/>
    <w:rsid w:val="00566C8E"/>
    <w:rsid w:val="00566DB4"/>
    <w:rsid w:val="00567452"/>
    <w:rsid w:val="00567A90"/>
    <w:rsid w:val="005705A2"/>
    <w:rsid w:val="005708FF"/>
    <w:rsid w:val="00571759"/>
    <w:rsid w:val="0057196F"/>
    <w:rsid w:val="00571ADD"/>
    <w:rsid w:val="00572180"/>
    <w:rsid w:val="00572181"/>
    <w:rsid w:val="00573362"/>
    <w:rsid w:val="00573576"/>
    <w:rsid w:val="00573F0D"/>
    <w:rsid w:val="00573F87"/>
    <w:rsid w:val="00573FED"/>
    <w:rsid w:val="00574221"/>
    <w:rsid w:val="00574B12"/>
    <w:rsid w:val="00574D4D"/>
    <w:rsid w:val="005752D4"/>
    <w:rsid w:val="00575384"/>
    <w:rsid w:val="005755BC"/>
    <w:rsid w:val="00575997"/>
    <w:rsid w:val="00575C68"/>
    <w:rsid w:val="00576686"/>
    <w:rsid w:val="0057673F"/>
    <w:rsid w:val="00576A93"/>
    <w:rsid w:val="00577394"/>
    <w:rsid w:val="005777A6"/>
    <w:rsid w:val="00577CBD"/>
    <w:rsid w:val="00577CEA"/>
    <w:rsid w:val="00580004"/>
    <w:rsid w:val="005801C7"/>
    <w:rsid w:val="00580BAF"/>
    <w:rsid w:val="00580F46"/>
    <w:rsid w:val="00581099"/>
    <w:rsid w:val="005810C2"/>
    <w:rsid w:val="00581113"/>
    <w:rsid w:val="0058140D"/>
    <w:rsid w:val="00581E17"/>
    <w:rsid w:val="0058292A"/>
    <w:rsid w:val="005836F6"/>
    <w:rsid w:val="005838A3"/>
    <w:rsid w:val="00583922"/>
    <w:rsid w:val="00583AF3"/>
    <w:rsid w:val="00583B3E"/>
    <w:rsid w:val="00584382"/>
    <w:rsid w:val="00584995"/>
    <w:rsid w:val="005849EA"/>
    <w:rsid w:val="00585C3F"/>
    <w:rsid w:val="00585E76"/>
    <w:rsid w:val="00586127"/>
    <w:rsid w:val="0058664D"/>
    <w:rsid w:val="005867D0"/>
    <w:rsid w:val="00587150"/>
    <w:rsid w:val="005873E6"/>
    <w:rsid w:val="00587D8B"/>
    <w:rsid w:val="00590BBF"/>
    <w:rsid w:val="00590E5F"/>
    <w:rsid w:val="00590E7D"/>
    <w:rsid w:val="0059168C"/>
    <w:rsid w:val="0059169F"/>
    <w:rsid w:val="00591C55"/>
    <w:rsid w:val="0059202E"/>
    <w:rsid w:val="00592C7C"/>
    <w:rsid w:val="0059300C"/>
    <w:rsid w:val="0059343C"/>
    <w:rsid w:val="00593BED"/>
    <w:rsid w:val="00593CC3"/>
    <w:rsid w:val="00594D04"/>
    <w:rsid w:val="00594F88"/>
    <w:rsid w:val="00594FAE"/>
    <w:rsid w:val="005950B9"/>
    <w:rsid w:val="00595393"/>
    <w:rsid w:val="005963E9"/>
    <w:rsid w:val="00596D2F"/>
    <w:rsid w:val="005975BB"/>
    <w:rsid w:val="00597D4C"/>
    <w:rsid w:val="005A00B0"/>
    <w:rsid w:val="005A0358"/>
    <w:rsid w:val="005A0ECC"/>
    <w:rsid w:val="005A0F3E"/>
    <w:rsid w:val="005A0F4F"/>
    <w:rsid w:val="005A1A95"/>
    <w:rsid w:val="005A1EC7"/>
    <w:rsid w:val="005A3624"/>
    <w:rsid w:val="005A37A7"/>
    <w:rsid w:val="005A3B92"/>
    <w:rsid w:val="005A45DA"/>
    <w:rsid w:val="005A4B20"/>
    <w:rsid w:val="005A4B94"/>
    <w:rsid w:val="005A56B5"/>
    <w:rsid w:val="005A59CB"/>
    <w:rsid w:val="005A649C"/>
    <w:rsid w:val="005A704E"/>
    <w:rsid w:val="005A7317"/>
    <w:rsid w:val="005A73CE"/>
    <w:rsid w:val="005A7BA4"/>
    <w:rsid w:val="005B01CA"/>
    <w:rsid w:val="005B0FF0"/>
    <w:rsid w:val="005B1C43"/>
    <w:rsid w:val="005B26B0"/>
    <w:rsid w:val="005B2AB1"/>
    <w:rsid w:val="005B2AB2"/>
    <w:rsid w:val="005B2CDD"/>
    <w:rsid w:val="005B44CC"/>
    <w:rsid w:val="005B4637"/>
    <w:rsid w:val="005B502E"/>
    <w:rsid w:val="005B5BE8"/>
    <w:rsid w:val="005B5CC2"/>
    <w:rsid w:val="005B63F8"/>
    <w:rsid w:val="005B77AD"/>
    <w:rsid w:val="005C0248"/>
    <w:rsid w:val="005C03F4"/>
    <w:rsid w:val="005C101E"/>
    <w:rsid w:val="005C1E03"/>
    <w:rsid w:val="005C1F30"/>
    <w:rsid w:val="005C27A8"/>
    <w:rsid w:val="005C3674"/>
    <w:rsid w:val="005C36FA"/>
    <w:rsid w:val="005C3FC0"/>
    <w:rsid w:val="005C4432"/>
    <w:rsid w:val="005C46DB"/>
    <w:rsid w:val="005C4E59"/>
    <w:rsid w:val="005C52F4"/>
    <w:rsid w:val="005C5E27"/>
    <w:rsid w:val="005C6868"/>
    <w:rsid w:val="005C72EB"/>
    <w:rsid w:val="005C7522"/>
    <w:rsid w:val="005D0CB9"/>
    <w:rsid w:val="005D1808"/>
    <w:rsid w:val="005D19D2"/>
    <w:rsid w:val="005D24AE"/>
    <w:rsid w:val="005D2B8E"/>
    <w:rsid w:val="005D33AD"/>
    <w:rsid w:val="005D391E"/>
    <w:rsid w:val="005D42AB"/>
    <w:rsid w:val="005D4320"/>
    <w:rsid w:val="005D4634"/>
    <w:rsid w:val="005D474D"/>
    <w:rsid w:val="005D49E3"/>
    <w:rsid w:val="005D5135"/>
    <w:rsid w:val="005D532D"/>
    <w:rsid w:val="005D57B2"/>
    <w:rsid w:val="005D5B17"/>
    <w:rsid w:val="005D6508"/>
    <w:rsid w:val="005D6C2B"/>
    <w:rsid w:val="005D7C25"/>
    <w:rsid w:val="005D7E12"/>
    <w:rsid w:val="005D7E80"/>
    <w:rsid w:val="005E0843"/>
    <w:rsid w:val="005E08CE"/>
    <w:rsid w:val="005E098A"/>
    <w:rsid w:val="005E0AE5"/>
    <w:rsid w:val="005E0CFA"/>
    <w:rsid w:val="005E1B7F"/>
    <w:rsid w:val="005E1EE2"/>
    <w:rsid w:val="005E1EEA"/>
    <w:rsid w:val="005E24B5"/>
    <w:rsid w:val="005E2B74"/>
    <w:rsid w:val="005E2D5E"/>
    <w:rsid w:val="005E2D7D"/>
    <w:rsid w:val="005E308D"/>
    <w:rsid w:val="005E369F"/>
    <w:rsid w:val="005E557E"/>
    <w:rsid w:val="005E5AB4"/>
    <w:rsid w:val="005E6332"/>
    <w:rsid w:val="005E6550"/>
    <w:rsid w:val="005E689F"/>
    <w:rsid w:val="005E6A7F"/>
    <w:rsid w:val="005E74E7"/>
    <w:rsid w:val="005E75BF"/>
    <w:rsid w:val="005E7944"/>
    <w:rsid w:val="005E7A73"/>
    <w:rsid w:val="005E7F27"/>
    <w:rsid w:val="005F019F"/>
    <w:rsid w:val="005F08F7"/>
    <w:rsid w:val="005F0E21"/>
    <w:rsid w:val="005F1159"/>
    <w:rsid w:val="005F134B"/>
    <w:rsid w:val="005F1434"/>
    <w:rsid w:val="005F1F8A"/>
    <w:rsid w:val="005F262D"/>
    <w:rsid w:val="005F2C6E"/>
    <w:rsid w:val="005F2DA9"/>
    <w:rsid w:val="005F2E0D"/>
    <w:rsid w:val="005F2FF3"/>
    <w:rsid w:val="005F33A3"/>
    <w:rsid w:val="005F33DE"/>
    <w:rsid w:val="005F3C86"/>
    <w:rsid w:val="005F3EF0"/>
    <w:rsid w:val="005F4027"/>
    <w:rsid w:val="005F41A6"/>
    <w:rsid w:val="005F4471"/>
    <w:rsid w:val="005F5129"/>
    <w:rsid w:val="005F57B3"/>
    <w:rsid w:val="005F584B"/>
    <w:rsid w:val="005F5BFD"/>
    <w:rsid w:val="005F5D5D"/>
    <w:rsid w:val="005F5ED9"/>
    <w:rsid w:val="005F69C0"/>
    <w:rsid w:val="005F7796"/>
    <w:rsid w:val="005F7FC8"/>
    <w:rsid w:val="0060033E"/>
    <w:rsid w:val="00600407"/>
    <w:rsid w:val="0060051E"/>
    <w:rsid w:val="006008CB"/>
    <w:rsid w:val="00600D32"/>
    <w:rsid w:val="00600DB0"/>
    <w:rsid w:val="00600DDD"/>
    <w:rsid w:val="00600F99"/>
    <w:rsid w:val="00600FA9"/>
    <w:rsid w:val="0060101A"/>
    <w:rsid w:val="0060110A"/>
    <w:rsid w:val="00601E4D"/>
    <w:rsid w:val="00602A1E"/>
    <w:rsid w:val="006030F4"/>
    <w:rsid w:val="00603928"/>
    <w:rsid w:val="00603DFC"/>
    <w:rsid w:val="0060425F"/>
    <w:rsid w:val="006047AD"/>
    <w:rsid w:val="00604CB7"/>
    <w:rsid w:val="00604D59"/>
    <w:rsid w:val="0060542B"/>
    <w:rsid w:val="00605CE9"/>
    <w:rsid w:val="00605DDA"/>
    <w:rsid w:val="00605DED"/>
    <w:rsid w:val="006061A0"/>
    <w:rsid w:val="00606A14"/>
    <w:rsid w:val="00606E86"/>
    <w:rsid w:val="00606F52"/>
    <w:rsid w:val="006072FF"/>
    <w:rsid w:val="006074CF"/>
    <w:rsid w:val="00607A96"/>
    <w:rsid w:val="006104D3"/>
    <w:rsid w:val="00610683"/>
    <w:rsid w:val="00610A2D"/>
    <w:rsid w:val="0061112F"/>
    <w:rsid w:val="0061148A"/>
    <w:rsid w:val="00611581"/>
    <w:rsid w:val="006116E2"/>
    <w:rsid w:val="00611BC0"/>
    <w:rsid w:val="00611DBB"/>
    <w:rsid w:val="00612CD3"/>
    <w:rsid w:val="00612E82"/>
    <w:rsid w:val="00613650"/>
    <w:rsid w:val="00613C93"/>
    <w:rsid w:val="00614418"/>
    <w:rsid w:val="006154AC"/>
    <w:rsid w:val="00615B44"/>
    <w:rsid w:val="00616CF1"/>
    <w:rsid w:val="0061778D"/>
    <w:rsid w:val="00617A2E"/>
    <w:rsid w:val="00617B61"/>
    <w:rsid w:val="00617CAE"/>
    <w:rsid w:val="006203E4"/>
    <w:rsid w:val="0062046A"/>
    <w:rsid w:val="006206E3"/>
    <w:rsid w:val="00621065"/>
    <w:rsid w:val="00621761"/>
    <w:rsid w:val="00621B6C"/>
    <w:rsid w:val="00621CAA"/>
    <w:rsid w:val="006224FD"/>
    <w:rsid w:val="00622AE0"/>
    <w:rsid w:val="00622B0B"/>
    <w:rsid w:val="00622BD7"/>
    <w:rsid w:val="00622C08"/>
    <w:rsid w:val="00622FAF"/>
    <w:rsid w:val="006235B7"/>
    <w:rsid w:val="00624298"/>
    <w:rsid w:val="006245F5"/>
    <w:rsid w:val="006245FC"/>
    <w:rsid w:val="00624BE3"/>
    <w:rsid w:val="00624CB6"/>
    <w:rsid w:val="00624FD4"/>
    <w:rsid w:val="00625564"/>
    <w:rsid w:val="0062564B"/>
    <w:rsid w:val="006257F5"/>
    <w:rsid w:val="0062676D"/>
    <w:rsid w:val="00626797"/>
    <w:rsid w:val="00626E92"/>
    <w:rsid w:val="00627420"/>
    <w:rsid w:val="00627738"/>
    <w:rsid w:val="00627C50"/>
    <w:rsid w:val="00627E0E"/>
    <w:rsid w:val="00630103"/>
    <w:rsid w:val="006303BE"/>
    <w:rsid w:val="00630B5C"/>
    <w:rsid w:val="00630C1D"/>
    <w:rsid w:val="0063154F"/>
    <w:rsid w:val="006316CC"/>
    <w:rsid w:val="006318A8"/>
    <w:rsid w:val="00631EF5"/>
    <w:rsid w:val="00632073"/>
    <w:rsid w:val="00632270"/>
    <w:rsid w:val="00632A52"/>
    <w:rsid w:val="00632BD6"/>
    <w:rsid w:val="006332BF"/>
    <w:rsid w:val="0063373D"/>
    <w:rsid w:val="006338E8"/>
    <w:rsid w:val="00633C63"/>
    <w:rsid w:val="006340E0"/>
    <w:rsid w:val="0063443A"/>
    <w:rsid w:val="00634E7F"/>
    <w:rsid w:val="006355E5"/>
    <w:rsid w:val="00635E48"/>
    <w:rsid w:val="00635FBC"/>
    <w:rsid w:val="00636110"/>
    <w:rsid w:val="00636589"/>
    <w:rsid w:val="00637ABD"/>
    <w:rsid w:val="00637BAF"/>
    <w:rsid w:val="00640003"/>
    <w:rsid w:val="006403F5"/>
    <w:rsid w:val="00640435"/>
    <w:rsid w:val="006405BD"/>
    <w:rsid w:val="00640760"/>
    <w:rsid w:val="00640A20"/>
    <w:rsid w:val="00640AD3"/>
    <w:rsid w:val="006411B2"/>
    <w:rsid w:val="0064120C"/>
    <w:rsid w:val="0064141A"/>
    <w:rsid w:val="00641A63"/>
    <w:rsid w:val="00641D20"/>
    <w:rsid w:val="00642210"/>
    <w:rsid w:val="006422E1"/>
    <w:rsid w:val="0064235B"/>
    <w:rsid w:val="00642517"/>
    <w:rsid w:val="00642D79"/>
    <w:rsid w:val="00642F50"/>
    <w:rsid w:val="00643145"/>
    <w:rsid w:val="006433DA"/>
    <w:rsid w:val="00643655"/>
    <w:rsid w:val="006443EC"/>
    <w:rsid w:val="006445FF"/>
    <w:rsid w:val="0064470C"/>
    <w:rsid w:val="006447A2"/>
    <w:rsid w:val="00644823"/>
    <w:rsid w:val="00645382"/>
    <w:rsid w:val="006462F3"/>
    <w:rsid w:val="00646958"/>
    <w:rsid w:val="00646A83"/>
    <w:rsid w:val="00646FC3"/>
    <w:rsid w:val="006470C4"/>
    <w:rsid w:val="0065006C"/>
    <w:rsid w:val="00650A26"/>
    <w:rsid w:val="00650B12"/>
    <w:rsid w:val="0065108B"/>
    <w:rsid w:val="00652948"/>
    <w:rsid w:val="00653C1F"/>
    <w:rsid w:val="00654122"/>
    <w:rsid w:val="00654319"/>
    <w:rsid w:val="00654561"/>
    <w:rsid w:val="0065460F"/>
    <w:rsid w:val="0065487E"/>
    <w:rsid w:val="00654CBC"/>
    <w:rsid w:val="006550CA"/>
    <w:rsid w:val="00656088"/>
    <w:rsid w:val="006567D6"/>
    <w:rsid w:val="00656C5D"/>
    <w:rsid w:val="00656E70"/>
    <w:rsid w:val="00657476"/>
    <w:rsid w:val="00657580"/>
    <w:rsid w:val="006576F7"/>
    <w:rsid w:val="006577DD"/>
    <w:rsid w:val="00657F59"/>
    <w:rsid w:val="00660574"/>
    <w:rsid w:val="006613AD"/>
    <w:rsid w:val="00661DFC"/>
    <w:rsid w:val="00661FB3"/>
    <w:rsid w:val="00662B6B"/>
    <w:rsid w:val="00662E90"/>
    <w:rsid w:val="006635F7"/>
    <w:rsid w:val="00663714"/>
    <w:rsid w:val="00663829"/>
    <w:rsid w:val="00663CB2"/>
    <w:rsid w:val="006648B9"/>
    <w:rsid w:val="00664ACA"/>
    <w:rsid w:val="00665A06"/>
    <w:rsid w:val="00666449"/>
    <w:rsid w:val="00666BC6"/>
    <w:rsid w:val="006674B2"/>
    <w:rsid w:val="00667AD8"/>
    <w:rsid w:val="00667CF2"/>
    <w:rsid w:val="006700E0"/>
    <w:rsid w:val="006706D9"/>
    <w:rsid w:val="00670708"/>
    <w:rsid w:val="00670D09"/>
    <w:rsid w:val="00670E20"/>
    <w:rsid w:val="00670E45"/>
    <w:rsid w:val="00671154"/>
    <w:rsid w:val="00671690"/>
    <w:rsid w:val="006719BE"/>
    <w:rsid w:val="00671A77"/>
    <w:rsid w:val="00671B54"/>
    <w:rsid w:val="00672563"/>
    <w:rsid w:val="0067258C"/>
    <w:rsid w:val="0067281A"/>
    <w:rsid w:val="00672C85"/>
    <w:rsid w:val="00673347"/>
    <w:rsid w:val="00673791"/>
    <w:rsid w:val="00673B2C"/>
    <w:rsid w:val="00673E2C"/>
    <w:rsid w:val="0067402F"/>
    <w:rsid w:val="006749A1"/>
    <w:rsid w:val="00674A7D"/>
    <w:rsid w:val="00674AB9"/>
    <w:rsid w:val="0067530E"/>
    <w:rsid w:val="0067576C"/>
    <w:rsid w:val="00675EB7"/>
    <w:rsid w:val="0067689B"/>
    <w:rsid w:val="006768C6"/>
    <w:rsid w:val="0067789F"/>
    <w:rsid w:val="00677FA4"/>
    <w:rsid w:val="0068035F"/>
    <w:rsid w:val="0068049E"/>
    <w:rsid w:val="00680733"/>
    <w:rsid w:val="00680880"/>
    <w:rsid w:val="00680E23"/>
    <w:rsid w:val="0068108D"/>
    <w:rsid w:val="00681B50"/>
    <w:rsid w:val="0068208A"/>
    <w:rsid w:val="0068251C"/>
    <w:rsid w:val="006826BF"/>
    <w:rsid w:val="006827A5"/>
    <w:rsid w:val="00682AEE"/>
    <w:rsid w:val="00682F73"/>
    <w:rsid w:val="0068327E"/>
    <w:rsid w:val="006833D0"/>
    <w:rsid w:val="00683D82"/>
    <w:rsid w:val="00684A5E"/>
    <w:rsid w:val="00684AC6"/>
    <w:rsid w:val="00684B74"/>
    <w:rsid w:val="00684DAB"/>
    <w:rsid w:val="00684F29"/>
    <w:rsid w:val="006851E0"/>
    <w:rsid w:val="006855A9"/>
    <w:rsid w:val="00685A64"/>
    <w:rsid w:val="00685C6B"/>
    <w:rsid w:val="00685C9D"/>
    <w:rsid w:val="0068637E"/>
    <w:rsid w:val="00686FFC"/>
    <w:rsid w:val="00687DD8"/>
    <w:rsid w:val="00690321"/>
    <w:rsid w:val="0069048D"/>
    <w:rsid w:val="006905E7"/>
    <w:rsid w:val="00691DF0"/>
    <w:rsid w:val="00692A28"/>
    <w:rsid w:val="00692AA5"/>
    <w:rsid w:val="0069329E"/>
    <w:rsid w:val="006934B8"/>
    <w:rsid w:val="0069364F"/>
    <w:rsid w:val="006937C4"/>
    <w:rsid w:val="006950EF"/>
    <w:rsid w:val="00695A42"/>
    <w:rsid w:val="00695A5E"/>
    <w:rsid w:val="00695AB8"/>
    <w:rsid w:val="00696899"/>
    <w:rsid w:val="006977C4"/>
    <w:rsid w:val="006979E4"/>
    <w:rsid w:val="00697E25"/>
    <w:rsid w:val="006A077D"/>
    <w:rsid w:val="006A099C"/>
    <w:rsid w:val="006A0DBC"/>
    <w:rsid w:val="006A167B"/>
    <w:rsid w:val="006A16EA"/>
    <w:rsid w:val="006A17E0"/>
    <w:rsid w:val="006A3147"/>
    <w:rsid w:val="006A32D1"/>
    <w:rsid w:val="006A3A11"/>
    <w:rsid w:val="006A3B3C"/>
    <w:rsid w:val="006A4942"/>
    <w:rsid w:val="006A4A09"/>
    <w:rsid w:val="006A4C8D"/>
    <w:rsid w:val="006A503C"/>
    <w:rsid w:val="006A5557"/>
    <w:rsid w:val="006A5E0F"/>
    <w:rsid w:val="006A5F56"/>
    <w:rsid w:val="006A5FC1"/>
    <w:rsid w:val="006A6511"/>
    <w:rsid w:val="006A651C"/>
    <w:rsid w:val="006A6A4E"/>
    <w:rsid w:val="006A6B9D"/>
    <w:rsid w:val="006A755A"/>
    <w:rsid w:val="006B01BC"/>
    <w:rsid w:val="006B0DA3"/>
    <w:rsid w:val="006B12EE"/>
    <w:rsid w:val="006B1502"/>
    <w:rsid w:val="006B199B"/>
    <w:rsid w:val="006B1CBA"/>
    <w:rsid w:val="006B2E87"/>
    <w:rsid w:val="006B33D1"/>
    <w:rsid w:val="006B3826"/>
    <w:rsid w:val="006B428E"/>
    <w:rsid w:val="006B516C"/>
    <w:rsid w:val="006B5AAB"/>
    <w:rsid w:val="006B6A85"/>
    <w:rsid w:val="006B79ED"/>
    <w:rsid w:val="006B7D26"/>
    <w:rsid w:val="006B7EF3"/>
    <w:rsid w:val="006C045D"/>
    <w:rsid w:val="006C078E"/>
    <w:rsid w:val="006C0D70"/>
    <w:rsid w:val="006C18C5"/>
    <w:rsid w:val="006C2688"/>
    <w:rsid w:val="006C27DF"/>
    <w:rsid w:val="006C2B85"/>
    <w:rsid w:val="006C2D21"/>
    <w:rsid w:val="006C3622"/>
    <w:rsid w:val="006C39B3"/>
    <w:rsid w:val="006C3DE9"/>
    <w:rsid w:val="006C3EAE"/>
    <w:rsid w:val="006C4089"/>
    <w:rsid w:val="006C493A"/>
    <w:rsid w:val="006C498E"/>
    <w:rsid w:val="006C52E9"/>
    <w:rsid w:val="006C5B38"/>
    <w:rsid w:val="006C5D7E"/>
    <w:rsid w:val="006C5E35"/>
    <w:rsid w:val="006C6441"/>
    <w:rsid w:val="006C69A9"/>
    <w:rsid w:val="006C7407"/>
    <w:rsid w:val="006C7C81"/>
    <w:rsid w:val="006C7F37"/>
    <w:rsid w:val="006C7F9A"/>
    <w:rsid w:val="006D0967"/>
    <w:rsid w:val="006D1B72"/>
    <w:rsid w:val="006D1CA7"/>
    <w:rsid w:val="006D21E9"/>
    <w:rsid w:val="006D2545"/>
    <w:rsid w:val="006D25FD"/>
    <w:rsid w:val="006D2680"/>
    <w:rsid w:val="006D3A6B"/>
    <w:rsid w:val="006D432B"/>
    <w:rsid w:val="006D46EE"/>
    <w:rsid w:val="006D4DD6"/>
    <w:rsid w:val="006D56A8"/>
    <w:rsid w:val="006D5C96"/>
    <w:rsid w:val="006D5EBF"/>
    <w:rsid w:val="006D5EC1"/>
    <w:rsid w:val="006D621A"/>
    <w:rsid w:val="006D66DF"/>
    <w:rsid w:val="006D6C16"/>
    <w:rsid w:val="006D6DA2"/>
    <w:rsid w:val="006D7245"/>
    <w:rsid w:val="006D7462"/>
    <w:rsid w:val="006D74E2"/>
    <w:rsid w:val="006D7C53"/>
    <w:rsid w:val="006E044E"/>
    <w:rsid w:val="006E048D"/>
    <w:rsid w:val="006E0948"/>
    <w:rsid w:val="006E12E9"/>
    <w:rsid w:val="006E143D"/>
    <w:rsid w:val="006E1B9B"/>
    <w:rsid w:val="006E221A"/>
    <w:rsid w:val="006E2678"/>
    <w:rsid w:val="006E2ADE"/>
    <w:rsid w:val="006E33C9"/>
    <w:rsid w:val="006E3815"/>
    <w:rsid w:val="006E388C"/>
    <w:rsid w:val="006E3937"/>
    <w:rsid w:val="006E41D5"/>
    <w:rsid w:val="006E500B"/>
    <w:rsid w:val="006E549E"/>
    <w:rsid w:val="006E55ED"/>
    <w:rsid w:val="006E5801"/>
    <w:rsid w:val="006E5F6E"/>
    <w:rsid w:val="006E69E0"/>
    <w:rsid w:val="006E7F0A"/>
    <w:rsid w:val="006F087F"/>
    <w:rsid w:val="006F0BE9"/>
    <w:rsid w:val="006F134B"/>
    <w:rsid w:val="006F20DA"/>
    <w:rsid w:val="006F2621"/>
    <w:rsid w:val="006F2788"/>
    <w:rsid w:val="006F299E"/>
    <w:rsid w:val="006F29D6"/>
    <w:rsid w:val="006F301E"/>
    <w:rsid w:val="006F314A"/>
    <w:rsid w:val="006F3220"/>
    <w:rsid w:val="006F3519"/>
    <w:rsid w:val="006F389F"/>
    <w:rsid w:val="006F3D1F"/>
    <w:rsid w:val="006F4057"/>
    <w:rsid w:val="006F4550"/>
    <w:rsid w:val="006F484D"/>
    <w:rsid w:val="006F4878"/>
    <w:rsid w:val="006F4B4F"/>
    <w:rsid w:val="006F57B4"/>
    <w:rsid w:val="006F6820"/>
    <w:rsid w:val="006F7034"/>
    <w:rsid w:val="006F7D8F"/>
    <w:rsid w:val="006F7F0C"/>
    <w:rsid w:val="007008F6"/>
    <w:rsid w:val="00700DC1"/>
    <w:rsid w:val="00700EBE"/>
    <w:rsid w:val="00702178"/>
    <w:rsid w:val="00702E89"/>
    <w:rsid w:val="00703154"/>
    <w:rsid w:val="00703AB9"/>
    <w:rsid w:val="00703BDB"/>
    <w:rsid w:val="007043F9"/>
    <w:rsid w:val="007045B5"/>
    <w:rsid w:val="007048CE"/>
    <w:rsid w:val="00706268"/>
    <w:rsid w:val="0070730C"/>
    <w:rsid w:val="0070765E"/>
    <w:rsid w:val="00707EBB"/>
    <w:rsid w:val="0071060C"/>
    <w:rsid w:val="007111A4"/>
    <w:rsid w:val="007111E8"/>
    <w:rsid w:val="007111EF"/>
    <w:rsid w:val="00711D84"/>
    <w:rsid w:val="0071216A"/>
    <w:rsid w:val="00712661"/>
    <w:rsid w:val="0071279C"/>
    <w:rsid w:val="00712978"/>
    <w:rsid w:val="0071329E"/>
    <w:rsid w:val="00713ABB"/>
    <w:rsid w:val="00714B70"/>
    <w:rsid w:val="00715105"/>
    <w:rsid w:val="007156B1"/>
    <w:rsid w:val="00715A5B"/>
    <w:rsid w:val="00715C54"/>
    <w:rsid w:val="00715E95"/>
    <w:rsid w:val="00716530"/>
    <w:rsid w:val="00716685"/>
    <w:rsid w:val="00716B24"/>
    <w:rsid w:val="00717238"/>
    <w:rsid w:val="00720510"/>
    <w:rsid w:val="00720695"/>
    <w:rsid w:val="00720966"/>
    <w:rsid w:val="0072131E"/>
    <w:rsid w:val="0072164B"/>
    <w:rsid w:val="00721806"/>
    <w:rsid w:val="00721A5D"/>
    <w:rsid w:val="00721F28"/>
    <w:rsid w:val="007220C0"/>
    <w:rsid w:val="00723B66"/>
    <w:rsid w:val="00723D29"/>
    <w:rsid w:val="007241B5"/>
    <w:rsid w:val="007241C2"/>
    <w:rsid w:val="00724394"/>
    <w:rsid w:val="00725C73"/>
    <w:rsid w:val="00725EE4"/>
    <w:rsid w:val="0072616D"/>
    <w:rsid w:val="00726337"/>
    <w:rsid w:val="00726585"/>
    <w:rsid w:val="00726D3F"/>
    <w:rsid w:val="0072710A"/>
    <w:rsid w:val="007273B3"/>
    <w:rsid w:val="007275CD"/>
    <w:rsid w:val="00727C56"/>
    <w:rsid w:val="00727D1B"/>
    <w:rsid w:val="007301E6"/>
    <w:rsid w:val="007305C4"/>
    <w:rsid w:val="00730637"/>
    <w:rsid w:val="00731024"/>
    <w:rsid w:val="00731C9F"/>
    <w:rsid w:val="007323BA"/>
    <w:rsid w:val="007325AF"/>
    <w:rsid w:val="00732CE6"/>
    <w:rsid w:val="00732E85"/>
    <w:rsid w:val="0073332B"/>
    <w:rsid w:val="00733393"/>
    <w:rsid w:val="007336CF"/>
    <w:rsid w:val="00733DBE"/>
    <w:rsid w:val="00733F8D"/>
    <w:rsid w:val="0073401E"/>
    <w:rsid w:val="00734DA4"/>
    <w:rsid w:val="007351C2"/>
    <w:rsid w:val="00735268"/>
    <w:rsid w:val="00735315"/>
    <w:rsid w:val="00735588"/>
    <w:rsid w:val="007355EA"/>
    <w:rsid w:val="00735601"/>
    <w:rsid w:val="00735615"/>
    <w:rsid w:val="00735FC8"/>
    <w:rsid w:val="00736C84"/>
    <w:rsid w:val="00736F81"/>
    <w:rsid w:val="007371E1"/>
    <w:rsid w:val="00740B1A"/>
    <w:rsid w:val="00741F29"/>
    <w:rsid w:val="00741F64"/>
    <w:rsid w:val="00742A9F"/>
    <w:rsid w:val="0074314F"/>
    <w:rsid w:val="00743604"/>
    <w:rsid w:val="00743E2F"/>
    <w:rsid w:val="007441E2"/>
    <w:rsid w:val="00744728"/>
    <w:rsid w:val="007447D8"/>
    <w:rsid w:val="007450D0"/>
    <w:rsid w:val="00745DBD"/>
    <w:rsid w:val="007460BB"/>
    <w:rsid w:val="00746791"/>
    <w:rsid w:val="007473D2"/>
    <w:rsid w:val="007478FE"/>
    <w:rsid w:val="00747AB5"/>
    <w:rsid w:val="00747EBB"/>
    <w:rsid w:val="00747F3D"/>
    <w:rsid w:val="007507A6"/>
    <w:rsid w:val="00750A96"/>
    <w:rsid w:val="0075165A"/>
    <w:rsid w:val="0075170F"/>
    <w:rsid w:val="0075223F"/>
    <w:rsid w:val="00752317"/>
    <w:rsid w:val="00752A40"/>
    <w:rsid w:val="00753CE1"/>
    <w:rsid w:val="00753CE6"/>
    <w:rsid w:val="00754264"/>
    <w:rsid w:val="007548EF"/>
    <w:rsid w:val="007551D7"/>
    <w:rsid w:val="00755201"/>
    <w:rsid w:val="007553C4"/>
    <w:rsid w:val="00755E54"/>
    <w:rsid w:val="0075626F"/>
    <w:rsid w:val="0075663B"/>
    <w:rsid w:val="00757B75"/>
    <w:rsid w:val="00760227"/>
    <w:rsid w:val="007604AF"/>
    <w:rsid w:val="0076058B"/>
    <w:rsid w:val="007616E7"/>
    <w:rsid w:val="00761981"/>
    <w:rsid w:val="00762212"/>
    <w:rsid w:val="007623F9"/>
    <w:rsid w:val="00762ADA"/>
    <w:rsid w:val="00762C9D"/>
    <w:rsid w:val="00762DA3"/>
    <w:rsid w:val="00763104"/>
    <w:rsid w:val="00763B74"/>
    <w:rsid w:val="00763CB5"/>
    <w:rsid w:val="007644BA"/>
    <w:rsid w:val="0076507C"/>
    <w:rsid w:val="00765EE8"/>
    <w:rsid w:val="0076698C"/>
    <w:rsid w:val="00767383"/>
    <w:rsid w:val="007677E8"/>
    <w:rsid w:val="007701C9"/>
    <w:rsid w:val="007702D8"/>
    <w:rsid w:val="00770FF0"/>
    <w:rsid w:val="0077155E"/>
    <w:rsid w:val="00771F5F"/>
    <w:rsid w:val="00772028"/>
    <w:rsid w:val="00772240"/>
    <w:rsid w:val="00773024"/>
    <w:rsid w:val="0077388D"/>
    <w:rsid w:val="0077390E"/>
    <w:rsid w:val="007739C3"/>
    <w:rsid w:val="00773A87"/>
    <w:rsid w:val="00773AA6"/>
    <w:rsid w:val="00773C35"/>
    <w:rsid w:val="00773DAB"/>
    <w:rsid w:val="00773ECA"/>
    <w:rsid w:val="00773EE8"/>
    <w:rsid w:val="007744DE"/>
    <w:rsid w:val="00774550"/>
    <w:rsid w:val="00774C11"/>
    <w:rsid w:val="007759D6"/>
    <w:rsid w:val="00775D6B"/>
    <w:rsid w:val="007765B5"/>
    <w:rsid w:val="00776925"/>
    <w:rsid w:val="00776E29"/>
    <w:rsid w:val="00780B5D"/>
    <w:rsid w:val="00780B85"/>
    <w:rsid w:val="00780FB4"/>
    <w:rsid w:val="0078137A"/>
    <w:rsid w:val="007814E3"/>
    <w:rsid w:val="007818C1"/>
    <w:rsid w:val="007827CB"/>
    <w:rsid w:val="00782E41"/>
    <w:rsid w:val="00783422"/>
    <w:rsid w:val="007835F7"/>
    <w:rsid w:val="007838B0"/>
    <w:rsid w:val="00784116"/>
    <w:rsid w:val="00785DEC"/>
    <w:rsid w:val="00785DEF"/>
    <w:rsid w:val="00786A7D"/>
    <w:rsid w:val="00786AFF"/>
    <w:rsid w:val="00787292"/>
    <w:rsid w:val="00787C92"/>
    <w:rsid w:val="00790C41"/>
    <w:rsid w:val="00791B72"/>
    <w:rsid w:val="00791BCA"/>
    <w:rsid w:val="007921ED"/>
    <w:rsid w:val="007923C3"/>
    <w:rsid w:val="00792A26"/>
    <w:rsid w:val="00792AFD"/>
    <w:rsid w:val="00792B9A"/>
    <w:rsid w:val="00793557"/>
    <w:rsid w:val="0079370B"/>
    <w:rsid w:val="00793747"/>
    <w:rsid w:val="007937DB"/>
    <w:rsid w:val="0079463F"/>
    <w:rsid w:val="00794A6A"/>
    <w:rsid w:val="00794F90"/>
    <w:rsid w:val="0079501F"/>
    <w:rsid w:val="0079525C"/>
    <w:rsid w:val="0079618A"/>
    <w:rsid w:val="007966D4"/>
    <w:rsid w:val="00796833"/>
    <w:rsid w:val="0079686D"/>
    <w:rsid w:val="00797EAE"/>
    <w:rsid w:val="007A039E"/>
    <w:rsid w:val="007A048A"/>
    <w:rsid w:val="007A0E40"/>
    <w:rsid w:val="007A121A"/>
    <w:rsid w:val="007A15B4"/>
    <w:rsid w:val="007A1B82"/>
    <w:rsid w:val="007A1CEA"/>
    <w:rsid w:val="007A1D9D"/>
    <w:rsid w:val="007A22DE"/>
    <w:rsid w:val="007A23ED"/>
    <w:rsid w:val="007A2410"/>
    <w:rsid w:val="007A2667"/>
    <w:rsid w:val="007A4A97"/>
    <w:rsid w:val="007A4AA3"/>
    <w:rsid w:val="007A558F"/>
    <w:rsid w:val="007A574A"/>
    <w:rsid w:val="007A5B2D"/>
    <w:rsid w:val="007A62ED"/>
    <w:rsid w:val="007A67C2"/>
    <w:rsid w:val="007A6898"/>
    <w:rsid w:val="007A68D6"/>
    <w:rsid w:val="007A6CF3"/>
    <w:rsid w:val="007A6EAA"/>
    <w:rsid w:val="007A73E8"/>
    <w:rsid w:val="007A7B25"/>
    <w:rsid w:val="007A7BD2"/>
    <w:rsid w:val="007A7EB9"/>
    <w:rsid w:val="007A7FBA"/>
    <w:rsid w:val="007B03DD"/>
    <w:rsid w:val="007B0A36"/>
    <w:rsid w:val="007B0ED3"/>
    <w:rsid w:val="007B18D2"/>
    <w:rsid w:val="007B21A1"/>
    <w:rsid w:val="007B30CB"/>
    <w:rsid w:val="007B3290"/>
    <w:rsid w:val="007B3A4E"/>
    <w:rsid w:val="007B3D9B"/>
    <w:rsid w:val="007B41A7"/>
    <w:rsid w:val="007B47A6"/>
    <w:rsid w:val="007B48C9"/>
    <w:rsid w:val="007B4CBF"/>
    <w:rsid w:val="007B4D5B"/>
    <w:rsid w:val="007B5A8B"/>
    <w:rsid w:val="007B5FF8"/>
    <w:rsid w:val="007B63C0"/>
    <w:rsid w:val="007B66FE"/>
    <w:rsid w:val="007B704E"/>
    <w:rsid w:val="007B735F"/>
    <w:rsid w:val="007B7920"/>
    <w:rsid w:val="007B7CCE"/>
    <w:rsid w:val="007B7FB5"/>
    <w:rsid w:val="007C04F6"/>
    <w:rsid w:val="007C0B3B"/>
    <w:rsid w:val="007C1C53"/>
    <w:rsid w:val="007C29E0"/>
    <w:rsid w:val="007C2B01"/>
    <w:rsid w:val="007C2D17"/>
    <w:rsid w:val="007C2D21"/>
    <w:rsid w:val="007C327B"/>
    <w:rsid w:val="007C34AC"/>
    <w:rsid w:val="007C4241"/>
    <w:rsid w:val="007C43A7"/>
    <w:rsid w:val="007C4610"/>
    <w:rsid w:val="007C46B2"/>
    <w:rsid w:val="007C52C8"/>
    <w:rsid w:val="007C615A"/>
    <w:rsid w:val="007C6A58"/>
    <w:rsid w:val="007C6DFC"/>
    <w:rsid w:val="007C74C1"/>
    <w:rsid w:val="007C78BD"/>
    <w:rsid w:val="007C7A00"/>
    <w:rsid w:val="007C7D43"/>
    <w:rsid w:val="007C7E49"/>
    <w:rsid w:val="007D0004"/>
    <w:rsid w:val="007D0705"/>
    <w:rsid w:val="007D20B9"/>
    <w:rsid w:val="007D24FB"/>
    <w:rsid w:val="007D2B25"/>
    <w:rsid w:val="007D36A1"/>
    <w:rsid w:val="007D37B0"/>
    <w:rsid w:val="007D3B79"/>
    <w:rsid w:val="007D471F"/>
    <w:rsid w:val="007D4826"/>
    <w:rsid w:val="007D4DC7"/>
    <w:rsid w:val="007D520B"/>
    <w:rsid w:val="007D56A6"/>
    <w:rsid w:val="007D60C7"/>
    <w:rsid w:val="007D63FB"/>
    <w:rsid w:val="007D6495"/>
    <w:rsid w:val="007D6A2B"/>
    <w:rsid w:val="007D6BD6"/>
    <w:rsid w:val="007D6E46"/>
    <w:rsid w:val="007D760C"/>
    <w:rsid w:val="007D7CC3"/>
    <w:rsid w:val="007E0B36"/>
    <w:rsid w:val="007E0F12"/>
    <w:rsid w:val="007E14BA"/>
    <w:rsid w:val="007E1850"/>
    <w:rsid w:val="007E1B52"/>
    <w:rsid w:val="007E1EFF"/>
    <w:rsid w:val="007E2086"/>
    <w:rsid w:val="007E226C"/>
    <w:rsid w:val="007E35C2"/>
    <w:rsid w:val="007E37AB"/>
    <w:rsid w:val="007E459F"/>
    <w:rsid w:val="007E4FB4"/>
    <w:rsid w:val="007E5B12"/>
    <w:rsid w:val="007E5D1F"/>
    <w:rsid w:val="007E623E"/>
    <w:rsid w:val="007E627A"/>
    <w:rsid w:val="007E6687"/>
    <w:rsid w:val="007E6717"/>
    <w:rsid w:val="007E78CE"/>
    <w:rsid w:val="007E7EAC"/>
    <w:rsid w:val="007E7EF4"/>
    <w:rsid w:val="007F07B6"/>
    <w:rsid w:val="007F1178"/>
    <w:rsid w:val="007F13A0"/>
    <w:rsid w:val="007F1DD7"/>
    <w:rsid w:val="007F1E96"/>
    <w:rsid w:val="007F2256"/>
    <w:rsid w:val="007F4293"/>
    <w:rsid w:val="007F44B1"/>
    <w:rsid w:val="007F452C"/>
    <w:rsid w:val="007F4B81"/>
    <w:rsid w:val="007F4C7F"/>
    <w:rsid w:val="007F4EFF"/>
    <w:rsid w:val="007F54B5"/>
    <w:rsid w:val="007F5870"/>
    <w:rsid w:val="007F5951"/>
    <w:rsid w:val="007F5BE2"/>
    <w:rsid w:val="007F6129"/>
    <w:rsid w:val="007F6761"/>
    <w:rsid w:val="007F7038"/>
    <w:rsid w:val="007F73D8"/>
    <w:rsid w:val="007F7CD8"/>
    <w:rsid w:val="007F7F77"/>
    <w:rsid w:val="00800883"/>
    <w:rsid w:val="00800B25"/>
    <w:rsid w:val="008015F7"/>
    <w:rsid w:val="00801E5A"/>
    <w:rsid w:val="008022A6"/>
    <w:rsid w:val="008025F6"/>
    <w:rsid w:val="0080334E"/>
    <w:rsid w:val="008033C2"/>
    <w:rsid w:val="00803F1C"/>
    <w:rsid w:val="008042EA"/>
    <w:rsid w:val="00804A94"/>
    <w:rsid w:val="00805D7E"/>
    <w:rsid w:val="00805ECC"/>
    <w:rsid w:val="00806F42"/>
    <w:rsid w:val="00807B3A"/>
    <w:rsid w:val="00811109"/>
    <w:rsid w:val="008127B5"/>
    <w:rsid w:val="0081342F"/>
    <w:rsid w:val="0081358B"/>
    <w:rsid w:val="008135DF"/>
    <w:rsid w:val="0081384F"/>
    <w:rsid w:val="00813AB5"/>
    <w:rsid w:val="00813F0B"/>
    <w:rsid w:val="0081452D"/>
    <w:rsid w:val="00814671"/>
    <w:rsid w:val="00814DF3"/>
    <w:rsid w:val="00815095"/>
    <w:rsid w:val="008150D9"/>
    <w:rsid w:val="008153A6"/>
    <w:rsid w:val="00815713"/>
    <w:rsid w:val="00815E73"/>
    <w:rsid w:val="008166C9"/>
    <w:rsid w:val="008167ED"/>
    <w:rsid w:val="00816A36"/>
    <w:rsid w:val="00816BDA"/>
    <w:rsid w:val="00816CB5"/>
    <w:rsid w:val="00817423"/>
    <w:rsid w:val="00817CD4"/>
    <w:rsid w:val="00817D05"/>
    <w:rsid w:val="00817F1B"/>
    <w:rsid w:val="0082038D"/>
    <w:rsid w:val="008204DC"/>
    <w:rsid w:val="008207C3"/>
    <w:rsid w:val="008213C4"/>
    <w:rsid w:val="008218D6"/>
    <w:rsid w:val="00822B26"/>
    <w:rsid w:val="00823F97"/>
    <w:rsid w:val="0082410D"/>
    <w:rsid w:val="008248C6"/>
    <w:rsid w:val="008259AB"/>
    <w:rsid w:val="00826129"/>
    <w:rsid w:val="00826D17"/>
    <w:rsid w:val="0082736D"/>
    <w:rsid w:val="00827379"/>
    <w:rsid w:val="008274D2"/>
    <w:rsid w:val="00827538"/>
    <w:rsid w:val="00827FCC"/>
    <w:rsid w:val="0083032F"/>
    <w:rsid w:val="0083056C"/>
    <w:rsid w:val="00830632"/>
    <w:rsid w:val="0083077B"/>
    <w:rsid w:val="00831334"/>
    <w:rsid w:val="008315BC"/>
    <w:rsid w:val="00831B6D"/>
    <w:rsid w:val="008323A2"/>
    <w:rsid w:val="00833091"/>
    <w:rsid w:val="0083315F"/>
    <w:rsid w:val="00833658"/>
    <w:rsid w:val="00833964"/>
    <w:rsid w:val="00834225"/>
    <w:rsid w:val="0083451B"/>
    <w:rsid w:val="00834BFF"/>
    <w:rsid w:val="00834F83"/>
    <w:rsid w:val="00835B00"/>
    <w:rsid w:val="00836031"/>
    <w:rsid w:val="00836046"/>
    <w:rsid w:val="00836BE9"/>
    <w:rsid w:val="00837003"/>
    <w:rsid w:val="0083729B"/>
    <w:rsid w:val="00837DE1"/>
    <w:rsid w:val="0084009F"/>
    <w:rsid w:val="008411B7"/>
    <w:rsid w:val="00841686"/>
    <w:rsid w:val="00841A24"/>
    <w:rsid w:val="00841E83"/>
    <w:rsid w:val="008420CD"/>
    <w:rsid w:val="00842119"/>
    <w:rsid w:val="0084274B"/>
    <w:rsid w:val="008427AF"/>
    <w:rsid w:val="00842FE2"/>
    <w:rsid w:val="0084338A"/>
    <w:rsid w:val="00843467"/>
    <w:rsid w:val="00843592"/>
    <w:rsid w:val="00843CEE"/>
    <w:rsid w:val="008440C0"/>
    <w:rsid w:val="008442D4"/>
    <w:rsid w:val="008442DF"/>
    <w:rsid w:val="00845CAF"/>
    <w:rsid w:val="00845D79"/>
    <w:rsid w:val="00846A36"/>
    <w:rsid w:val="00846E18"/>
    <w:rsid w:val="00846F61"/>
    <w:rsid w:val="00847504"/>
    <w:rsid w:val="008475AF"/>
    <w:rsid w:val="0084789D"/>
    <w:rsid w:val="00847C5E"/>
    <w:rsid w:val="00850473"/>
    <w:rsid w:val="00850942"/>
    <w:rsid w:val="00850AC1"/>
    <w:rsid w:val="00850F97"/>
    <w:rsid w:val="008514CD"/>
    <w:rsid w:val="0085189F"/>
    <w:rsid w:val="00851A4C"/>
    <w:rsid w:val="00852B96"/>
    <w:rsid w:val="008544EF"/>
    <w:rsid w:val="0085461C"/>
    <w:rsid w:val="00854781"/>
    <w:rsid w:val="008547B5"/>
    <w:rsid w:val="008547B6"/>
    <w:rsid w:val="00854F19"/>
    <w:rsid w:val="00855D98"/>
    <w:rsid w:val="00855E01"/>
    <w:rsid w:val="008565A1"/>
    <w:rsid w:val="008566B8"/>
    <w:rsid w:val="00856868"/>
    <w:rsid w:val="00856CAE"/>
    <w:rsid w:val="00856F56"/>
    <w:rsid w:val="00857191"/>
    <w:rsid w:val="00857E71"/>
    <w:rsid w:val="0086022A"/>
    <w:rsid w:val="00860473"/>
    <w:rsid w:val="008605AE"/>
    <w:rsid w:val="00860D96"/>
    <w:rsid w:val="008610B2"/>
    <w:rsid w:val="0086188A"/>
    <w:rsid w:val="00862345"/>
    <w:rsid w:val="00862DBB"/>
    <w:rsid w:val="00864127"/>
    <w:rsid w:val="0086488E"/>
    <w:rsid w:val="00864E86"/>
    <w:rsid w:val="00866541"/>
    <w:rsid w:val="00866B93"/>
    <w:rsid w:val="00866D09"/>
    <w:rsid w:val="0086702B"/>
    <w:rsid w:val="00867369"/>
    <w:rsid w:val="008674B7"/>
    <w:rsid w:val="00867719"/>
    <w:rsid w:val="00867D78"/>
    <w:rsid w:val="00867E86"/>
    <w:rsid w:val="0087049C"/>
    <w:rsid w:val="008708A3"/>
    <w:rsid w:val="00870C31"/>
    <w:rsid w:val="0087136C"/>
    <w:rsid w:val="00871EA2"/>
    <w:rsid w:val="00871EB2"/>
    <w:rsid w:val="0087223A"/>
    <w:rsid w:val="008726B7"/>
    <w:rsid w:val="00872B90"/>
    <w:rsid w:val="00872F55"/>
    <w:rsid w:val="00873084"/>
    <w:rsid w:val="00874A78"/>
    <w:rsid w:val="00875148"/>
    <w:rsid w:val="008763E0"/>
    <w:rsid w:val="00876BC0"/>
    <w:rsid w:val="00876D74"/>
    <w:rsid w:val="00877082"/>
    <w:rsid w:val="0087745B"/>
    <w:rsid w:val="0088024F"/>
    <w:rsid w:val="00880498"/>
    <w:rsid w:val="00880686"/>
    <w:rsid w:val="00880B82"/>
    <w:rsid w:val="008814E5"/>
    <w:rsid w:val="0088273F"/>
    <w:rsid w:val="008828A9"/>
    <w:rsid w:val="0088292D"/>
    <w:rsid w:val="00882A6A"/>
    <w:rsid w:val="00882BB9"/>
    <w:rsid w:val="008832AB"/>
    <w:rsid w:val="008839F1"/>
    <w:rsid w:val="00883C30"/>
    <w:rsid w:val="00883E3E"/>
    <w:rsid w:val="00883F20"/>
    <w:rsid w:val="00884107"/>
    <w:rsid w:val="0088455B"/>
    <w:rsid w:val="00884675"/>
    <w:rsid w:val="00884BD1"/>
    <w:rsid w:val="00884F62"/>
    <w:rsid w:val="008851C7"/>
    <w:rsid w:val="0088725E"/>
    <w:rsid w:val="00887773"/>
    <w:rsid w:val="00887BD2"/>
    <w:rsid w:val="00887DDA"/>
    <w:rsid w:val="00890574"/>
    <w:rsid w:val="00890AE0"/>
    <w:rsid w:val="0089109F"/>
    <w:rsid w:val="00891571"/>
    <w:rsid w:val="008916F9"/>
    <w:rsid w:val="00891D6B"/>
    <w:rsid w:val="008923CE"/>
    <w:rsid w:val="00892BE4"/>
    <w:rsid w:val="00893608"/>
    <w:rsid w:val="00893A86"/>
    <w:rsid w:val="00893F0B"/>
    <w:rsid w:val="00894AC1"/>
    <w:rsid w:val="00894C79"/>
    <w:rsid w:val="00894CD6"/>
    <w:rsid w:val="008951D5"/>
    <w:rsid w:val="00895431"/>
    <w:rsid w:val="00896181"/>
    <w:rsid w:val="008963BC"/>
    <w:rsid w:val="00896674"/>
    <w:rsid w:val="00897771"/>
    <w:rsid w:val="00897D0D"/>
    <w:rsid w:val="008A1EEF"/>
    <w:rsid w:val="008A1FA3"/>
    <w:rsid w:val="008A2156"/>
    <w:rsid w:val="008A2C6A"/>
    <w:rsid w:val="008A2FF2"/>
    <w:rsid w:val="008A3080"/>
    <w:rsid w:val="008A30B2"/>
    <w:rsid w:val="008A3568"/>
    <w:rsid w:val="008A380F"/>
    <w:rsid w:val="008A399B"/>
    <w:rsid w:val="008A3F37"/>
    <w:rsid w:val="008A4D70"/>
    <w:rsid w:val="008A58A7"/>
    <w:rsid w:val="008A593C"/>
    <w:rsid w:val="008A5DE6"/>
    <w:rsid w:val="008A6254"/>
    <w:rsid w:val="008A63B7"/>
    <w:rsid w:val="008A64A0"/>
    <w:rsid w:val="008A7052"/>
    <w:rsid w:val="008A7229"/>
    <w:rsid w:val="008A72ED"/>
    <w:rsid w:val="008A7566"/>
    <w:rsid w:val="008A7BEF"/>
    <w:rsid w:val="008A7D3B"/>
    <w:rsid w:val="008B02E0"/>
    <w:rsid w:val="008B0A95"/>
    <w:rsid w:val="008B14AA"/>
    <w:rsid w:val="008B1972"/>
    <w:rsid w:val="008B27E5"/>
    <w:rsid w:val="008B3780"/>
    <w:rsid w:val="008B4201"/>
    <w:rsid w:val="008B4446"/>
    <w:rsid w:val="008B523C"/>
    <w:rsid w:val="008B62A8"/>
    <w:rsid w:val="008B6986"/>
    <w:rsid w:val="008B6B84"/>
    <w:rsid w:val="008B7F19"/>
    <w:rsid w:val="008C0594"/>
    <w:rsid w:val="008C05DD"/>
    <w:rsid w:val="008C0EF6"/>
    <w:rsid w:val="008C1F29"/>
    <w:rsid w:val="008C21B9"/>
    <w:rsid w:val="008C2271"/>
    <w:rsid w:val="008C3380"/>
    <w:rsid w:val="008C3BC4"/>
    <w:rsid w:val="008C3E25"/>
    <w:rsid w:val="008C466C"/>
    <w:rsid w:val="008C4977"/>
    <w:rsid w:val="008C4C92"/>
    <w:rsid w:val="008C50E9"/>
    <w:rsid w:val="008C55EC"/>
    <w:rsid w:val="008C59FE"/>
    <w:rsid w:val="008C5E16"/>
    <w:rsid w:val="008C5E74"/>
    <w:rsid w:val="008C5EE7"/>
    <w:rsid w:val="008C6517"/>
    <w:rsid w:val="008C6C3C"/>
    <w:rsid w:val="008C7136"/>
    <w:rsid w:val="008C73A4"/>
    <w:rsid w:val="008C748A"/>
    <w:rsid w:val="008C7AEE"/>
    <w:rsid w:val="008D0438"/>
    <w:rsid w:val="008D0A24"/>
    <w:rsid w:val="008D1515"/>
    <w:rsid w:val="008D1545"/>
    <w:rsid w:val="008D1A8E"/>
    <w:rsid w:val="008D1F89"/>
    <w:rsid w:val="008D2249"/>
    <w:rsid w:val="008D24FB"/>
    <w:rsid w:val="008D2F2B"/>
    <w:rsid w:val="008D32D3"/>
    <w:rsid w:val="008D5274"/>
    <w:rsid w:val="008D565D"/>
    <w:rsid w:val="008D57AD"/>
    <w:rsid w:val="008D6440"/>
    <w:rsid w:val="008D64A8"/>
    <w:rsid w:val="008D6ADA"/>
    <w:rsid w:val="008D6EA2"/>
    <w:rsid w:val="008D6EF0"/>
    <w:rsid w:val="008D719E"/>
    <w:rsid w:val="008D7259"/>
    <w:rsid w:val="008D74EF"/>
    <w:rsid w:val="008D7EF4"/>
    <w:rsid w:val="008D7F7E"/>
    <w:rsid w:val="008E0877"/>
    <w:rsid w:val="008E144B"/>
    <w:rsid w:val="008E1ABB"/>
    <w:rsid w:val="008E3717"/>
    <w:rsid w:val="008E3B80"/>
    <w:rsid w:val="008E461A"/>
    <w:rsid w:val="008E5D13"/>
    <w:rsid w:val="008E6B23"/>
    <w:rsid w:val="008E6CE5"/>
    <w:rsid w:val="008E6E5F"/>
    <w:rsid w:val="008E70FF"/>
    <w:rsid w:val="008E77D4"/>
    <w:rsid w:val="008E7D81"/>
    <w:rsid w:val="008E7E6D"/>
    <w:rsid w:val="008E7FB5"/>
    <w:rsid w:val="008F00ED"/>
    <w:rsid w:val="008F08C1"/>
    <w:rsid w:val="008F13B5"/>
    <w:rsid w:val="008F18C5"/>
    <w:rsid w:val="008F19EF"/>
    <w:rsid w:val="008F203D"/>
    <w:rsid w:val="008F2E75"/>
    <w:rsid w:val="008F3002"/>
    <w:rsid w:val="008F3355"/>
    <w:rsid w:val="008F37C6"/>
    <w:rsid w:val="008F3A5A"/>
    <w:rsid w:val="008F3CEA"/>
    <w:rsid w:val="008F480C"/>
    <w:rsid w:val="008F4DDA"/>
    <w:rsid w:val="008F4FF3"/>
    <w:rsid w:val="008F5635"/>
    <w:rsid w:val="008F5AF3"/>
    <w:rsid w:val="008F5F78"/>
    <w:rsid w:val="008F622B"/>
    <w:rsid w:val="008F6BF5"/>
    <w:rsid w:val="008F6CAB"/>
    <w:rsid w:val="008F6E36"/>
    <w:rsid w:val="00900916"/>
    <w:rsid w:val="00900A92"/>
    <w:rsid w:val="00900B99"/>
    <w:rsid w:val="0090196C"/>
    <w:rsid w:val="00901EF6"/>
    <w:rsid w:val="0090203C"/>
    <w:rsid w:val="009024B0"/>
    <w:rsid w:val="009025B4"/>
    <w:rsid w:val="009028FD"/>
    <w:rsid w:val="00902946"/>
    <w:rsid w:val="00902A81"/>
    <w:rsid w:val="00902DB8"/>
    <w:rsid w:val="009034B0"/>
    <w:rsid w:val="00903A26"/>
    <w:rsid w:val="00904426"/>
    <w:rsid w:val="00904D6C"/>
    <w:rsid w:val="00904D7B"/>
    <w:rsid w:val="0090501B"/>
    <w:rsid w:val="0090537A"/>
    <w:rsid w:val="00906409"/>
    <w:rsid w:val="00906547"/>
    <w:rsid w:val="009066B9"/>
    <w:rsid w:val="00906886"/>
    <w:rsid w:val="00906CEA"/>
    <w:rsid w:val="009070E7"/>
    <w:rsid w:val="009072D8"/>
    <w:rsid w:val="0090738A"/>
    <w:rsid w:val="0090785F"/>
    <w:rsid w:val="00907CBA"/>
    <w:rsid w:val="00910B86"/>
    <w:rsid w:val="00910DDE"/>
    <w:rsid w:val="00911780"/>
    <w:rsid w:val="00911BBA"/>
    <w:rsid w:val="0091231D"/>
    <w:rsid w:val="00912E17"/>
    <w:rsid w:val="00912ED5"/>
    <w:rsid w:val="00913102"/>
    <w:rsid w:val="00913129"/>
    <w:rsid w:val="0091383C"/>
    <w:rsid w:val="00913F96"/>
    <w:rsid w:val="0091403B"/>
    <w:rsid w:val="00914D31"/>
    <w:rsid w:val="00914E63"/>
    <w:rsid w:val="0091556D"/>
    <w:rsid w:val="00915926"/>
    <w:rsid w:val="0091595C"/>
    <w:rsid w:val="00915D81"/>
    <w:rsid w:val="00916CED"/>
    <w:rsid w:val="009172B1"/>
    <w:rsid w:val="00920279"/>
    <w:rsid w:val="00920DCD"/>
    <w:rsid w:val="0092102C"/>
    <w:rsid w:val="009210AB"/>
    <w:rsid w:val="009214B0"/>
    <w:rsid w:val="00921785"/>
    <w:rsid w:val="009217D3"/>
    <w:rsid w:val="00921BB3"/>
    <w:rsid w:val="00921CEA"/>
    <w:rsid w:val="00922075"/>
    <w:rsid w:val="009221AE"/>
    <w:rsid w:val="00922A43"/>
    <w:rsid w:val="00922EC3"/>
    <w:rsid w:val="00923270"/>
    <w:rsid w:val="00923457"/>
    <w:rsid w:val="0092347B"/>
    <w:rsid w:val="009246AF"/>
    <w:rsid w:val="00925203"/>
    <w:rsid w:val="009253F7"/>
    <w:rsid w:val="00925576"/>
    <w:rsid w:val="00925890"/>
    <w:rsid w:val="00925A50"/>
    <w:rsid w:val="00925B09"/>
    <w:rsid w:val="00925B70"/>
    <w:rsid w:val="00925D82"/>
    <w:rsid w:val="009266A7"/>
    <w:rsid w:val="00926959"/>
    <w:rsid w:val="0092762D"/>
    <w:rsid w:val="00927BB6"/>
    <w:rsid w:val="00927EBC"/>
    <w:rsid w:val="00927EF5"/>
    <w:rsid w:val="00927F2B"/>
    <w:rsid w:val="0093009F"/>
    <w:rsid w:val="0093061D"/>
    <w:rsid w:val="00930689"/>
    <w:rsid w:val="00930CBF"/>
    <w:rsid w:val="00930E80"/>
    <w:rsid w:val="009311CD"/>
    <w:rsid w:val="0093123C"/>
    <w:rsid w:val="00931686"/>
    <w:rsid w:val="00931796"/>
    <w:rsid w:val="00931DA2"/>
    <w:rsid w:val="009325B4"/>
    <w:rsid w:val="00932F1A"/>
    <w:rsid w:val="0093326C"/>
    <w:rsid w:val="00933DA5"/>
    <w:rsid w:val="00933E60"/>
    <w:rsid w:val="00934722"/>
    <w:rsid w:val="00934ED8"/>
    <w:rsid w:val="00934FBA"/>
    <w:rsid w:val="009353C9"/>
    <w:rsid w:val="009355B0"/>
    <w:rsid w:val="00935697"/>
    <w:rsid w:val="00935F5F"/>
    <w:rsid w:val="009362F0"/>
    <w:rsid w:val="0093669D"/>
    <w:rsid w:val="00937B04"/>
    <w:rsid w:val="0094063B"/>
    <w:rsid w:val="00940AAD"/>
    <w:rsid w:val="00940C31"/>
    <w:rsid w:val="00941302"/>
    <w:rsid w:val="009413EE"/>
    <w:rsid w:val="0094181B"/>
    <w:rsid w:val="00941AA4"/>
    <w:rsid w:val="00942A83"/>
    <w:rsid w:val="00942E12"/>
    <w:rsid w:val="00942F82"/>
    <w:rsid w:val="00943538"/>
    <w:rsid w:val="00944560"/>
    <w:rsid w:val="00944C28"/>
    <w:rsid w:val="00945590"/>
    <w:rsid w:val="00945A07"/>
    <w:rsid w:val="00945F83"/>
    <w:rsid w:val="00946EE9"/>
    <w:rsid w:val="00947647"/>
    <w:rsid w:val="00947B5A"/>
    <w:rsid w:val="0095032B"/>
    <w:rsid w:val="0095223F"/>
    <w:rsid w:val="00952316"/>
    <w:rsid w:val="00952779"/>
    <w:rsid w:val="00952BD8"/>
    <w:rsid w:val="00952D56"/>
    <w:rsid w:val="009530F6"/>
    <w:rsid w:val="009535B7"/>
    <w:rsid w:val="00953730"/>
    <w:rsid w:val="00953787"/>
    <w:rsid w:val="00953B83"/>
    <w:rsid w:val="009542F3"/>
    <w:rsid w:val="009544C3"/>
    <w:rsid w:val="00954A30"/>
    <w:rsid w:val="00954F73"/>
    <w:rsid w:val="00956C0A"/>
    <w:rsid w:val="00956FDC"/>
    <w:rsid w:val="0095723F"/>
    <w:rsid w:val="009575BC"/>
    <w:rsid w:val="00957747"/>
    <w:rsid w:val="00957FAB"/>
    <w:rsid w:val="00957FDF"/>
    <w:rsid w:val="009609B2"/>
    <w:rsid w:val="00960CBC"/>
    <w:rsid w:val="00961179"/>
    <w:rsid w:val="00961675"/>
    <w:rsid w:val="00961ABA"/>
    <w:rsid w:val="009623A0"/>
    <w:rsid w:val="00962991"/>
    <w:rsid w:val="0096413C"/>
    <w:rsid w:val="00964B67"/>
    <w:rsid w:val="00964EDA"/>
    <w:rsid w:val="0096521E"/>
    <w:rsid w:val="009657FD"/>
    <w:rsid w:val="009663D8"/>
    <w:rsid w:val="00966B53"/>
    <w:rsid w:val="00966F9C"/>
    <w:rsid w:val="00967099"/>
    <w:rsid w:val="009671DB"/>
    <w:rsid w:val="009673E1"/>
    <w:rsid w:val="00967790"/>
    <w:rsid w:val="00967C39"/>
    <w:rsid w:val="00970723"/>
    <w:rsid w:val="00971688"/>
    <w:rsid w:val="00972901"/>
    <w:rsid w:val="009730F7"/>
    <w:rsid w:val="009738B0"/>
    <w:rsid w:val="00973B1E"/>
    <w:rsid w:val="00974A0D"/>
    <w:rsid w:val="00974EC9"/>
    <w:rsid w:val="00974ED4"/>
    <w:rsid w:val="0097564C"/>
    <w:rsid w:val="00975F42"/>
    <w:rsid w:val="00976969"/>
    <w:rsid w:val="00977AD8"/>
    <w:rsid w:val="009800B8"/>
    <w:rsid w:val="00981065"/>
    <w:rsid w:val="00981334"/>
    <w:rsid w:val="00981501"/>
    <w:rsid w:val="00981BF9"/>
    <w:rsid w:val="00982368"/>
    <w:rsid w:val="0098245C"/>
    <w:rsid w:val="0098286B"/>
    <w:rsid w:val="0098289E"/>
    <w:rsid w:val="00982A10"/>
    <w:rsid w:val="00983C30"/>
    <w:rsid w:val="0098419E"/>
    <w:rsid w:val="00984B96"/>
    <w:rsid w:val="00984F63"/>
    <w:rsid w:val="00985469"/>
    <w:rsid w:val="00985989"/>
    <w:rsid w:val="00985B68"/>
    <w:rsid w:val="00985C07"/>
    <w:rsid w:val="00985C5E"/>
    <w:rsid w:val="0098741F"/>
    <w:rsid w:val="00987ABF"/>
    <w:rsid w:val="00987F37"/>
    <w:rsid w:val="009904CB"/>
    <w:rsid w:val="00990892"/>
    <w:rsid w:val="00990BD2"/>
    <w:rsid w:val="00990DFC"/>
    <w:rsid w:val="00991366"/>
    <w:rsid w:val="00991549"/>
    <w:rsid w:val="009917C7"/>
    <w:rsid w:val="00991A48"/>
    <w:rsid w:val="00991F77"/>
    <w:rsid w:val="009932EE"/>
    <w:rsid w:val="00993983"/>
    <w:rsid w:val="00993A0E"/>
    <w:rsid w:val="00993E49"/>
    <w:rsid w:val="00994A34"/>
    <w:rsid w:val="00994C10"/>
    <w:rsid w:val="00994C4C"/>
    <w:rsid w:val="0099577E"/>
    <w:rsid w:val="00995AA4"/>
    <w:rsid w:val="009960C6"/>
    <w:rsid w:val="0099615F"/>
    <w:rsid w:val="009968CB"/>
    <w:rsid w:val="00996FEF"/>
    <w:rsid w:val="00997169"/>
    <w:rsid w:val="009976D3"/>
    <w:rsid w:val="009A0B73"/>
    <w:rsid w:val="009A10BD"/>
    <w:rsid w:val="009A2B56"/>
    <w:rsid w:val="009A39E8"/>
    <w:rsid w:val="009A4169"/>
    <w:rsid w:val="009A4A4C"/>
    <w:rsid w:val="009A4DA8"/>
    <w:rsid w:val="009A5655"/>
    <w:rsid w:val="009A5665"/>
    <w:rsid w:val="009A5BB7"/>
    <w:rsid w:val="009A5E8E"/>
    <w:rsid w:val="009A6138"/>
    <w:rsid w:val="009A6664"/>
    <w:rsid w:val="009A6BE7"/>
    <w:rsid w:val="009A6CD2"/>
    <w:rsid w:val="009A6D5A"/>
    <w:rsid w:val="009A720F"/>
    <w:rsid w:val="009A751B"/>
    <w:rsid w:val="009B00CB"/>
    <w:rsid w:val="009B026F"/>
    <w:rsid w:val="009B0C25"/>
    <w:rsid w:val="009B13FC"/>
    <w:rsid w:val="009B1A72"/>
    <w:rsid w:val="009B1BA0"/>
    <w:rsid w:val="009B1C55"/>
    <w:rsid w:val="009B1DA8"/>
    <w:rsid w:val="009B2524"/>
    <w:rsid w:val="009B2534"/>
    <w:rsid w:val="009B2E49"/>
    <w:rsid w:val="009B314A"/>
    <w:rsid w:val="009B3193"/>
    <w:rsid w:val="009B3591"/>
    <w:rsid w:val="009B3774"/>
    <w:rsid w:val="009B4089"/>
    <w:rsid w:val="009B4333"/>
    <w:rsid w:val="009B48F9"/>
    <w:rsid w:val="009B4C86"/>
    <w:rsid w:val="009B4D79"/>
    <w:rsid w:val="009B57CB"/>
    <w:rsid w:val="009B62A5"/>
    <w:rsid w:val="009B6666"/>
    <w:rsid w:val="009B6CB6"/>
    <w:rsid w:val="009B78E6"/>
    <w:rsid w:val="009B7F4F"/>
    <w:rsid w:val="009C101F"/>
    <w:rsid w:val="009C1024"/>
    <w:rsid w:val="009C118F"/>
    <w:rsid w:val="009C11CF"/>
    <w:rsid w:val="009C197D"/>
    <w:rsid w:val="009C1C32"/>
    <w:rsid w:val="009C1D01"/>
    <w:rsid w:val="009C21A8"/>
    <w:rsid w:val="009C2B95"/>
    <w:rsid w:val="009C2C2D"/>
    <w:rsid w:val="009C2FDF"/>
    <w:rsid w:val="009C316B"/>
    <w:rsid w:val="009C3183"/>
    <w:rsid w:val="009C3251"/>
    <w:rsid w:val="009C3654"/>
    <w:rsid w:val="009C36DB"/>
    <w:rsid w:val="009C3C84"/>
    <w:rsid w:val="009C3DCB"/>
    <w:rsid w:val="009C3DEC"/>
    <w:rsid w:val="009C4291"/>
    <w:rsid w:val="009C4A8D"/>
    <w:rsid w:val="009C4ED9"/>
    <w:rsid w:val="009C5008"/>
    <w:rsid w:val="009C5605"/>
    <w:rsid w:val="009C567B"/>
    <w:rsid w:val="009C57F0"/>
    <w:rsid w:val="009C58F1"/>
    <w:rsid w:val="009C5F83"/>
    <w:rsid w:val="009C6BD8"/>
    <w:rsid w:val="009C7280"/>
    <w:rsid w:val="009C7587"/>
    <w:rsid w:val="009C763F"/>
    <w:rsid w:val="009C78BF"/>
    <w:rsid w:val="009C7A77"/>
    <w:rsid w:val="009C7BFE"/>
    <w:rsid w:val="009D027D"/>
    <w:rsid w:val="009D0476"/>
    <w:rsid w:val="009D0986"/>
    <w:rsid w:val="009D0A9C"/>
    <w:rsid w:val="009D0BFC"/>
    <w:rsid w:val="009D165B"/>
    <w:rsid w:val="009D1B65"/>
    <w:rsid w:val="009D1EEB"/>
    <w:rsid w:val="009D339E"/>
    <w:rsid w:val="009D36B2"/>
    <w:rsid w:val="009D3E62"/>
    <w:rsid w:val="009D4313"/>
    <w:rsid w:val="009D4C73"/>
    <w:rsid w:val="009D4E0D"/>
    <w:rsid w:val="009D4F64"/>
    <w:rsid w:val="009D5136"/>
    <w:rsid w:val="009D59CF"/>
    <w:rsid w:val="009D6358"/>
    <w:rsid w:val="009D67CA"/>
    <w:rsid w:val="009D67F6"/>
    <w:rsid w:val="009D700A"/>
    <w:rsid w:val="009D7E9F"/>
    <w:rsid w:val="009E08D7"/>
    <w:rsid w:val="009E14D5"/>
    <w:rsid w:val="009E1581"/>
    <w:rsid w:val="009E2AF3"/>
    <w:rsid w:val="009E2C89"/>
    <w:rsid w:val="009E2D9D"/>
    <w:rsid w:val="009E4086"/>
    <w:rsid w:val="009E4B68"/>
    <w:rsid w:val="009E56C8"/>
    <w:rsid w:val="009E5BC5"/>
    <w:rsid w:val="009E5BE2"/>
    <w:rsid w:val="009E6F04"/>
    <w:rsid w:val="009E77AD"/>
    <w:rsid w:val="009E7D3B"/>
    <w:rsid w:val="009F0690"/>
    <w:rsid w:val="009F1C9D"/>
    <w:rsid w:val="009F1FF3"/>
    <w:rsid w:val="009F25C8"/>
    <w:rsid w:val="009F28E2"/>
    <w:rsid w:val="009F36E0"/>
    <w:rsid w:val="009F3EBA"/>
    <w:rsid w:val="009F4119"/>
    <w:rsid w:val="009F4F7B"/>
    <w:rsid w:val="009F53A0"/>
    <w:rsid w:val="009F53C6"/>
    <w:rsid w:val="009F547F"/>
    <w:rsid w:val="009F6A6C"/>
    <w:rsid w:val="009F6C91"/>
    <w:rsid w:val="009F6DD3"/>
    <w:rsid w:val="009F7BDB"/>
    <w:rsid w:val="00A00701"/>
    <w:rsid w:val="00A0160C"/>
    <w:rsid w:val="00A0172A"/>
    <w:rsid w:val="00A019F2"/>
    <w:rsid w:val="00A01ABF"/>
    <w:rsid w:val="00A01BB1"/>
    <w:rsid w:val="00A027F7"/>
    <w:rsid w:val="00A02B2D"/>
    <w:rsid w:val="00A02EB6"/>
    <w:rsid w:val="00A03856"/>
    <w:rsid w:val="00A03A6E"/>
    <w:rsid w:val="00A03FCB"/>
    <w:rsid w:val="00A0405A"/>
    <w:rsid w:val="00A042A8"/>
    <w:rsid w:val="00A04424"/>
    <w:rsid w:val="00A05F7B"/>
    <w:rsid w:val="00A061A5"/>
    <w:rsid w:val="00A062A1"/>
    <w:rsid w:val="00A06E87"/>
    <w:rsid w:val="00A0769F"/>
    <w:rsid w:val="00A07870"/>
    <w:rsid w:val="00A07D9F"/>
    <w:rsid w:val="00A1011A"/>
    <w:rsid w:val="00A10395"/>
    <w:rsid w:val="00A103E2"/>
    <w:rsid w:val="00A10A4A"/>
    <w:rsid w:val="00A11153"/>
    <w:rsid w:val="00A11DEC"/>
    <w:rsid w:val="00A12163"/>
    <w:rsid w:val="00A12D37"/>
    <w:rsid w:val="00A13E64"/>
    <w:rsid w:val="00A13EAB"/>
    <w:rsid w:val="00A141F5"/>
    <w:rsid w:val="00A14571"/>
    <w:rsid w:val="00A14687"/>
    <w:rsid w:val="00A1468E"/>
    <w:rsid w:val="00A15393"/>
    <w:rsid w:val="00A153BC"/>
    <w:rsid w:val="00A15B70"/>
    <w:rsid w:val="00A15DB2"/>
    <w:rsid w:val="00A15FEC"/>
    <w:rsid w:val="00A161C4"/>
    <w:rsid w:val="00A161DE"/>
    <w:rsid w:val="00A16284"/>
    <w:rsid w:val="00A1770B"/>
    <w:rsid w:val="00A1774A"/>
    <w:rsid w:val="00A17ACE"/>
    <w:rsid w:val="00A17B34"/>
    <w:rsid w:val="00A17C43"/>
    <w:rsid w:val="00A17E60"/>
    <w:rsid w:val="00A2014B"/>
    <w:rsid w:val="00A2015B"/>
    <w:rsid w:val="00A20444"/>
    <w:rsid w:val="00A20AE6"/>
    <w:rsid w:val="00A20D25"/>
    <w:rsid w:val="00A21A9B"/>
    <w:rsid w:val="00A2319D"/>
    <w:rsid w:val="00A232DC"/>
    <w:rsid w:val="00A23BE8"/>
    <w:rsid w:val="00A24199"/>
    <w:rsid w:val="00A24FA7"/>
    <w:rsid w:val="00A25196"/>
    <w:rsid w:val="00A25515"/>
    <w:rsid w:val="00A25B88"/>
    <w:rsid w:val="00A260D3"/>
    <w:rsid w:val="00A26389"/>
    <w:rsid w:val="00A274E6"/>
    <w:rsid w:val="00A277C7"/>
    <w:rsid w:val="00A27DC2"/>
    <w:rsid w:val="00A30320"/>
    <w:rsid w:val="00A3061E"/>
    <w:rsid w:val="00A308CA"/>
    <w:rsid w:val="00A30F8E"/>
    <w:rsid w:val="00A30FD0"/>
    <w:rsid w:val="00A313AD"/>
    <w:rsid w:val="00A31893"/>
    <w:rsid w:val="00A319FF"/>
    <w:rsid w:val="00A31BB8"/>
    <w:rsid w:val="00A3239F"/>
    <w:rsid w:val="00A324A2"/>
    <w:rsid w:val="00A326CE"/>
    <w:rsid w:val="00A327C7"/>
    <w:rsid w:val="00A3347C"/>
    <w:rsid w:val="00A33A10"/>
    <w:rsid w:val="00A33DF0"/>
    <w:rsid w:val="00A33DF2"/>
    <w:rsid w:val="00A33F0E"/>
    <w:rsid w:val="00A348B9"/>
    <w:rsid w:val="00A34A30"/>
    <w:rsid w:val="00A34F9A"/>
    <w:rsid w:val="00A3547C"/>
    <w:rsid w:val="00A35F07"/>
    <w:rsid w:val="00A36F1D"/>
    <w:rsid w:val="00A371E3"/>
    <w:rsid w:val="00A373FD"/>
    <w:rsid w:val="00A3758B"/>
    <w:rsid w:val="00A37EED"/>
    <w:rsid w:val="00A40565"/>
    <w:rsid w:val="00A4079C"/>
    <w:rsid w:val="00A41DE8"/>
    <w:rsid w:val="00A41EA8"/>
    <w:rsid w:val="00A42CEC"/>
    <w:rsid w:val="00A43500"/>
    <w:rsid w:val="00A43F42"/>
    <w:rsid w:val="00A44029"/>
    <w:rsid w:val="00A44622"/>
    <w:rsid w:val="00A446A8"/>
    <w:rsid w:val="00A450F4"/>
    <w:rsid w:val="00A45107"/>
    <w:rsid w:val="00A45CAA"/>
    <w:rsid w:val="00A4636E"/>
    <w:rsid w:val="00A4650C"/>
    <w:rsid w:val="00A468E0"/>
    <w:rsid w:val="00A46B04"/>
    <w:rsid w:val="00A47354"/>
    <w:rsid w:val="00A47622"/>
    <w:rsid w:val="00A47BDF"/>
    <w:rsid w:val="00A47ECB"/>
    <w:rsid w:val="00A50F0E"/>
    <w:rsid w:val="00A510DB"/>
    <w:rsid w:val="00A5156D"/>
    <w:rsid w:val="00A51861"/>
    <w:rsid w:val="00A51D94"/>
    <w:rsid w:val="00A51FA3"/>
    <w:rsid w:val="00A5256F"/>
    <w:rsid w:val="00A52814"/>
    <w:rsid w:val="00A52D7F"/>
    <w:rsid w:val="00A52D94"/>
    <w:rsid w:val="00A52D98"/>
    <w:rsid w:val="00A52EC3"/>
    <w:rsid w:val="00A531B0"/>
    <w:rsid w:val="00A53B8D"/>
    <w:rsid w:val="00A53F9C"/>
    <w:rsid w:val="00A53FA4"/>
    <w:rsid w:val="00A54222"/>
    <w:rsid w:val="00A54D0F"/>
    <w:rsid w:val="00A557B5"/>
    <w:rsid w:val="00A55CA9"/>
    <w:rsid w:val="00A55D46"/>
    <w:rsid w:val="00A567B0"/>
    <w:rsid w:val="00A577ED"/>
    <w:rsid w:val="00A578D0"/>
    <w:rsid w:val="00A57C8B"/>
    <w:rsid w:val="00A60398"/>
    <w:rsid w:val="00A61232"/>
    <w:rsid w:val="00A612C9"/>
    <w:rsid w:val="00A612ED"/>
    <w:rsid w:val="00A616AF"/>
    <w:rsid w:val="00A61F06"/>
    <w:rsid w:val="00A6213F"/>
    <w:rsid w:val="00A622A0"/>
    <w:rsid w:val="00A62596"/>
    <w:rsid w:val="00A62A63"/>
    <w:rsid w:val="00A6309A"/>
    <w:rsid w:val="00A631C3"/>
    <w:rsid w:val="00A63578"/>
    <w:rsid w:val="00A63959"/>
    <w:rsid w:val="00A6395F"/>
    <w:rsid w:val="00A643D4"/>
    <w:rsid w:val="00A64620"/>
    <w:rsid w:val="00A64734"/>
    <w:rsid w:val="00A64ABF"/>
    <w:rsid w:val="00A64EF0"/>
    <w:rsid w:val="00A651F6"/>
    <w:rsid w:val="00A65C5E"/>
    <w:rsid w:val="00A66530"/>
    <w:rsid w:val="00A66A96"/>
    <w:rsid w:val="00A6755E"/>
    <w:rsid w:val="00A67951"/>
    <w:rsid w:val="00A67BC9"/>
    <w:rsid w:val="00A67DF6"/>
    <w:rsid w:val="00A7006C"/>
    <w:rsid w:val="00A70218"/>
    <w:rsid w:val="00A709AC"/>
    <w:rsid w:val="00A70AD9"/>
    <w:rsid w:val="00A70F9C"/>
    <w:rsid w:val="00A712F0"/>
    <w:rsid w:val="00A7188A"/>
    <w:rsid w:val="00A71F06"/>
    <w:rsid w:val="00A7278E"/>
    <w:rsid w:val="00A73867"/>
    <w:rsid w:val="00A73DF0"/>
    <w:rsid w:val="00A73FC0"/>
    <w:rsid w:val="00A74038"/>
    <w:rsid w:val="00A757A3"/>
    <w:rsid w:val="00A75C0D"/>
    <w:rsid w:val="00A75E9F"/>
    <w:rsid w:val="00A76264"/>
    <w:rsid w:val="00A764CE"/>
    <w:rsid w:val="00A76FA6"/>
    <w:rsid w:val="00A77132"/>
    <w:rsid w:val="00A81293"/>
    <w:rsid w:val="00A81310"/>
    <w:rsid w:val="00A81797"/>
    <w:rsid w:val="00A81B14"/>
    <w:rsid w:val="00A81DB3"/>
    <w:rsid w:val="00A821F1"/>
    <w:rsid w:val="00A82BBD"/>
    <w:rsid w:val="00A82F57"/>
    <w:rsid w:val="00A82FAD"/>
    <w:rsid w:val="00A83065"/>
    <w:rsid w:val="00A83388"/>
    <w:rsid w:val="00A8360F"/>
    <w:rsid w:val="00A85831"/>
    <w:rsid w:val="00A85E60"/>
    <w:rsid w:val="00A86620"/>
    <w:rsid w:val="00A86764"/>
    <w:rsid w:val="00A870B3"/>
    <w:rsid w:val="00A872D4"/>
    <w:rsid w:val="00A8730A"/>
    <w:rsid w:val="00A87722"/>
    <w:rsid w:val="00A877DE"/>
    <w:rsid w:val="00A87839"/>
    <w:rsid w:val="00A878E0"/>
    <w:rsid w:val="00A8797B"/>
    <w:rsid w:val="00A903EC"/>
    <w:rsid w:val="00A90B24"/>
    <w:rsid w:val="00A90EB0"/>
    <w:rsid w:val="00A91204"/>
    <w:rsid w:val="00A9132E"/>
    <w:rsid w:val="00A91389"/>
    <w:rsid w:val="00A917DE"/>
    <w:rsid w:val="00A92070"/>
    <w:rsid w:val="00A9263D"/>
    <w:rsid w:val="00A92906"/>
    <w:rsid w:val="00A92B87"/>
    <w:rsid w:val="00A92F6A"/>
    <w:rsid w:val="00A930B7"/>
    <w:rsid w:val="00A93B59"/>
    <w:rsid w:val="00A94DD7"/>
    <w:rsid w:val="00A94F55"/>
    <w:rsid w:val="00A95144"/>
    <w:rsid w:val="00A953BD"/>
    <w:rsid w:val="00A953F3"/>
    <w:rsid w:val="00A95E0A"/>
    <w:rsid w:val="00A9605F"/>
    <w:rsid w:val="00A96293"/>
    <w:rsid w:val="00A968FD"/>
    <w:rsid w:val="00A96CF0"/>
    <w:rsid w:val="00A9732D"/>
    <w:rsid w:val="00A97ED3"/>
    <w:rsid w:val="00AA02CE"/>
    <w:rsid w:val="00AA054F"/>
    <w:rsid w:val="00AA0E13"/>
    <w:rsid w:val="00AA1CCA"/>
    <w:rsid w:val="00AA2B9C"/>
    <w:rsid w:val="00AA3A62"/>
    <w:rsid w:val="00AA4647"/>
    <w:rsid w:val="00AA4717"/>
    <w:rsid w:val="00AA47C0"/>
    <w:rsid w:val="00AA4A7C"/>
    <w:rsid w:val="00AA4B3C"/>
    <w:rsid w:val="00AA4C4C"/>
    <w:rsid w:val="00AA50F5"/>
    <w:rsid w:val="00AA5273"/>
    <w:rsid w:val="00AA580C"/>
    <w:rsid w:val="00AA69AA"/>
    <w:rsid w:val="00AA7462"/>
    <w:rsid w:val="00AA74DA"/>
    <w:rsid w:val="00AA7753"/>
    <w:rsid w:val="00AA7A84"/>
    <w:rsid w:val="00AA7E04"/>
    <w:rsid w:val="00AB0207"/>
    <w:rsid w:val="00AB1037"/>
    <w:rsid w:val="00AB1335"/>
    <w:rsid w:val="00AB196A"/>
    <w:rsid w:val="00AB2240"/>
    <w:rsid w:val="00AB2367"/>
    <w:rsid w:val="00AB2F87"/>
    <w:rsid w:val="00AB31EC"/>
    <w:rsid w:val="00AB363C"/>
    <w:rsid w:val="00AB3CCD"/>
    <w:rsid w:val="00AB491A"/>
    <w:rsid w:val="00AB4A30"/>
    <w:rsid w:val="00AB54C3"/>
    <w:rsid w:val="00AB6D2D"/>
    <w:rsid w:val="00AB6E8D"/>
    <w:rsid w:val="00AB7712"/>
    <w:rsid w:val="00AC16D5"/>
    <w:rsid w:val="00AC29FA"/>
    <w:rsid w:val="00AC2A37"/>
    <w:rsid w:val="00AC33C4"/>
    <w:rsid w:val="00AC362C"/>
    <w:rsid w:val="00AC3634"/>
    <w:rsid w:val="00AC36B6"/>
    <w:rsid w:val="00AC3A3E"/>
    <w:rsid w:val="00AC3BD4"/>
    <w:rsid w:val="00AC3C6C"/>
    <w:rsid w:val="00AC3FA6"/>
    <w:rsid w:val="00AC4389"/>
    <w:rsid w:val="00AC4A59"/>
    <w:rsid w:val="00AC6614"/>
    <w:rsid w:val="00AC6DEB"/>
    <w:rsid w:val="00AC74DE"/>
    <w:rsid w:val="00AC798F"/>
    <w:rsid w:val="00AC7B9A"/>
    <w:rsid w:val="00AD0545"/>
    <w:rsid w:val="00AD07B0"/>
    <w:rsid w:val="00AD0A52"/>
    <w:rsid w:val="00AD0D08"/>
    <w:rsid w:val="00AD0DDD"/>
    <w:rsid w:val="00AD13ED"/>
    <w:rsid w:val="00AD1408"/>
    <w:rsid w:val="00AD1966"/>
    <w:rsid w:val="00AD2DA1"/>
    <w:rsid w:val="00AD3915"/>
    <w:rsid w:val="00AD3B29"/>
    <w:rsid w:val="00AD4028"/>
    <w:rsid w:val="00AD4B62"/>
    <w:rsid w:val="00AD58F3"/>
    <w:rsid w:val="00AD5D23"/>
    <w:rsid w:val="00AD5DBB"/>
    <w:rsid w:val="00AD6B40"/>
    <w:rsid w:val="00AD6CFB"/>
    <w:rsid w:val="00AD736B"/>
    <w:rsid w:val="00AD74A4"/>
    <w:rsid w:val="00AD7649"/>
    <w:rsid w:val="00AD79FA"/>
    <w:rsid w:val="00AE0D78"/>
    <w:rsid w:val="00AE17CE"/>
    <w:rsid w:val="00AE1D79"/>
    <w:rsid w:val="00AE2952"/>
    <w:rsid w:val="00AE2B9F"/>
    <w:rsid w:val="00AE2E42"/>
    <w:rsid w:val="00AE326F"/>
    <w:rsid w:val="00AE34B4"/>
    <w:rsid w:val="00AE3562"/>
    <w:rsid w:val="00AE39F8"/>
    <w:rsid w:val="00AE3E66"/>
    <w:rsid w:val="00AE3F3C"/>
    <w:rsid w:val="00AE4565"/>
    <w:rsid w:val="00AE45B8"/>
    <w:rsid w:val="00AE4617"/>
    <w:rsid w:val="00AE4732"/>
    <w:rsid w:val="00AE48E3"/>
    <w:rsid w:val="00AE48EE"/>
    <w:rsid w:val="00AE5BCE"/>
    <w:rsid w:val="00AE6D93"/>
    <w:rsid w:val="00AE6F1A"/>
    <w:rsid w:val="00AE7796"/>
    <w:rsid w:val="00AE7801"/>
    <w:rsid w:val="00AE791A"/>
    <w:rsid w:val="00AE79C7"/>
    <w:rsid w:val="00AE7E59"/>
    <w:rsid w:val="00AF07A0"/>
    <w:rsid w:val="00AF0F65"/>
    <w:rsid w:val="00AF111C"/>
    <w:rsid w:val="00AF1C3F"/>
    <w:rsid w:val="00AF1E38"/>
    <w:rsid w:val="00AF2C59"/>
    <w:rsid w:val="00AF2E79"/>
    <w:rsid w:val="00AF31B6"/>
    <w:rsid w:val="00AF3348"/>
    <w:rsid w:val="00AF39A8"/>
    <w:rsid w:val="00AF413C"/>
    <w:rsid w:val="00AF4A41"/>
    <w:rsid w:val="00AF4BED"/>
    <w:rsid w:val="00AF52A4"/>
    <w:rsid w:val="00AF577A"/>
    <w:rsid w:val="00AF5989"/>
    <w:rsid w:val="00AF60C7"/>
    <w:rsid w:val="00AF617A"/>
    <w:rsid w:val="00AF69B0"/>
    <w:rsid w:val="00AF72CF"/>
    <w:rsid w:val="00AF7A19"/>
    <w:rsid w:val="00AF7E6A"/>
    <w:rsid w:val="00B0028E"/>
    <w:rsid w:val="00B002B4"/>
    <w:rsid w:val="00B00533"/>
    <w:rsid w:val="00B0099F"/>
    <w:rsid w:val="00B009CE"/>
    <w:rsid w:val="00B00E00"/>
    <w:rsid w:val="00B00EDD"/>
    <w:rsid w:val="00B01D22"/>
    <w:rsid w:val="00B03413"/>
    <w:rsid w:val="00B0387E"/>
    <w:rsid w:val="00B03CEE"/>
    <w:rsid w:val="00B03E1E"/>
    <w:rsid w:val="00B042CE"/>
    <w:rsid w:val="00B0563F"/>
    <w:rsid w:val="00B059A4"/>
    <w:rsid w:val="00B05AE9"/>
    <w:rsid w:val="00B05B0C"/>
    <w:rsid w:val="00B066AC"/>
    <w:rsid w:val="00B06B4D"/>
    <w:rsid w:val="00B07694"/>
    <w:rsid w:val="00B07AEF"/>
    <w:rsid w:val="00B1054B"/>
    <w:rsid w:val="00B10A8F"/>
    <w:rsid w:val="00B10E39"/>
    <w:rsid w:val="00B10F69"/>
    <w:rsid w:val="00B113BA"/>
    <w:rsid w:val="00B116F1"/>
    <w:rsid w:val="00B118CF"/>
    <w:rsid w:val="00B11D9D"/>
    <w:rsid w:val="00B11DD4"/>
    <w:rsid w:val="00B12088"/>
    <w:rsid w:val="00B120AC"/>
    <w:rsid w:val="00B12393"/>
    <w:rsid w:val="00B1252D"/>
    <w:rsid w:val="00B12C2B"/>
    <w:rsid w:val="00B13829"/>
    <w:rsid w:val="00B13F94"/>
    <w:rsid w:val="00B14024"/>
    <w:rsid w:val="00B1484E"/>
    <w:rsid w:val="00B153E4"/>
    <w:rsid w:val="00B15469"/>
    <w:rsid w:val="00B15BC3"/>
    <w:rsid w:val="00B15C71"/>
    <w:rsid w:val="00B15F81"/>
    <w:rsid w:val="00B161C6"/>
    <w:rsid w:val="00B161D8"/>
    <w:rsid w:val="00B16B84"/>
    <w:rsid w:val="00B16C5A"/>
    <w:rsid w:val="00B1757C"/>
    <w:rsid w:val="00B17CEF"/>
    <w:rsid w:val="00B205F6"/>
    <w:rsid w:val="00B209D2"/>
    <w:rsid w:val="00B20A2F"/>
    <w:rsid w:val="00B215D9"/>
    <w:rsid w:val="00B21667"/>
    <w:rsid w:val="00B21996"/>
    <w:rsid w:val="00B21C82"/>
    <w:rsid w:val="00B2204F"/>
    <w:rsid w:val="00B2224B"/>
    <w:rsid w:val="00B2239C"/>
    <w:rsid w:val="00B223EC"/>
    <w:rsid w:val="00B2250C"/>
    <w:rsid w:val="00B22A35"/>
    <w:rsid w:val="00B22AE7"/>
    <w:rsid w:val="00B22E75"/>
    <w:rsid w:val="00B24381"/>
    <w:rsid w:val="00B24554"/>
    <w:rsid w:val="00B24C11"/>
    <w:rsid w:val="00B24D1A"/>
    <w:rsid w:val="00B2554E"/>
    <w:rsid w:val="00B2592B"/>
    <w:rsid w:val="00B2638E"/>
    <w:rsid w:val="00B26715"/>
    <w:rsid w:val="00B27025"/>
    <w:rsid w:val="00B2791C"/>
    <w:rsid w:val="00B27B35"/>
    <w:rsid w:val="00B27D96"/>
    <w:rsid w:val="00B27DB5"/>
    <w:rsid w:val="00B30805"/>
    <w:rsid w:val="00B308A3"/>
    <w:rsid w:val="00B30F58"/>
    <w:rsid w:val="00B3133A"/>
    <w:rsid w:val="00B31E9F"/>
    <w:rsid w:val="00B327E9"/>
    <w:rsid w:val="00B32948"/>
    <w:rsid w:val="00B32D63"/>
    <w:rsid w:val="00B32E8D"/>
    <w:rsid w:val="00B32F3F"/>
    <w:rsid w:val="00B336EB"/>
    <w:rsid w:val="00B33AAD"/>
    <w:rsid w:val="00B33D59"/>
    <w:rsid w:val="00B3414E"/>
    <w:rsid w:val="00B341E2"/>
    <w:rsid w:val="00B345FA"/>
    <w:rsid w:val="00B34BE5"/>
    <w:rsid w:val="00B355CB"/>
    <w:rsid w:val="00B35CDA"/>
    <w:rsid w:val="00B35E0A"/>
    <w:rsid w:val="00B3669D"/>
    <w:rsid w:val="00B36873"/>
    <w:rsid w:val="00B36AE6"/>
    <w:rsid w:val="00B36DF3"/>
    <w:rsid w:val="00B372A6"/>
    <w:rsid w:val="00B37F86"/>
    <w:rsid w:val="00B40E7B"/>
    <w:rsid w:val="00B411B1"/>
    <w:rsid w:val="00B41435"/>
    <w:rsid w:val="00B41CAD"/>
    <w:rsid w:val="00B42668"/>
    <w:rsid w:val="00B42BA7"/>
    <w:rsid w:val="00B42FB6"/>
    <w:rsid w:val="00B43142"/>
    <w:rsid w:val="00B43503"/>
    <w:rsid w:val="00B43D37"/>
    <w:rsid w:val="00B440A5"/>
    <w:rsid w:val="00B447ED"/>
    <w:rsid w:val="00B44EBF"/>
    <w:rsid w:val="00B451FB"/>
    <w:rsid w:val="00B454A6"/>
    <w:rsid w:val="00B454DB"/>
    <w:rsid w:val="00B45519"/>
    <w:rsid w:val="00B45E64"/>
    <w:rsid w:val="00B4783D"/>
    <w:rsid w:val="00B47954"/>
    <w:rsid w:val="00B5009E"/>
    <w:rsid w:val="00B518E4"/>
    <w:rsid w:val="00B51A54"/>
    <w:rsid w:val="00B51A7D"/>
    <w:rsid w:val="00B51AE8"/>
    <w:rsid w:val="00B51F83"/>
    <w:rsid w:val="00B5207C"/>
    <w:rsid w:val="00B52325"/>
    <w:rsid w:val="00B52B73"/>
    <w:rsid w:val="00B52F61"/>
    <w:rsid w:val="00B536F5"/>
    <w:rsid w:val="00B53C29"/>
    <w:rsid w:val="00B53FF6"/>
    <w:rsid w:val="00B54534"/>
    <w:rsid w:val="00B54960"/>
    <w:rsid w:val="00B54AE7"/>
    <w:rsid w:val="00B54F30"/>
    <w:rsid w:val="00B55905"/>
    <w:rsid w:val="00B56808"/>
    <w:rsid w:val="00B56B1D"/>
    <w:rsid w:val="00B5799D"/>
    <w:rsid w:val="00B57DC5"/>
    <w:rsid w:val="00B57E95"/>
    <w:rsid w:val="00B600BE"/>
    <w:rsid w:val="00B605CE"/>
    <w:rsid w:val="00B60C78"/>
    <w:rsid w:val="00B61464"/>
    <w:rsid w:val="00B6147A"/>
    <w:rsid w:val="00B618C5"/>
    <w:rsid w:val="00B61900"/>
    <w:rsid w:val="00B61BA9"/>
    <w:rsid w:val="00B61BB2"/>
    <w:rsid w:val="00B61C74"/>
    <w:rsid w:val="00B61C89"/>
    <w:rsid w:val="00B625F1"/>
    <w:rsid w:val="00B6274A"/>
    <w:rsid w:val="00B62914"/>
    <w:rsid w:val="00B62AAC"/>
    <w:rsid w:val="00B62CE2"/>
    <w:rsid w:val="00B63F0E"/>
    <w:rsid w:val="00B63F4A"/>
    <w:rsid w:val="00B64421"/>
    <w:rsid w:val="00B64A84"/>
    <w:rsid w:val="00B65428"/>
    <w:rsid w:val="00B65FF2"/>
    <w:rsid w:val="00B6603E"/>
    <w:rsid w:val="00B661AE"/>
    <w:rsid w:val="00B66928"/>
    <w:rsid w:val="00B66A3E"/>
    <w:rsid w:val="00B66AF8"/>
    <w:rsid w:val="00B67311"/>
    <w:rsid w:val="00B67B4A"/>
    <w:rsid w:val="00B67DD3"/>
    <w:rsid w:val="00B70C05"/>
    <w:rsid w:val="00B70D63"/>
    <w:rsid w:val="00B7103A"/>
    <w:rsid w:val="00B71840"/>
    <w:rsid w:val="00B71C61"/>
    <w:rsid w:val="00B71F3F"/>
    <w:rsid w:val="00B720D6"/>
    <w:rsid w:val="00B729FE"/>
    <w:rsid w:val="00B72A09"/>
    <w:rsid w:val="00B72F2A"/>
    <w:rsid w:val="00B7305A"/>
    <w:rsid w:val="00B73ED6"/>
    <w:rsid w:val="00B75058"/>
    <w:rsid w:val="00B75624"/>
    <w:rsid w:val="00B75AB2"/>
    <w:rsid w:val="00B761ED"/>
    <w:rsid w:val="00B763B8"/>
    <w:rsid w:val="00B76510"/>
    <w:rsid w:val="00B76525"/>
    <w:rsid w:val="00B7684F"/>
    <w:rsid w:val="00B769F8"/>
    <w:rsid w:val="00B76C04"/>
    <w:rsid w:val="00B774B2"/>
    <w:rsid w:val="00B775B5"/>
    <w:rsid w:val="00B778AB"/>
    <w:rsid w:val="00B80BFE"/>
    <w:rsid w:val="00B812A0"/>
    <w:rsid w:val="00B81DB4"/>
    <w:rsid w:val="00B825BF"/>
    <w:rsid w:val="00B8282C"/>
    <w:rsid w:val="00B82893"/>
    <w:rsid w:val="00B830B1"/>
    <w:rsid w:val="00B83336"/>
    <w:rsid w:val="00B83529"/>
    <w:rsid w:val="00B84015"/>
    <w:rsid w:val="00B842C7"/>
    <w:rsid w:val="00B84B2C"/>
    <w:rsid w:val="00B84CC5"/>
    <w:rsid w:val="00B852BF"/>
    <w:rsid w:val="00B85D12"/>
    <w:rsid w:val="00B86897"/>
    <w:rsid w:val="00B86C75"/>
    <w:rsid w:val="00B87E0E"/>
    <w:rsid w:val="00B9079F"/>
    <w:rsid w:val="00B909A3"/>
    <w:rsid w:val="00B90DB9"/>
    <w:rsid w:val="00B90E75"/>
    <w:rsid w:val="00B91156"/>
    <w:rsid w:val="00B91461"/>
    <w:rsid w:val="00B91BC8"/>
    <w:rsid w:val="00B92AB2"/>
    <w:rsid w:val="00B9351A"/>
    <w:rsid w:val="00B93680"/>
    <w:rsid w:val="00B93FCD"/>
    <w:rsid w:val="00B94026"/>
    <w:rsid w:val="00B941B8"/>
    <w:rsid w:val="00B9422D"/>
    <w:rsid w:val="00B9462F"/>
    <w:rsid w:val="00B94B64"/>
    <w:rsid w:val="00B94BD0"/>
    <w:rsid w:val="00B94E77"/>
    <w:rsid w:val="00B9526D"/>
    <w:rsid w:val="00B954E5"/>
    <w:rsid w:val="00B9553C"/>
    <w:rsid w:val="00B956AB"/>
    <w:rsid w:val="00B95864"/>
    <w:rsid w:val="00B95BD5"/>
    <w:rsid w:val="00B95EA7"/>
    <w:rsid w:val="00B95F3E"/>
    <w:rsid w:val="00B96144"/>
    <w:rsid w:val="00B96252"/>
    <w:rsid w:val="00B96522"/>
    <w:rsid w:val="00B96544"/>
    <w:rsid w:val="00B96668"/>
    <w:rsid w:val="00B968C6"/>
    <w:rsid w:val="00B97199"/>
    <w:rsid w:val="00BA01BB"/>
    <w:rsid w:val="00BA0764"/>
    <w:rsid w:val="00BA0B73"/>
    <w:rsid w:val="00BA0BDA"/>
    <w:rsid w:val="00BA1773"/>
    <w:rsid w:val="00BA1785"/>
    <w:rsid w:val="00BA18FD"/>
    <w:rsid w:val="00BA23D5"/>
    <w:rsid w:val="00BA25EA"/>
    <w:rsid w:val="00BA2613"/>
    <w:rsid w:val="00BA277A"/>
    <w:rsid w:val="00BA282F"/>
    <w:rsid w:val="00BA294E"/>
    <w:rsid w:val="00BA2A48"/>
    <w:rsid w:val="00BA2B27"/>
    <w:rsid w:val="00BA2F91"/>
    <w:rsid w:val="00BA2FAA"/>
    <w:rsid w:val="00BA3335"/>
    <w:rsid w:val="00BA354B"/>
    <w:rsid w:val="00BA3AD6"/>
    <w:rsid w:val="00BA4C73"/>
    <w:rsid w:val="00BA5201"/>
    <w:rsid w:val="00BA5271"/>
    <w:rsid w:val="00BA54D6"/>
    <w:rsid w:val="00BA5605"/>
    <w:rsid w:val="00BA5E27"/>
    <w:rsid w:val="00BA639C"/>
    <w:rsid w:val="00BA648F"/>
    <w:rsid w:val="00BA6802"/>
    <w:rsid w:val="00BA7885"/>
    <w:rsid w:val="00BB0135"/>
    <w:rsid w:val="00BB0671"/>
    <w:rsid w:val="00BB08CF"/>
    <w:rsid w:val="00BB0B80"/>
    <w:rsid w:val="00BB0DEE"/>
    <w:rsid w:val="00BB0FC6"/>
    <w:rsid w:val="00BB14EC"/>
    <w:rsid w:val="00BB1757"/>
    <w:rsid w:val="00BB19DD"/>
    <w:rsid w:val="00BB1B6E"/>
    <w:rsid w:val="00BB1BAE"/>
    <w:rsid w:val="00BB32A1"/>
    <w:rsid w:val="00BB32F6"/>
    <w:rsid w:val="00BB3483"/>
    <w:rsid w:val="00BB39C6"/>
    <w:rsid w:val="00BB3AC7"/>
    <w:rsid w:val="00BB4707"/>
    <w:rsid w:val="00BB66F3"/>
    <w:rsid w:val="00BB6AF5"/>
    <w:rsid w:val="00BB6D45"/>
    <w:rsid w:val="00BB6E72"/>
    <w:rsid w:val="00BB70D2"/>
    <w:rsid w:val="00BB7A0F"/>
    <w:rsid w:val="00BB7DDF"/>
    <w:rsid w:val="00BC0221"/>
    <w:rsid w:val="00BC03EB"/>
    <w:rsid w:val="00BC09E9"/>
    <w:rsid w:val="00BC09EC"/>
    <w:rsid w:val="00BC15FB"/>
    <w:rsid w:val="00BC17F8"/>
    <w:rsid w:val="00BC1CAB"/>
    <w:rsid w:val="00BC1DE2"/>
    <w:rsid w:val="00BC22C1"/>
    <w:rsid w:val="00BC28DF"/>
    <w:rsid w:val="00BC290F"/>
    <w:rsid w:val="00BC2A8B"/>
    <w:rsid w:val="00BC2DB3"/>
    <w:rsid w:val="00BC2FAF"/>
    <w:rsid w:val="00BC3216"/>
    <w:rsid w:val="00BC32CF"/>
    <w:rsid w:val="00BC3B2D"/>
    <w:rsid w:val="00BC3B60"/>
    <w:rsid w:val="00BC3EF8"/>
    <w:rsid w:val="00BC40AD"/>
    <w:rsid w:val="00BC54C5"/>
    <w:rsid w:val="00BC5F22"/>
    <w:rsid w:val="00BC658B"/>
    <w:rsid w:val="00BC74C2"/>
    <w:rsid w:val="00BC7661"/>
    <w:rsid w:val="00BC7A4F"/>
    <w:rsid w:val="00BC7F7F"/>
    <w:rsid w:val="00BD01F8"/>
    <w:rsid w:val="00BD07C0"/>
    <w:rsid w:val="00BD07F6"/>
    <w:rsid w:val="00BD0DE0"/>
    <w:rsid w:val="00BD0E9F"/>
    <w:rsid w:val="00BD1A9A"/>
    <w:rsid w:val="00BD1ACF"/>
    <w:rsid w:val="00BD23FF"/>
    <w:rsid w:val="00BD2A50"/>
    <w:rsid w:val="00BD3AD7"/>
    <w:rsid w:val="00BD3CF2"/>
    <w:rsid w:val="00BD409C"/>
    <w:rsid w:val="00BD4197"/>
    <w:rsid w:val="00BD4617"/>
    <w:rsid w:val="00BD4916"/>
    <w:rsid w:val="00BD5062"/>
    <w:rsid w:val="00BD5643"/>
    <w:rsid w:val="00BD567A"/>
    <w:rsid w:val="00BD56C5"/>
    <w:rsid w:val="00BD5B7B"/>
    <w:rsid w:val="00BD6FDA"/>
    <w:rsid w:val="00BD7187"/>
    <w:rsid w:val="00BD7531"/>
    <w:rsid w:val="00BD7F82"/>
    <w:rsid w:val="00BE112E"/>
    <w:rsid w:val="00BE17FB"/>
    <w:rsid w:val="00BE1843"/>
    <w:rsid w:val="00BE1C91"/>
    <w:rsid w:val="00BE1DCF"/>
    <w:rsid w:val="00BE232A"/>
    <w:rsid w:val="00BE2722"/>
    <w:rsid w:val="00BE277B"/>
    <w:rsid w:val="00BE29DA"/>
    <w:rsid w:val="00BE2BF8"/>
    <w:rsid w:val="00BE3403"/>
    <w:rsid w:val="00BE35C7"/>
    <w:rsid w:val="00BE3801"/>
    <w:rsid w:val="00BE4771"/>
    <w:rsid w:val="00BE54F1"/>
    <w:rsid w:val="00BE58C7"/>
    <w:rsid w:val="00BE5EF3"/>
    <w:rsid w:val="00BE6434"/>
    <w:rsid w:val="00BE64F1"/>
    <w:rsid w:val="00BE6586"/>
    <w:rsid w:val="00BE7123"/>
    <w:rsid w:val="00BE7333"/>
    <w:rsid w:val="00BE76AB"/>
    <w:rsid w:val="00BE7E37"/>
    <w:rsid w:val="00BE7ECB"/>
    <w:rsid w:val="00BF0250"/>
    <w:rsid w:val="00BF0600"/>
    <w:rsid w:val="00BF0720"/>
    <w:rsid w:val="00BF07A3"/>
    <w:rsid w:val="00BF0A87"/>
    <w:rsid w:val="00BF0D1F"/>
    <w:rsid w:val="00BF2517"/>
    <w:rsid w:val="00BF2834"/>
    <w:rsid w:val="00BF2C07"/>
    <w:rsid w:val="00BF2E0E"/>
    <w:rsid w:val="00BF2F09"/>
    <w:rsid w:val="00BF30CC"/>
    <w:rsid w:val="00BF3FFC"/>
    <w:rsid w:val="00BF47FC"/>
    <w:rsid w:val="00BF4952"/>
    <w:rsid w:val="00BF49FB"/>
    <w:rsid w:val="00BF4D71"/>
    <w:rsid w:val="00BF5946"/>
    <w:rsid w:val="00BF5CC5"/>
    <w:rsid w:val="00BF6003"/>
    <w:rsid w:val="00BF690C"/>
    <w:rsid w:val="00BF6E6C"/>
    <w:rsid w:val="00BF702E"/>
    <w:rsid w:val="00BF7782"/>
    <w:rsid w:val="00C0004C"/>
    <w:rsid w:val="00C001AA"/>
    <w:rsid w:val="00C0088F"/>
    <w:rsid w:val="00C00AA1"/>
    <w:rsid w:val="00C00B61"/>
    <w:rsid w:val="00C010DC"/>
    <w:rsid w:val="00C01623"/>
    <w:rsid w:val="00C026E4"/>
    <w:rsid w:val="00C02722"/>
    <w:rsid w:val="00C02CFB"/>
    <w:rsid w:val="00C02E98"/>
    <w:rsid w:val="00C03800"/>
    <w:rsid w:val="00C03C62"/>
    <w:rsid w:val="00C03C77"/>
    <w:rsid w:val="00C04054"/>
    <w:rsid w:val="00C041FC"/>
    <w:rsid w:val="00C04EC4"/>
    <w:rsid w:val="00C04F74"/>
    <w:rsid w:val="00C05F56"/>
    <w:rsid w:val="00C060D4"/>
    <w:rsid w:val="00C0644E"/>
    <w:rsid w:val="00C069CD"/>
    <w:rsid w:val="00C06AD2"/>
    <w:rsid w:val="00C06CEC"/>
    <w:rsid w:val="00C070AF"/>
    <w:rsid w:val="00C0724C"/>
    <w:rsid w:val="00C07740"/>
    <w:rsid w:val="00C07909"/>
    <w:rsid w:val="00C07E0F"/>
    <w:rsid w:val="00C07FB5"/>
    <w:rsid w:val="00C10221"/>
    <w:rsid w:val="00C10315"/>
    <w:rsid w:val="00C10D0D"/>
    <w:rsid w:val="00C11169"/>
    <w:rsid w:val="00C11930"/>
    <w:rsid w:val="00C11D0A"/>
    <w:rsid w:val="00C125A9"/>
    <w:rsid w:val="00C1272C"/>
    <w:rsid w:val="00C1275C"/>
    <w:rsid w:val="00C12CB2"/>
    <w:rsid w:val="00C132C5"/>
    <w:rsid w:val="00C1338D"/>
    <w:rsid w:val="00C138BB"/>
    <w:rsid w:val="00C14449"/>
    <w:rsid w:val="00C14769"/>
    <w:rsid w:val="00C148EA"/>
    <w:rsid w:val="00C14D1E"/>
    <w:rsid w:val="00C14D7E"/>
    <w:rsid w:val="00C152E2"/>
    <w:rsid w:val="00C15B5F"/>
    <w:rsid w:val="00C16204"/>
    <w:rsid w:val="00C166AF"/>
    <w:rsid w:val="00C16854"/>
    <w:rsid w:val="00C17084"/>
    <w:rsid w:val="00C170F2"/>
    <w:rsid w:val="00C17394"/>
    <w:rsid w:val="00C173D2"/>
    <w:rsid w:val="00C2080A"/>
    <w:rsid w:val="00C208EF"/>
    <w:rsid w:val="00C20E2A"/>
    <w:rsid w:val="00C20ED6"/>
    <w:rsid w:val="00C212CE"/>
    <w:rsid w:val="00C2162C"/>
    <w:rsid w:val="00C21729"/>
    <w:rsid w:val="00C21898"/>
    <w:rsid w:val="00C21A78"/>
    <w:rsid w:val="00C220AC"/>
    <w:rsid w:val="00C222DE"/>
    <w:rsid w:val="00C223A7"/>
    <w:rsid w:val="00C2269A"/>
    <w:rsid w:val="00C22BFD"/>
    <w:rsid w:val="00C22F75"/>
    <w:rsid w:val="00C23940"/>
    <w:rsid w:val="00C23C4A"/>
    <w:rsid w:val="00C23C63"/>
    <w:rsid w:val="00C23CE9"/>
    <w:rsid w:val="00C24A70"/>
    <w:rsid w:val="00C24AE9"/>
    <w:rsid w:val="00C24BB0"/>
    <w:rsid w:val="00C24C92"/>
    <w:rsid w:val="00C24D7C"/>
    <w:rsid w:val="00C24F77"/>
    <w:rsid w:val="00C252E3"/>
    <w:rsid w:val="00C25795"/>
    <w:rsid w:val="00C25811"/>
    <w:rsid w:val="00C258B4"/>
    <w:rsid w:val="00C25971"/>
    <w:rsid w:val="00C25E99"/>
    <w:rsid w:val="00C262E1"/>
    <w:rsid w:val="00C271A5"/>
    <w:rsid w:val="00C27304"/>
    <w:rsid w:val="00C27439"/>
    <w:rsid w:val="00C276E1"/>
    <w:rsid w:val="00C27D31"/>
    <w:rsid w:val="00C301F5"/>
    <w:rsid w:val="00C31116"/>
    <w:rsid w:val="00C31147"/>
    <w:rsid w:val="00C321C3"/>
    <w:rsid w:val="00C32DC3"/>
    <w:rsid w:val="00C3353E"/>
    <w:rsid w:val="00C33EDC"/>
    <w:rsid w:val="00C33F8C"/>
    <w:rsid w:val="00C348DA"/>
    <w:rsid w:val="00C35204"/>
    <w:rsid w:val="00C35787"/>
    <w:rsid w:val="00C35836"/>
    <w:rsid w:val="00C36B0C"/>
    <w:rsid w:val="00C370AB"/>
    <w:rsid w:val="00C37847"/>
    <w:rsid w:val="00C408C3"/>
    <w:rsid w:val="00C40CB2"/>
    <w:rsid w:val="00C40EA7"/>
    <w:rsid w:val="00C40FC9"/>
    <w:rsid w:val="00C40FF5"/>
    <w:rsid w:val="00C41687"/>
    <w:rsid w:val="00C41EED"/>
    <w:rsid w:val="00C42B29"/>
    <w:rsid w:val="00C43EB7"/>
    <w:rsid w:val="00C44083"/>
    <w:rsid w:val="00C442B1"/>
    <w:rsid w:val="00C443D5"/>
    <w:rsid w:val="00C4498F"/>
    <w:rsid w:val="00C454EC"/>
    <w:rsid w:val="00C455F3"/>
    <w:rsid w:val="00C4577C"/>
    <w:rsid w:val="00C45C45"/>
    <w:rsid w:val="00C45DAA"/>
    <w:rsid w:val="00C45F41"/>
    <w:rsid w:val="00C46779"/>
    <w:rsid w:val="00C46EE0"/>
    <w:rsid w:val="00C471AA"/>
    <w:rsid w:val="00C50074"/>
    <w:rsid w:val="00C5033D"/>
    <w:rsid w:val="00C51480"/>
    <w:rsid w:val="00C519BE"/>
    <w:rsid w:val="00C51B69"/>
    <w:rsid w:val="00C51DE0"/>
    <w:rsid w:val="00C52019"/>
    <w:rsid w:val="00C522D7"/>
    <w:rsid w:val="00C525A1"/>
    <w:rsid w:val="00C52890"/>
    <w:rsid w:val="00C52A2D"/>
    <w:rsid w:val="00C535CB"/>
    <w:rsid w:val="00C53707"/>
    <w:rsid w:val="00C53A47"/>
    <w:rsid w:val="00C53C69"/>
    <w:rsid w:val="00C5543A"/>
    <w:rsid w:val="00C558C3"/>
    <w:rsid w:val="00C563D2"/>
    <w:rsid w:val="00C56462"/>
    <w:rsid w:val="00C569A9"/>
    <w:rsid w:val="00C56B52"/>
    <w:rsid w:val="00C56ED3"/>
    <w:rsid w:val="00C5709B"/>
    <w:rsid w:val="00C57318"/>
    <w:rsid w:val="00C57CF7"/>
    <w:rsid w:val="00C57FB3"/>
    <w:rsid w:val="00C60514"/>
    <w:rsid w:val="00C6054B"/>
    <w:rsid w:val="00C6071D"/>
    <w:rsid w:val="00C60A6F"/>
    <w:rsid w:val="00C61508"/>
    <w:rsid w:val="00C6151C"/>
    <w:rsid w:val="00C62F44"/>
    <w:rsid w:val="00C63352"/>
    <w:rsid w:val="00C63C55"/>
    <w:rsid w:val="00C64261"/>
    <w:rsid w:val="00C648DE"/>
    <w:rsid w:val="00C654D4"/>
    <w:rsid w:val="00C65AF4"/>
    <w:rsid w:val="00C662CA"/>
    <w:rsid w:val="00C665E7"/>
    <w:rsid w:val="00C66879"/>
    <w:rsid w:val="00C66D03"/>
    <w:rsid w:val="00C67A24"/>
    <w:rsid w:val="00C67F24"/>
    <w:rsid w:val="00C70022"/>
    <w:rsid w:val="00C70CE3"/>
    <w:rsid w:val="00C7136C"/>
    <w:rsid w:val="00C72252"/>
    <w:rsid w:val="00C7335F"/>
    <w:rsid w:val="00C7365E"/>
    <w:rsid w:val="00C7447F"/>
    <w:rsid w:val="00C7452B"/>
    <w:rsid w:val="00C74E02"/>
    <w:rsid w:val="00C74FB5"/>
    <w:rsid w:val="00C751A6"/>
    <w:rsid w:val="00C759CC"/>
    <w:rsid w:val="00C75BE3"/>
    <w:rsid w:val="00C7682E"/>
    <w:rsid w:val="00C76950"/>
    <w:rsid w:val="00C76B66"/>
    <w:rsid w:val="00C76EEC"/>
    <w:rsid w:val="00C76F44"/>
    <w:rsid w:val="00C80718"/>
    <w:rsid w:val="00C81166"/>
    <w:rsid w:val="00C811B4"/>
    <w:rsid w:val="00C8145E"/>
    <w:rsid w:val="00C81741"/>
    <w:rsid w:val="00C81DD1"/>
    <w:rsid w:val="00C8250B"/>
    <w:rsid w:val="00C82DA7"/>
    <w:rsid w:val="00C84043"/>
    <w:rsid w:val="00C85685"/>
    <w:rsid w:val="00C85714"/>
    <w:rsid w:val="00C85ECC"/>
    <w:rsid w:val="00C86B11"/>
    <w:rsid w:val="00C86C5E"/>
    <w:rsid w:val="00C9039F"/>
    <w:rsid w:val="00C906B0"/>
    <w:rsid w:val="00C906E9"/>
    <w:rsid w:val="00C9107F"/>
    <w:rsid w:val="00C91510"/>
    <w:rsid w:val="00C91E34"/>
    <w:rsid w:val="00C92A99"/>
    <w:rsid w:val="00C935AF"/>
    <w:rsid w:val="00C936F3"/>
    <w:rsid w:val="00C9376F"/>
    <w:rsid w:val="00C953BC"/>
    <w:rsid w:val="00C95972"/>
    <w:rsid w:val="00C95CA1"/>
    <w:rsid w:val="00C95CF9"/>
    <w:rsid w:val="00C95FB6"/>
    <w:rsid w:val="00C96BFC"/>
    <w:rsid w:val="00C97316"/>
    <w:rsid w:val="00C9760B"/>
    <w:rsid w:val="00C97A45"/>
    <w:rsid w:val="00CA06ED"/>
    <w:rsid w:val="00CA095C"/>
    <w:rsid w:val="00CA0C49"/>
    <w:rsid w:val="00CA2D13"/>
    <w:rsid w:val="00CA3270"/>
    <w:rsid w:val="00CA3C97"/>
    <w:rsid w:val="00CA418D"/>
    <w:rsid w:val="00CA44C2"/>
    <w:rsid w:val="00CA4B5F"/>
    <w:rsid w:val="00CA59B9"/>
    <w:rsid w:val="00CA5ED7"/>
    <w:rsid w:val="00CA6E47"/>
    <w:rsid w:val="00CB04F3"/>
    <w:rsid w:val="00CB0707"/>
    <w:rsid w:val="00CB09F2"/>
    <w:rsid w:val="00CB0B26"/>
    <w:rsid w:val="00CB1FA0"/>
    <w:rsid w:val="00CB2400"/>
    <w:rsid w:val="00CB290D"/>
    <w:rsid w:val="00CB382E"/>
    <w:rsid w:val="00CB3A38"/>
    <w:rsid w:val="00CB3AD0"/>
    <w:rsid w:val="00CB47B7"/>
    <w:rsid w:val="00CB5218"/>
    <w:rsid w:val="00CB5941"/>
    <w:rsid w:val="00CB59FC"/>
    <w:rsid w:val="00CB5DEF"/>
    <w:rsid w:val="00CB5E64"/>
    <w:rsid w:val="00CB5F98"/>
    <w:rsid w:val="00CB732F"/>
    <w:rsid w:val="00CB7960"/>
    <w:rsid w:val="00CB7A7D"/>
    <w:rsid w:val="00CC0095"/>
    <w:rsid w:val="00CC03B3"/>
    <w:rsid w:val="00CC0E87"/>
    <w:rsid w:val="00CC1045"/>
    <w:rsid w:val="00CC1693"/>
    <w:rsid w:val="00CC1812"/>
    <w:rsid w:val="00CC22BA"/>
    <w:rsid w:val="00CC2B31"/>
    <w:rsid w:val="00CC2CBB"/>
    <w:rsid w:val="00CC3F43"/>
    <w:rsid w:val="00CC4332"/>
    <w:rsid w:val="00CC4E7C"/>
    <w:rsid w:val="00CC52BB"/>
    <w:rsid w:val="00CC546D"/>
    <w:rsid w:val="00CC558E"/>
    <w:rsid w:val="00CC5876"/>
    <w:rsid w:val="00CC59A5"/>
    <w:rsid w:val="00CC682D"/>
    <w:rsid w:val="00CC701C"/>
    <w:rsid w:val="00CD05D3"/>
    <w:rsid w:val="00CD0ABA"/>
    <w:rsid w:val="00CD1129"/>
    <w:rsid w:val="00CD1353"/>
    <w:rsid w:val="00CD1458"/>
    <w:rsid w:val="00CD1FB0"/>
    <w:rsid w:val="00CD2691"/>
    <w:rsid w:val="00CD2886"/>
    <w:rsid w:val="00CD323D"/>
    <w:rsid w:val="00CD35EC"/>
    <w:rsid w:val="00CD50AD"/>
    <w:rsid w:val="00CD54AA"/>
    <w:rsid w:val="00CD5E21"/>
    <w:rsid w:val="00CD5E5D"/>
    <w:rsid w:val="00CD6947"/>
    <w:rsid w:val="00CD6BAE"/>
    <w:rsid w:val="00CD6CBD"/>
    <w:rsid w:val="00CD72C7"/>
    <w:rsid w:val="00CD7995"/>
    <w:rsid w:val="00CD7CB3"/>
    <w:rsid w:val="00CE0A10"/>
    <w:rsid w:val="00CE0BB4"/>
    <w:rsid w:val="00CE109B"/>
    <w:rsid w:val="00CE1E86"/>
    <w:rsid w:val="00CE231C"/>
    <w:rsid w:val="00CE2D4C"/>
    <w:rsid w:val="00CE314C"/>
    <w:rsid w:val="00CE3764"/>
    <w:rsid w:val="00CE4362"/>
    <w:rsid w:val="00CE4D03"/>
    <w:rsid w:val="00CE591F"/>
    <w:rsid w:val="00CE6097"/>
    <w:rsid w:val="00CE6797"/>
    <w:rsid w:val="00CE6982"/>
    <w:rsid w:val="00CE6CB8"/>
    <w:rsid w:val="00CE6CCB"/>
    <w:rsid w:val="00CE76E7"/>
    <w:rsid w:val="00CE7DAE"/>
    <w:rsid w:val="00CF0426"/>
    <w:rsid w:val="00CF06ED"/>
    <w:rsid w:val="00CF0E83"/>
    <w:rsid w:val="00CF0EB0"/>
    <w:rsid w:val="00CF0F15"/>
    <w:rsid w:val="00CF18BF"/>
    <w:rsid w:val="00CF1BF5"/>
    <w:rsid w:val="00CF1D3F"/>
    <w:rsid w:val="00CF1F7E"/>
    <w:rsid w:val="00CF2532"/>
    <w:rsid w:val="00CF31BE"/>
    <w:rsid w:val="00CF35D4"/>
    <w:rsid w:val="00CF35EF"/>
    <w:rsid w:val="00CF364E"/>
    <w:rsid w:val="00CF3CBA"/>
    <w:rsid w:val="00CF3E8F"/>
    <w:rsid w:val="00CF4607"/>
    <w:rsid w:val="00CF48AB"/>
    <w:rsid w:val="00CF4B9B"/>
    <w:rsid w:val="00CF4C29"/>
    <w:rsid w:val="00CF4E30"/>
    <w:rsid w:val="00CF4EA2"/>
    <w:rsid w:val="00CF5ABB"/>
    <w:rsid w:val="00CF5B15"/>
    <w:rsid w:val="00CF60F1"/>
    <w:rsid w:val="00CF63E3"/>
    <w:rsid w:val="00CF6750"/>
    <w:rsid w:val="00CF6D90"/>
    <w:rsid w:val="00CF6F8E"/>
    <w:rsid w:val="00CF7640"/>
    <w:rsid w:val="00CF7BBF"/>
    <w:rsid w:val="00CF7CDE"/>
    <w:rsid w:val="00CF7FA1"/>
    <w:rsid w:val="00D005CA"/>
    <w:rsid w:val="00D00D50"/>
    <w:rsid w:val="00D01029"/>
    <w:rsid w:val="00D012B7"/>
    <w:rsid w:val="00D03089"/>
    <w:rsid w:val="00D0328A"/>
    <w:rsid w:val="00D0338B"/>
    <w:rsid w:val="00D03CC7"/>
    <w:rsid w:val="00D03D17"/>
    <w:rsid w:val="00D0459C"/>
    <w:rsid w:val="00D04675"/>
    <w:rsid w:val="00D04D9B"/>
    <w:rsid w:val="00D062AC"/>
    <w:rsid w:val="00D06369"/>
    <w:rsid w:val="00D0699F"/>
    <w:rsid w:val="00D06B7C"/>
    <w:rsid w:val="00D06B85"/>
    <w:rsid w:val="00D06E3A"/>
    <w:rsid w:val="00D07527"/>
    <w:rsid w:val="00D0799C"/>
    <w:rsid w:val="00D07A13"/>
    <w:rsid w:val="00D10374"/>
    <w:rsid w:val="00D10875"/>
    <w:rsid w:val="00D10B89"/>
    <w:rsid w:val="00D10EEB"/>
    <w:rsid w:val="00D114D0"/>
    <w:rsid w:val="00D12167"/>
    <w:rsid w:val="00D12A2C"/>
    <w:rsid w:val="00D13B1F"/>
    <w:rsid w:val="00D13D24"/>
    <w:rsid w:val="00D1501E"/>
    <w:rsid w:val="00D151EA"/>
    <w:rsid w:val="00D15A9F"/>
    <w:rsid w:val="00D15B6F"/>
    <w:rsid w:val="00D16C29"/>
    <w:rsid w:val="00D17346"/>
    <w:rsid w:val="00D179F3"/>
    <w:rsid w:val="00D17CBF"/>
    <w:rsid w:val="00D17E22"/>
    <w:rsid w:val="00D20017"/>
    <w:rsid w:val="00D20179"/>
    <w:rsid w:val="00D207EC"/>
    <w:rsid w:val="00D20B21"/>
    <w:rsid w:val="00D20F81"/>
    <w:rsid w:val="00D22711"/>
    <w:rsid w:val="00D2273D"/>
    <w:rsid w:val="00D22778"/>
    <w:rsid w:val="00D22BEF"/>
    <w:rsid w:val="00D2321A"/>
    <w:rsid w:val="00D23835"/>
    <w:rsid w:val="00D23F26"/>
    <w:rsid w:val="00D24B2A"/>
    <w:rsid w:val="00D24B2C"/>
    <w:rsid w:val="00D24CE1"/>
    <w:rsid w:val="00D25221"/>
    <w:rsid w:val="00D25A45"/>
    <w:rsid w:val="00D25AD2"/>
    <w:rsid w:val="00D26018"/>
    <w:rsid w:val="00D26E20"/>
    <w:rsid w:val="00D26ECC"/>
    <w:rsid w:val="00D27136"/>
    <w:rsid w:val="00D2774F"/>
    <w:rsid w:val="00D27770"/>
    <w:rsid w:val="00D27928"/>
    <w:rsid w:val="00D27D29"/>
    <w:rsid w:val="00D27D42"/>
    <w:rsid w:val="00D302AB"/>
    <w:rsid w:val="00D3059A"/>
    <w:rsid w:val="00D305FC"/>
    <w:rsid w:val="00D306B5"/>
    <w:rsid w:val="00D31930"/>
    <w:rsid w:val="00D31CBD"/>
    <w:rsid w:val="00D31EE1"/>
    <w:rsid w:val="00D33BFE"/>
    <w:rsid w:val="00D33FFE"/>
    <w:rsid w:val="00D34106"/>
    <w:rsid w:val="00D34BFF"/>
    <w:rsid w:val="00D3500F"/>
    <w:rsid w:val="00D35A27"/>
    <w:rsid w:val="00D35C33"/>
    <w:rsid w:val="00D36881"/>
    <w:rsid w:val="00D36B1E"/>
    <w:rsid w:val="00D36ECC"/>
    <w:rsid w:val="00D36EF0"/>
    <w:rsid w:val="00D371A9"/>
    <w:rsid w:val="00D37447"/>
    <w:rsid w:val="00D374ED"/>
    <w:rsid w:val="00D37B79"/>
    <w:rsid w:val="00D37E8B"/>
    <w:rsid w:val="00D40084"/>
    <w:rsid w:val="00D40682"/>
    <w:rsid w:val="00D408F6"/>
    <w:rsid w:val="00D40EFA"/>
    <w:rsid w:val="00D410BD"/>
    <w:rsid w:val="00D41ADF"/>
    <w:rsid w:val="00D41B1D"/>
    <w:rsid w:val="00D41B4A"/>
    <w:rsid w:val="00D41E89"/>
    <w:rsid w:val="00D42630"/>
    <w:rsid w:val="00D428FF"/>
    <w:rsid w:val="00D42B65"/>
    <w:rsid w:val="00D42CCB"/>
    <w:rsid w:val="00D42F5E"/>
    <w:rsid w:val="00D44730"/>
    <w:rsid w:val="00D44E4C"/>
    <w:rsid w:val="00D45469"/>
    <w:rsid w:val="00D455C2"/>
    <w:rsid w:val="00D459A6"/>
    <w:rsid w:val="00D462D2"/>
    <w:rsid w:val="00D467B5"/>
    <w:rsid w:val="00D4681B"/>
    <w:rsid w:val="00D47473"/>
    <w:rsid w:val="00D47C51"/>
    <w:rsid w:val="00D50162"/>
    <w:rsid w:val="00D50270"/>
    <w:rsid w:val="00D50805"/>
    <w:rsid w:val="00D5093A"/>
    <w:rsid w:val="00D50B36"/>
    <w:rsid w:val="00D510A5"/>
    <w:rsid w:val="00D51978"/>
    <w:rsid w:val="00D5254E"/>
    <w:rsid w:val="00D526D1"/>
    <w:rsid w:val="00D52739"/>
    <w:rsid w:val="00D52E2D"/>
    <w:rsid w:val="00D5322E"/>
    <w:rsid w:val="00D54291"/>
    <w:rsid w:val="00D544FD"/>
    <w:rsid w:val="00D54E53"/>
    <w:rsid w:val="00D5567D"/>
    <w:rsid w:val="00D567B7"/>
    <w:rsid w:val="00D56A4B"/>
    <w:rsid w:val="00D56F3E"/>
    <w:rsid w:val="00D577C1"/>
    <w:rsid w:val="00D57ADB"/>
    <w:rsid w:val="00D603EA"/>
    <w:rsid w:val="00D616DF"/>
    <w:rsid w:val="00D617AC"/>
    <w:rsid w:val="00D617ED"/>
    <w:rsid w:val="00D61C8E"/>
    <w:rsid w:val="00D61FE4"/>
    <w:rsid w:val="00D61FE7"/>
    <w:rsid w:val="00D6285E"/>
    <w:rsid w:val="00D63082"/>
    <w:rsid w:val="00D63ECF"/>
    <w:rsid w:val="00D64074"/>
    <w:rsid w:val="00D6476F"/>
    <w:rsid w:val="00D64792"/>
    <w:rsid w:val="00D64CFE"/>
    <w:rsid w:val="00D65E51"/>
    <w:rsid w:val="00D65F9C"/>
    <w:rsid w:val="00D661CB"/>
    <w:rsid w:val="00D66260"/>
    <w:rsid w:val="00D6643E"/>
    <w:rsid w:val="00D664EE"/>
    <w:rsid w:val="00D66CD8"/>
    <w:rsid w:val="00D676B4"/>
    <w:rsid w:val="00D67858"/>
    <w:rsid w:val="00D678B5"/>
    <w:rsid w:val="00D67E69"/>
    <w:rsid w:val="00D70454"/>
    <w:rsid w:val="00D70A06"/>
    <w:rsid w:val="00D70EBD"/>
    <w:rsid w:val="00D7126A"/>
    <w:rsid w:val="00D71BCD"/>
    <w:rsid w:val="00D7211C"/>
    <w:rsid w:val="00D724F6"/>
    <w:rsid w:val="00D735C9"/>
    <w:rsid w:val="00D7455C"/>
    <w:rsid w:val="00D749A2"/>
    <w:rsid w:val="00D74D08"/>
    <w:rsid w:val="00D74E3F"/>
    <w:rsid w:val="00D757F1"/>
    <w:rsid w:val="00D75E06"/>
    <w:rsid w:val="00D76A02"/>
    <w:rsid w:val="00D76ACE"/>
    <w:rsid w:val="00D775DC"/>
    <w:rsid w:val="00D77755"/>
    <w:rsid w:val="00D777F4"/>
    <w:rsid w:val="00D77F85"/>
    <w:rsid w:val="00D80F32"/>
    <w:rsid w:val="00D81CEE"/>
    <w:rsid w:val="00D82B5F"/>
    <w:rsid w:val="00D8321A"/>
    <w:rsid w:val="00D83820"/>
    <w:rsid w:val="00D83C2B"/>
    <w:rsid w:val="00D84023"/>
    <w:rsid w:val="00D84168"/>
    <w:rsid w:val="00D84705"/>
    <w:rsid w:val="00D847CD"/>
    <w:rsid w:val="00D85240"/>
    <w:rsid w:val="00D85534"/>
    <w:rsid w:val="00D855E7"/>
    <w:rsid w:val="00D85D2A"/>
    <w:rsid w:val="00D86BD2"/>
    <w:rsid w:val="00D872B6"/>
    <w:rsid w:val="00D874A7"/>
    <w:rsid w:val="00D87FB9"/>
    <w:rsid w:val="00D9083B"/>
    <w:rsid w:val="00D90B7A"/>
    <w:rsid w:val="00D90BB3"/>
    <w:rsid w:val="00D90D87"/>
    <w:rsid w:val="00D91057"/>
    <w:rsid w:val="00D91187"/>
    <w:rsid w:val="00D911AC"/>
    <w:rsid w:val="00D91842"/>
    <w:rsid w:val="00D918F4"/>
    <w:rsid w:val="00D91E72"/>
    <w:rsid w:val="00D92609"/>
    <w:rsid w:val="00D928D5"/>
    <w:rsid w:val="00D92FD1"/>
    <w:rsid w:val="00D93617"/>
    <w:rsid w:val="00D9394C"/>
    <w:rsid w:val="00D94178"/>
    <w:rsid w:val="00D95A41"/>
    <w:rsid w:val="00D95CD6"/>
    <w:rsid w:val="00D963C5"/>
    <w:rsid w:val="00D96BE2"/>
    <w:rsid w:val="00D96E9E"/>
    <w:rsid w:val="00D96EA0"/>
    <w:rsid w:val="00D97426"/>
    <w:rsid w:val="00D978C5"/>
    <w:rsid w:val="00D97997"/>
    <w:rsid w:val="00DA0B5F"/>
    <w:rsid w:val="00DA142C"/>
    <w:rsid w:val="00DA1EEB"/>
    <w:rsid w:val="00DA4AA0"/>
    <w:rsid w:val="00DA53F1"/>
    <w:rsid w:val="00DA57F5"/>
    <w:rsid w:val="00DA5A62"/>
    <w:rsid w:val="00DA6672"/>
    <w:rsid w:val="00DA6A29"/>
    <w:rsid w:val="00DA6C53"/>
    <w:rsid w:val="00DA76C0"/>
    <w:rsid w:val="00DA7907"/>
    <w:rsid w:val="00DA7AFD"/>
    <w:rsid w:val="00DB05EB"/>
    <w:rsid w:val="00DB08F8"/>
    <w:rsid w:val="00DB0FDA"/>
    <w:rsid w:val="00DB174B"/>
    <w:rsid w:val="00DB1A34"/>
    <w:rsid w:val="00DB1D40"/>
    <w:rsid w:val="00DB242C"/>
    <w:rsid w:val="00DB29CD"/>
    <w:rsid w:val="00DB29DC"/>
    <w:rsid w:val="00DB30C0"/>
    <w:rsid w:val="00DB3285"/>
    <w:rsid w:val="00DB33B9"/>
    <w:rsid w:val="00DB33E6"/>
    <w:rsid w:val="00DB370C"/>
    <w:rsid w:val="00DB375C"/>
    <w:rsid w:val="00DB38D6"/>
    <w:rsid w:val="00DB3D78"/>
    <w:rsid w:val="00DB4943"/>
    <w:rsid w:val="00DB5253"/>
    <w:rsid w:val="00DB5312"/>
    <w:rsid w:val="00DB5462"/>
    <w:rsid w:val="00DB56D2"/>
    <w:rsid w:val="00DB5D38"/>
    <w:rsid w:val="00DB5EEB"/>
    <w:rsid w:val="00DB74BD"/>
    <w:rsid w:val="00DB799C"/>
    <w:rsid w:val="00DC071B"/>
    <w:rsid w:val="00DC0D33"/>
    <w:rsid w:val="00DC1473"/>
    <w:rsid w:val="00DC21F2"/>
    <w:rsid w:val="00DC25E2"/>
    <w:rsid w:val="00DC2DBF"/>
    <w:rsid w:val="00DC3EC3"/>
    <w:rsid w:val="00DC4186"/>
    <w:rsid w:val="00DC5063"/>
    <w:rsid w:val="00DC5171"/>
    <w:rsid w:val="00DC589B"/>
    <w:rsid w:val="00DC5E0F"/>
    <w:rsid w:val="00DC5E3E"/>
    <w:rsid w:val="00DC6A11"/>
    <w:rsid w:val="00DC7B06"/>
    <w:rsid w:val="00DC7D81"/>
    <w:rsid w:val="00DD0C2E"/>
    <w:rsid w:val="00DD0E3B"/>
    <w:rsid w:val="00DD0E83"/>
    <w:rsid w:val="00DD11B6"/>
    <w:rsid w:val="00DD1BF3"/>
    <w:rsid w:val="00DD245F"/>
    <w:rsid w:val="00DD25B2"/>
    <w:rsid w:val="00DD3FFE"/>
    <w:rsid w:val="00DD45B1"/>
    <w:rsid w:val="00DD4713"/>
    <w:rsid w:val="00DD4DE5"/>
    <w:rsid w:val="00DD5742"/>
    <w:rsid w:val="00DD57F5"/>
    <w:rsid w:val="00DD5C0A"/>
    <w:rsid w:val="00DD5E3E"/>
    <w:rsid w:val="00DD6065"/>
    <w:rsid w:val="00DD60B3"/>
    <w:rsid w:val="00DD646D"/>
    <w:rsid w:val="00DD65F6"/>
    <w:rsid w:val="00DD67AD"/>
    <w:rsid w:val="00DD705E"/>
    <w:rsid w:val="00DD7668"/>
    <w:rsid w:val="00DE0525"/>
    <w:rsid w:val="00DE0A55"/>
    <w:rsid w:val="00DE14F2"/>
    <w:rsid w:val="00DE177E"/>
    <w:rsid w:val="00DE1994"/>
    <w:rsid w:val="00DE1D57"/>
    <w:rsid w:val="00DE21C4"/>
    <w:rsid w:val="00DE273F"/>
    <w:rsid w:val="00DE2E14"/>
    <w:rsid w:val="00DE3D12"/>
    <w:rsid w:val="00DE3DEB"/>
    <w:rsid w:val="00DE46DC"/>
    <w:rsid w:val="00DE4D4C"/>
    <w:rsid w:val="00DE4E6E"/>
    <w:rsid w:val="00DE5047"/>
    <w:rsid w:val="00DE5283"/>
    <w:rsid w:val="00DE5372"/>
    <w:rsid w:val="00DE53DD"/>
    <w:rsid w:val="00DE563C"/>
    <w:rsid w:val="00DE585D"/>
    <w:rsid w:val="00DE5CC9"/>
    <w:rsid w:val="00DE6A1F"/>
    <w:rsid w:val="00DE6F64"/>
    <w:rsid w:val="00DE6F8B"/>
    <w:rsid w:val="00DE7647"/>
    <w:rsid w:val="00DF034B"/>
    <w:rsid w:val="00DF10B2"/>
    <w:rsid w:val="00DF1219"/>
    <w:rsid w:val="00DF1EB6"/>
    <w:rsid w:val="00DF1FCF"/>
    <w:rsid w:val="00DF2382"/>
    <w:rsid w:val="00DF25B4"/>
    <w:rsid w:val="00DF2D42"/>
    <w:rsid w:val="00DF3592"/>
    <w:rsid w:val="00DF39A4"/>
    <w:rsid w:val="00DF3BC6"/>
    <w:rsid w:val="00DF3C9B"/>
    <w:rsid w:val="00DF493B"/>
    <w:rsid w:val="00DF50B5"/>
    <w:rsid w:val="00DF5282"/>
    <w:rsid w:val="00DF592B"/>
    <w:rsid w:val="00DF5B11"/>
    <w:rsid w:val="00DF736E"/>
    <w:rsid w:val="00DF7812"/>
    <w:rsid w:val="00DF79C8"/>
    <w:rsid w:val="00E006AD"/>
    <w:rsid w:val="00E010BF"/>
    <w:rsid w:val="00E01324"/>
    <w:rsid w:val="00E01AEF"/>
    <w:rsid w:val="00E01BAF"/>
    <w:rsid w:val="00E01C12"/>
    <w:rsid w:val="00E01DDB"/>
    <w:rsid w:val="00E02BC4"/>
    <w:rsid w:val="00E02CCA"/>
    <w:rsid w:val="00E02D4D"/>
    <w:rsid w:val="00E02E14"/>
    <w:rsid w:val="00E03578"/>
    <w:rsid w:val="00E03745"/>
    <w:rsid w:val="00E03B2B"/>
    <w:rsid w:val="00E03D41"/>
    <w:rsid w:val="00E03EA5"/>
    <w:rsid w:val="00E0430D"/>
    <w:rsid w:val="00E047A6"/>
    <w:rsid w:val="00E04D20"/>
    <w:rsid w:val="00E05726"/>
    <w:rsid w:val="00E057F4"/>
    <w:rsid w:val="00E05E93"/>
    <w:rsid w:val="00E05EA5"/>
    <w:rsid w:val="00E06607"/>
    <w:rsid w:val="00E067BC"/>
    <w:rsid w:val="00E0746B"/>
    <w:rsid w:val="00E10400"/>
    <w:rsid w:val="00E109EC"/>
    <w:rsid w:val="00E10DC8"/>
    <w:rsid w:val="00E10E11"/>
    <w:rsid w:val="00E10F88"/>
    <w:rsid w:val="00E112A9"/>
    <w:rsid w:val="00E115C3"/>
    <w:rsid w:val="00E12561"/>
    <w:rsid w:val="00E1261D"/>
    <w:rsid w:val="00E13184"/>
    <w:rsid w:val="00E13817"/>
    <w:rsid w:val="00E13879"/>
    <w:rsid w:val="00E13D2A"/>
    <w:rsid w:val="00E1427B"/>
    <w:rsid w:val="00E1436E"/>
    <w:rsid w:val="00E14935"/>
    <w:rsid w:val="00E14E39"/>
    <w:rsid w:val="00E14FD0"/>
    <w:rsid w:val="00E15065"/>
    <w:rsid w:val="00E15500"/>
    <w:rsid w:val="00E15A46"/>
    <w:rsid w:val="00E15C34"/>
    <w:rsid w:val="00E161B4"/>
    <w:rsid w:val="00E16532"/>
    <w:rsid w:val="00E1653F"/>
    <w:rsid w:val="00E16AF8"/>
    <w:rsid w:val="00E16EA0"/>
    <w:rsid w:val="00E1700F"/>
    <w:rsid w:val="00E203F0"/>
    <w:rsid w:val="00E213B0"/>
    <w:rsid w:val="00E21492"/>
    <w:rsid w:val="00E21520"/>
    <w:rsid w:val="00E21A4C"/>
    <w:rsid w:val="00E21E89"/>
    <w:rsid w:val="00E23C87"/>
    <w:rsid w:val="00E24358"/>
    <w:rsid w:val="00E24AE5"/>
    <w:rsid w:val="00E25E8A"/>
    <w:rsid w:val="00E25E97"/>
    <w:rsid w:val="00E26007"/>
    <w:rsid w:val="00E261B0"/>
    <w:rsid w:val="00E26BEB"/>
    <w:rsid w:val="00E26C4B"/>
    <w:rsid w:val="00E26E95"/>
    <w:rsid w:val="00E26F1F"/>
    <w:rsid w:val="00E27A69"/>
    <w:rsid w:val="00E27BA1"/>
    <w:rsid w:val="00E27BBF"/>
    <w:rsid w:val="00E27DBD"/>
    <w:rsid w:val="00E3006B"/>
    <w:rsid w:val="00E30647"/>
    <w:rsid w:val="00E31290"/>
    <w:rsid w:val="00E313F9"/>
    <w:rsid w:val="00E3159A"/>
    <w:rsid w:val="00E31C81"/>
    <w:rsid w:val="00E31D11"/>
    <w:rsid w:val="00E31FED"/>
    <w:rsid w:val="00E32227"/>
    <w:rsid w:val="00E32D92"/>
    <w:rsid w:val="00E33045"/>
    <w:rsid w:val="00E3377B"/>
    <w:rsid w:val="00E337E4"/>
    <w:rsid w:val="00E33F28"/>
    <w:rsid w:val="00E34410"/>
    <w:rsid w:val="00E347F4"/>
    <w:rsid w:val="00E34A4A"/>
    <w:rsid w:val="00E34CB5"/>
    <w:rsid w:val="00E34DFA"/>
    <w:rsid w:val="00E34E69"/>
    <w:rsid w:val="00E35195"/>
    <w:rsid w:val="00E351E7"/>
    <w:rsid w:val="00E358B2"/>
    <w:rsid w:val="00E360C3"/>
    <w:rsid w:val="00E361B5"/>
    <w:rsid w:val="00E37D45"/>
    <w:rsid w:val="00E40187"/>
    <w:rsid w:val="00E40446"/>
    <w:rsid w:val="00E4069D"/>
    <w:rsid w:val="00E40E41"/>
    <w:rsid w:val="00E411EF"/>
    <w:rsid w:val="00E41221"/>
    <w:rsid w:val="00E41BE2"/>
    <w:rsid w:val="00E41C08"/>
    <w:rsid w:val="00E41ECE"/>
    <w:rsid w:val="00E4217A"/>
    <w:rsid w:val="00E4288E"/>
    <w:rsid w:val="00E42982"/>
    <w:rsid w:val="00E42E47"/>
    <w:rsid w:val="00E43208"/>
    <w:rsid w:val="00E432A5"/>
    <w:rsid w:val="00E45522"/>
    <w:rsid w:val="00E45D06"/>
    <w:rsid w:val="00E45D3B"/>
    <w:rsid w:val="00E45DAF"/>
    <w:rsid w:val="00E45DB0"/>
    <w:rsid w:val="00E47095"/>
    <w:rsid w:val="00E473B1"/>
    <w:rsid w:val="00E47E01"/>
    <w:rsid w:val="00E5037C"/>
    <w:rsid w:val="00E50F91"/>
    <w:rsid w:val="00E5119B"/>
    <w:rsid w:val="00E515CB"/>
    <w:rsid w:val="00E5196C"/>
    <w:rsid w:val="00E51974"/>
    <w:rsid w:val="00E51D13"/>
    <w:rsid w:val="00E51E34"/>
    <w:rsid w:val="00E51F6D"/>
    <w:rsid w:val="00E5216F"/>
    <w:rsid w:val="00E52809"/>
    <w:rsid w:val="00E535B1"/>
    <w:rsid w:val="00E53E96"/>
    <w:rsid w:val="00E547D0"/>
    <w:rsid w:val="00E550CF"/>
    <w:rsid w:val="00E5561D"/>
    <w:rsid w:val="00E5597B"/>
    <w:rsid w:val="00E55AD9"/>
    <w:rsid w:val="00E57924"/>
    <w:rsid w:val="00E57942"/>
    <w:rsid w:val="00E57A39"/>
    <w:rsid w:val="00E57C39"/>
    <w:rsid w:val="00E60A0F"/>
    <w:rsid w:val="00E60C04"/>
    <w:rsid w:val="00E624B1"/>
    <w:rsid w:val="00E62687"/>
    <w:rsid w:val="00E626E0"/>
    <w:rsid w:val="00E62D94"/>
    <w:rsid w:val="00E63295"/>
    <w:rsid w:val="00E634C5"/>
    <w:rsid w:val="00E637D9"/>
    <w:rsid w:val="00E641E8"/>
    <w:rsid w:val="00E64C60"/>
    <w:rsid w:val="00E64EFE"/>
    <w:rsid w:val="00E650C8"/>
    <w:rsid w:val="00E65374"/>
    <w:rsid w:val="00E654A5"/>
    <w:rsid w:val="00E65628"/>
    <w:rsid w:val="00E656D0"/>
    <w:rsid w:val="00E65972"/>
    <w:rsid w:val="00E668A6"/>
    <w:rsid w:val="00E66ACB"/>
    <w:rsid w:val="00E67066"/>
    <w:rsid w:val="00E671F0"/>
    <w:rsid w:val="00E677A7"/>
    <w:rsid w:val="00E67A91"/>
    <w:rsid w:val="00E70599"/>
    <w:rsid w:val="00E70729"/>
    <w:rsid w:val="00E708D2"/>
    <w:rsid w:val="00E70F82"/>
    <w:rsid w:val="00E71127"/>
    <w:rsid w:val="00E714EF"/>
    <w:rsid w:val="00E71E15"/>
    <w:rsid w:val="00E72668"/>
    <w:rsid w:val="00E72958"/>
    <w:rsid w:val="00E72A45"/>
    <w:rsid w:val="00E72F87"/>
    <w:rsid w:val="00E73F41"/>
    <w:rsid w:val="00E74625"/>
    <w:rsid w:val="00E747A0"/>
    <w:rsid w:val="00E74C47"/>
    <w:rsid w:val="00E74CA3"/>
    <w:rsid w:val="00E75621"/>
    <w:rsid w:val="00E7573E"/>
    <w:rsid w:val="00E75919"/>
    <w:rsid w:val="00E760AC"/>
    <w:rsid w:val="00E761AD"/>
    <w:rsid w:val="00E77A64"/>
    <w:rsid w:val="00E77E2F"/>
    <w:rsid w:val="00E77F73"/>
    <w:rsid w:val="00E80277"/>
    <w:rsid w:val="00E80593"/>
    <w:rsid w:val="00E8061B"/>
    <w:rsid w:val="00E80FDC"/>
    <w:rsid w:val="00E81184"/>
    <w:rsid w:val="00E81225"/>
    <w:rsid w:val="00E81724"/>
    <w:rsid w:val="00E81D54"/>
    <w:rsid w:val="00E81FB4"/>
    <w:rsid w:val="00E820A2"/>
    <w:rsid w:val="00E8247C"/>
    <w:rsid w:val="00E82878"/>
    <w:rsid w:val="00E82A65"/>
    <w:rsid w:val="00E82E2A"/>
    <w:rsid w:val="00E836FD"/>
    <w:rsid w:val="00E838C7"/>
    <w:rsid w:val="00E84A55"/>
    <w:rsid w:val="00E85286"/>
    <w:rsid w:val="00E8579F"/>
    <w:rsid w:val="00E85894"/>
    <w:rsid w:val="00E8672D"/>
    <w:rsid w:val="00E8724D"/>
    <w:rsid w:val="00E878DA"/>
    <w:rsid w:val="00E90075"/>
    <w:rsid w:val="00E902AF"/>
    <w:rsid w:val="00E914FD"/>
    <w:rsid w:val="00E916CB"/>
    <w:rsid w:val="00E91AB2"/>
    <w:rsid w:val="00E921AD"/>
    <w:rsid w:val="00E9229A"/>
    <w:rsid w:val="00E9300D"/>
    <w:rsid w:val="00E93AA8"/>
    <w:rsid w:val="00E944B4"/>
    <w:rsid w:val="00E95014"/>
    <w:rsid w:val="00E95B5F"/>
    <w:rsid w:val="00E95BFD"/>
    <w:rsid w:val="00E95FBB"/>
    <w:rsid w:val="00E9601D"/>
    <w:rsid w:val="00E964A1"/>
    <w:rsid w:val="00E967CD"/>
    <w:rsid w:val="00E96AF0"/>
    <w:rsid w:val="00E96CD6"/>
    <w:rsid w:val="00E974E4"/>
    <w:rsid w:val="00E97DB1"/>
    <w:rsid w:val="00EA0338"/>
    <w:rsid w:val="00EA18AB"/>
    <w:rsid w:val="00EA1AF9"/>
    <w:rsid w:val="00EA1E18"/>
    <w:rsid w:val="00EA2A8F"/>
    <w:rsid w:val="00EA2FC1"/>
    <w:rsid w:val="00EA308E"/>
    <w:rsid w:val="00EA3572"/>
    <w:rsid w:val="00EA35E6"/>
    <w:rsid w:val="00EA3A22"/>
    <w:rsid w:val="00EA45EE"/>
    <w:rsid w:val="00EA514E"/>
    <w:rsid w:val="00EA561F"/>
    <w:rsid w:val="00EA609D"/>
    <w:rsid w:val="00EA6E98"/>
    <w:rsid w:val="00EA7462"/>
    <w:rsid w:val="00EA747C"/>
    <w:rsid w:val="00EA7BCD"/>
    <w:rsid w:val="00EB02D6"/>
    <w:rsid w:val="00EB038D"/>
    <w:rsid w:val="00EB0428"/>
    <w:rsid w:val="00EB0D42"/>
    <w:rsid w:val="00EB10D2"/>
    <w:rsid w:val="00EB12F8"/>
    <w:rsid w:val="00EB141D"/>
    <w:rsid w:val="00EB1923"/>
    <w:rsid w:val="00EB2765"/>
    <w:rsid w:val="00EB30A9"/>
    <w:rsid w:val="00EB31CB"/>
    <w:rsid w:val="00EB3B16"/>
    <w:rsid w:val="00EB3FB8"/>
    <w:rsid w:val="00EB407C"/>
    <w:rsid w:val="00EB467A"/>
    <w:rsid w:val="00EB4CE2"/>
    <w:rsid w:val="00EB5D48"/>
    <w:rsid w:val="00EB5DC7"/>
    <w:rsid w:val="00EB663B"/>
    <w:rsid w:val="00EB6728"/>
    <w:rsid w:val="00EB673B"/>
    <w:rsid w:val="00EB68B8"/>
    <w:rsid w:val="00EB7654"/>
    <w:rsid w:val="00EB7996"/>
    <w:rsid w:val="00EC08A5"/>
    <w:rsid w:val="00EC0BFD"/>
    <w:rsid w:val="00EC0DDD"/>
    <w:rsid w:val="00EC0DFD"/>
    <w:rsid w:val="00EC10A5"/>
    <w:rsid w:val="00EC1837"/>
    <w:rsid w:val="00EC1CB1"/>
    <w:rsid w:val="00EC2402"/>
    <w:rsid w:val="00EC3394"/>
    <w:rsid w:val="00EC3D7A"/>
    <w:rsid w:val="00EC49EC"/>
    <w:rsid w:val="00EC4BCD"/>
    <w:rsid w:val="00EC51E0"/>
    <w:rsid w:val="00EC5959"/>
    <w:rsid w:val="00EC5EA6"/>
    <w:rsid w:val="00EC60FF"/>
    <w:rsid w:val="00EC6543"/>
    <w:rsid w:val="00EC67BF"/>
    <w:rsid w:val="00EC70CE"/>
    <w:rsid w:val="00EC792E"/>
    <w:rsid w:val="00ED01E9"/>
    <w:rsid w:val="00ED0380"/>
    <w:rsid w:val="00ED073F"/>
    <w:rsid w:val="00ED0F22"/>
    <w:rsid w:val="00ED1553"/>
    <w:rsid w:val="00ED287D"/>
    <w:rsid w:val="00ED2C48"/>
    <w:rsid w:val="00ED2F1D"/>
    <w:rsid w:val="00ED371A"/>
    <w:rsid w:val="00ED3B60"/>
    <w:rsid w:val="00ED3C73"/>
    <w:rsid w:val="00ED3DD7"/>
    <w:rsid w:val="00ED42CB"/>
    <w:rsid w:val="00ED43EF"/>
    <w:rsid w:val="00ED468D"/>
    <w:rsid w:val="00ED48A6"/>
    <w:rsid w:val="00ED4909"/>
    <w:rsid w:val="00ED492F"/>
    <w:rsid w:val="00ED4A3D"/>
    <w:rsid w:val="00ED55B2"/>
    <w:rsid w:val="00ED68C4"/>
    <w:rsid w:val="00ED6A56"/>
    <w:rsid w:val="00ED6B95"/>
    <w:rsid w:val="00ED6E7D"/>
    <w:rsid w:val="00ED74D2"/>
    <w:rsid w:val="00ED7D32"/>
    <w:rsid w:val="00EE03DE"/>
    <w:rsid w:val="00EE0D5A"/>
    <w:rsid w:val="00EE100D"/>
    <w:rsid w:val="00EE1394"/>
    <w:rsid w:val="00EE1F98"/>
    <w:rsid w:val="00EE2665"/>
    <w:rsid w:val="00EE2DB5"/>
    <w:rsid w:val="00EE31BD"/>
    <w:rsid w:val="00EE345F"/>
    <w:rsid w:val="00EE3B40"/>
    <w:rsid w:val="00EE403C"/>
    <w:rsid w:val="00EE45FF"/>
    <w:rsid w:val="00EE4A1E"/>
    <w:rsid w:val="00EE4C97"/>
    <w:rsid w:val="00EE4D4C"/>
    <w:rsid w:val="00EE4F20"/>
    <w:rsid w:val="00EE5CA0"/>
    <w:rsid w:val="00EE6408"/>
    <w:rsid w:val="00EE74C2"/>
    <w:rsid w:val="00EE7553"/>
    <w:rsid w:val="00EF0424"/>
    <w:rsid w:val="00EF06F0"/>
    <w:rsid w:val="00EF1270"/>
    <w:rsid w:val="00EF13CC"/>
    <w:rsid w:val="00EF1638"/>
    <w:rsid w:val="00EF1CA0"/>
    <w:rsid w:val="00EF2625"/>
    <w:rsid w:val="00EF27C0"/>
    <w:rsid w:val="00EF28CB"/>
    <w:rsid w:val="00EF2983"/>
    <w:rsid w:val="00EF3F55"/>
    <w:rsid w:val="00EF41E6"/>
    <w:rsid w:val="00EF42C2"/>
    <w:rsid w:val="00EF489C"/>
    <w:rsid w:val="00EF4BB5"/>
    <w:rsid w:val="00EF59AB"/>
    <w:rsid w:val="00EF5EBE"/>
    <w:rsid w:val="00EF60B6"/>
    <w:rsid w:val="00EF63D9"/>
    <w:rsid w:val="00EF6886"/>
    <w:rsid w:val="00EF6940"/>
    <w:rsid w:val="00EF6BC8"/>
    <w:rsid w:val="00EF730E"/>
    <w:rsid w:val="00EF7A9F"/>
    <w:rsid w:val="00EF7B45"/>
    <w:rsid w:val="00EF7CEC"/>
    <w:rsid w:val="00EF7E1F"/>
    <w:rsid w:val="00F00CBD"/>
    <w:rsid w:val="00F0125D"/>
    <w:rsid w:val="00F01988"/>
    <w:rsid w:val="00F01AA6"/>
    <w:rsid w:val="00F01B81"/>
    <w:rsid w:val="00F01BBC"/>
    <w:rsid w:val="00F01D8A"/>
    <w:rsid w:val="00F03270"/>
    <w:rsid w:val="00F0328C"/>
    <w:rsid w:val="00F033CE"/>
    <w:rsid w:val="00F038D8"/>
    <w:rsid w:val="00F03ACF"/>
    <w:rsid w:val="00F03B50"/>
    <w:rsid w:val="00F03CBC"/>
    <w:rsid w:val="00F04639"/>
    <w:rsid w:val="00F04904"/>
    <w:rsid w:val="00F04E13"/>
    <w:rsid w:val="00F04FBE"/>
    <w:rsid w:val="00F053B1"/>
    <w:rsid w:val="00F055D8"/>
    <w:rsid w:val="00F05E0C"/>
    <w:rsid w:val="00F05FDB"/>
    <w:rsid w:val="00F06014"/>
    <w:rsid w:val="00F066B9"/>
    <w:rsid w:val="00F067C0"/>
    <w:rsid w:val="00F06897"/>
    <w:rsid w:val="00F0698E"/>
    <w:rsid w:val="00F06C23"/>
    <w:rsid w:val="00F06D4C"/>
    <w:rsid w:val="00F0702B"/>
    <w:rsid w:val="00F07613"/>
    <w:rsid w:val="00F07E2D"/>
    <w:rsid w:val="00F104C1"/>
    <w:rsid w:val="00F10541"/>
    <w:rsid w:val="00F11B34"/>
    <w:rsid w:val="00F12A71"/>
    <w:rsid w:val="00F13A95"/>
    <w:rsid w:val="00F142B9"/>
    <w:rsid w:val="00F142ED"/>
    <w:rsid w:val="00F142F4"/>
    <w:rsid w:val="00F14666"/>
    <w:rsid w:val="00F14771"/>
    <w:rsid w:val="00F14946"/>
    <w:rsid w:val="00F1508C"/>
    <w:rsid w:val="00F156B8"/>
    <w:rsid w:val="00F15C26"/>
    <w:rsid w:val="00F15E05"/>
    <w:rsid w:val="00F17809"/>
    <w:rsid w:val="00F17932"/>
    <w:rsid w:val="00F17B65"/>
    <w:rsid w:val="00F17CB4"/>
    <w:rsid w:val="00F20038"/>
    <w:rsid w:val="00F2008B"/>
    <w:rsid w:val="00F2029A"/>
    <w:rsid w:val="00F2094A"/>
    <w:rsid w:val="00F21856"/>
    <w:rsid w:val="00F21953"/>
    <w:rsid w:val="00F21AB7"/>
    <w:rsid w:val="00F21BFA"/>
    <w:rsid w:val="00F21D33"/>
    <w:rsid w:val="00F21EF9"/>
    <w:rsid w:val="00F221F7"/>
    <w:rsid w:val="00F234E2"/>
    <w:rsid w:val="00F2367C"/>
    <w:rsid w:val="00F236A7"/>
    <w:rsid w:val="00F236C3"/>
    <w:rsid w:val="00F23A7D"/>
    <w:rsid w:val="00F23AB1"/>
    <w:rsid w:val="00F248C1"/>
    <w:rsid w:val="00F24BA8"/>
    <w:rsid w:val="00F258EA"/>
    <w:rsid w:val="00F25EAE"/>
    <w:rsid w:val="00F25F26"/>
    <w:rsid w:val="00F26201"/>
    <w:rsid w:val="00F2665A"/>
    <w:rsid w:val="00F26B43"/>
    <w:rsid w:val="00F271A5"/>
    <w:rsid w:val="00F27740"/>
    <w:rsid w:val="00F3090B"/>
    <w:rsid w:val="00F3108A"/>
    <w:rsid w:val="00F311DE"/>
    <w:rsid w:val="00F3135C"/>
    <w:rsid w:val="00F32048"/>
    <w:rsid w:val="00F329BF"/>
    <w:rsid w:val="00F32A6F"/>
    <w:rsid w:val="00F32BC6"/>
    <w:rsid w:val="00F32E5A"/>
    <w:rsid w:val="00F32E8C"/>
    <w:rsid w:val="00F3301B"/>
    <w:rsid w:val="00F33BC3"/>
    <w:rsid w:val="00F33FD4"/>
    <w:rsid w:val="00F34204"/>
    <w:rsid w:val="00F34662"/>
    <w:rsid w:val="00F34C08"/>
    <w:rsid w:val="00F35A26"/>
    <w:rsid w:val="00F35AFE"/>
    <w:rsid w:val="00F35E71"/>
    <w:rsid w:val="00F3602B"/>
    <w:rsid w:val="00F361F7"/>
    <w:rsid w:val="00F36399"/>
    <w:rsid w:val="00F363D4"/>
    <w:rsid w:val="00F363E4"/>
    <w:rsid w:val="00F368E2"/>
    <w:rsid w:val="00F36EB8"/>
    <w:rsid w:val="00F37952"/>
    <w:rsid w:val="00F402B1"/>
    <w:rsid w:val="00F40455"/>
    <w:rsid w:val="00F406DD"/>
    <w:rsid w:val="00F41913"/>
    <w:rsid w:val="00F41C5D"/>
    <w:rsid w:val="00F42413"/>
    <w:rsid w:val="00F427D3"/>
    <w:rsid w:val="00F42D72"/>
    <w:rsid w:val="00F43484"/>
    <w:rsid w:val="00F43785"/>
    <w:rsid w:val="00F43D4F"/>
    <w:rsid w:val="00F43DF5"/>
    <w:rsid w:val="00F440D0"/>
    <w:rsid w:val="00F44EE3"/>
    <w:rsid w:val="00F44F66"/>
    <w:rsid w:val="00F452A1"/>
    <w:rsid w:val="00F45E2F"/>
    <w:rsid w:val="00F4632A"/>
    <w:rsid w:val="00F46719"/>
    <w:rsid w:val="00F467C1"/>
    <w:rsid w:val="00F46939"/>
    <w:rsid w:val="00F46DB7"/>
    <w:rsid w:val="00F46FB6"/>
    <w:rsid w:val="00F47571"/>
    <w:rsid w:val="00F50A75"/>
    <w:rsid w:val="00F50F67"/>
    <w:rsid w:val="00F511BE"/>
    <w:rsid w:val="00F51290"/>
    <w:rsid w:val="00F51345"/>
    <w:rsid w:val="00F51469"/>
    <w:rsid w:val="00F514DE"/>
    <w:rsid w:val="00F514E6"/>
    <w:rsid w:val="00F517F3"/>
    <w:rsid w:val="00F5192F"/>
    <w:rsid w:val="00F5233B"/>
    <w:rsid w:val="00F526C6"/>
    <w:rsid w:val="00F527AB"/>
    <w:rsid w:val="00F52C97"/>
    <w:rsid w:val="00F5352A"/>
    <w:rsid w:val="00F537DF"/>
    <w:rsid w:val="00F53C02"/>
    <w:rsid w:val="00F53DED"/>
    <w:rsid w:val="00F55233"/>
    <w:rsid w:val="00F55E1F"/>
    <w:rsid w:val="00F56672"/>
    <w:rsid w:val="00F56A90"/>
    <w:rsid w:val="00F56C05"/>
    <w:rsid w:val="00F570CF"/>
    <w:rsid w:val="00F57787"/>
    <w:rsid w:val="00F6036D"/>
    <w:rsid w:val="00F60B48"/>
    <w:rsid w:val="00F60BB5"/>
    <w:rsid w:val="00F61036"/>
    <w:rsid w:val="00F616C9"/>
    <w:rsid w:val="00F6170F"/>
    <w:rsid w:val="00F61C5B"/>
    <w:rsid w:val="00F61E7F"/>
    <w:rsid w:val="00F62013"/>
    <w:rsid w:val="00F62470"/>
    <w:rsid w:val="00F628CD"/>
    <w:rsid w:val="00F629F0"/>
    <w:rsid w:val="00F632EA"/>
    <w:rsid w:val="00F63389"/>
    <w:rsid w:val="00F638EE"/>
    <w:rsid w:val="00F639F9"/>
    <w:rsid w:val="00F63AB1"/>
    <w:rsid w:val="00F63CD9"/>
    <w:rsid w:val="00F65763"/>
    <w:rsid w:val="00F6702E"/>
    <w:rsid w:val="00F6709C"/>
    <w:rsid w:val="00F673B2"/>
    <w:rsid w:val="00F7042B"/>
    <w:rsid w:val="00F70C29"/>
    <w:rsid w:val="00F7126B"/>
    <w:rsid w:val="00F71E64"/>
    <w:rsid w:val="00F72214"/>
    <w:rsid w:val="00F7247C"/>
    <w:rsid w:val="00F7256E"/>
    <w:rsid w:val="00F725F6"/>
    <w:rsid w:val="00F72A68"/>
    <w:rsid w:val="00F74009"/>
    <w:rsid w:val="00F742C0"/>
    <w:rsid w:val="00F74B51"/>
    <w:rsid w:val="00F74F02"/>
    <w:rsid w:val="00F74F59"/>
    <w:rsid w:val="00F752DB"/>
    <w:rsid w:val="00F7639C"/>
    <w:rsid w:val="00F765B0"/>
    <w:rsid w:val="00F770E4"/>
    <w:rsid w:val="00F7712C"/>
    <w:rsid w:val="00F7750B"/>
    <w:rsid w:val="00F77C24"/>
    <w:rsid w:val="00F8056F"/>
    <w:rsid w:val="00F80A18"/>
    <w:rsid w:val="00F8105D"/>
    <w:rsid w:val="00F81AB6"/>
    <w:rsid w:val="00F81D9E"/>
    <w:rsid w:val="00F81DA6"/>
    <w:rsid w:val="00F81E2E"/>
    <w:rsid w:val="00F822F6"/>
    <w:rsid w:val="00F825EB"/>
    <w:rsid w:val="00F827DC"/>
    <w:rsid w:val="00F837DA"/>
    <w:rsid w:val="00F838B5"/>
    <w:rsid w:val="00F84027"/>
    <w:rsid w:val="00F84256"/>
    <w:rsid w:val="00F846AD"/>
    <w:rsid w:val="00F84CAE"/>
    <w:rsid w:val="00F84EF2"/>
    <w:rsid w:val="00F84FA3"/>
    <w:rsid w:val="00F85081"/>
    <w:rsid w:val="00F85DCC"/>
    <w:rsid w:val="00F85DE3"/>
    <w:rsid w:val="00F867CE"/>
    <w:rsid w:val="00F86890"/>
    <w:rsid w:val="00F869AA"/>
    <w:rsid w:val="00F86F4C"/>
    <w:rsid w:val="00F87312"/>
    <w:rsid w:val="00F87603"/>
    <w:rsid w:val="00F9035D"/>
    <w:rsid w:val="00F90F60"/>
    <w:rsid w:val="00F91567"/>
    <w:rsid w:val="00F91A26"/>
    <w:rsid w:val="00F91BDB"/>
    <w:rsid w:val="00F91E83"/>
    <w:rsid w:val="00F92121"/>
    <w:rsid w:val="00F9242B"/>
    <w:rsid w:val="00F92457"/>
    <w:rsid w:val="00F92ACD"/>
    <w:rsid w:val="00F942F1"/>
    <w:rsid w:val="00F948C6"/>
    <w:rsid w:val="00F94DC5"/>
    <w:rsid w:val="00F94EF3"/>
    <w:rsid w:val="00F9594A"/>
    <w:rsid w:val="00F959BE"/>
    <w:rsid w:val="00F95EC1"/>
    <w:rsid w:val="00F970F1"/>
    <w:rsid w:val="00F97465"/>
    <w:rsid w:val="00F97759"/>
    <w:rsid w:val="00F97F40"/>
    <w:rsid w:val="00FA031B"/>
    <w:rsid w:val="00FA07E2"/>
    <w:rsid w:val="00FA12C6"/>
    <w:rsid w:val="00FA16F2"/>
    <w:rsid w:val="00FA1784"/>
    <w:rsid w:val="00FA1883"/>
    <w:rsid w:val="00FA1E65"/>
    <w:rsid w:val="00FA208F"/>
    <w:rsid w:val="00FA21B4"/>
    <w:rsid w:val="00FA2233"/>
    <w:rsid w:val="00FA2469"/>
    <w:rsid w:val="00FA24EF"/>
    <w:rsid w:val="00FA2B06"/>
    <w:rsid w:val="00FA2E9C"/>
    <w:rsid w:val="00FA32DD"/>
    <w:rsid w:val="00FA39AC"/>
    <w:rsid w:val="00FA3F26"/>
    <w:rsid w:val="00FA429F"/>
    <w:rsid w:val="00FA42B4"/>
    <w:rsid w:val="00FA472F"/>
    <w:rsid w:val="00FA4DFF"/>
    <w:rsid w:val="00FA4F41"/>
    <w:rsid w:val="00FA6543"/>
    <w:rsid w:val="00FA6903"/>
    <w:rsid w:val="00FA6F5A"/>
    <w:rsid w:val="00FA71E8"/>
    <w:rsid w:val="00FA727D"/>
    <w:rsid w:val="00FA7815"/>
    <w:rsid w:val="00FA78FC"/>
    <w:rsid w:val="00FA7B6C"/>
    <w:rsid w:val="00FA7FD6"/>
    <w:rsid w:val="00FB01A1"/>
    <w:rsid w:val="00FB03A7"/>
    <w:rsid w:val="00FB0956"/>
    <w:rsid w:val="00FB0A59"/>
    <w:rsid w:val="00FB118F"/>
    <w:rsid w:val="00FB134F"/>
    <w:rsid w:val="00FB1540"/>
    <w:rsid w:val="00FB1C3A"/>
    <w:rsid w:val="00FB2458"/>
    <w:rsid w:val="00FB2930"/>
    <w:rsid w:val="00FB293F"/>
    <w:rsid w:val="00FB3598"/>
    <w:rsid w:val="00FB3C36"/>
    <w:rsid w:val="00FB457E"/>
    <w:rsid w:val="00FB4EC7"/>
    <w:rsid w:val="00FB5D00"/>
    <w:rsid w:val="00FB5EFD"/>
    <w:rsid w:val="00FB5FA0"/>
    <w:rsid w:val="00FB6EC9"/>
    <w:rsid w:val="00FB76BD"/>
    <w:rsid w:val="00FC070B"/>
    <w:rsid w:val="00FC071B"/>
    <w:rsid w:val="00FC178B"/>
    <w:rsid w:val="00FC27C2"/>
    <w:rsid w:val="00FC28D9"/>
    <w:rsid w:val="00FC36C1"/>
    <w:rsid w:val="00FC428A"/>
    <w:rsid w:val="00FC48CA"/>
    <w:rsid w:val="00FC509B"/>
    <w:rsid w:val="00FC5461"/>
    <w:rsid w:val="00FC5808"/>
    <w:rsid w:val="00FC5D65"/>
    <w:rsid w:val="00FC66F9"/>
    <w:rsid w:val="00FC6B74"/>
    <w:rsid w:val="00FC7316"/>
    <w:rsid w:val="00FD053C"/>
    <w:rsid w:val="00FD0565"/>
    <w:rsid w:val="00FD08B1"/>
    <w:rsid w:val="00FD0DC9"/>
    <w:rsid w:val="00FD1778"/>
    <w:rsid w:val="00FD29DA"/>
    <w:rsid w:val="00FD2C44"/>
    <w:rsid w:val="00FD3027"/>
    <w:rsid w:val="00FD3109"/>
    <w:rsid w:val="00FD320E"/>
    <w:rsid w:val="00FD3FB4"/>
    <w:rsid w:val="00FD3FE6"/>
    <w:rsid w:val="00FD4A4E"/>
    <w:rsid w:val="00FD4C3D"/>
    <w:rsid w:val="00FD621C"/>
    <w:rsid w:val="00FD6506"/>
    <w:rsid w:val="00FD6798"/>
    <w:rsid w:val="00FD6BCE"/>
    <w:rsid w:val="00FD6E4B"/>
    <w:rsid w:val="00FE0222"/>
    <w:rsid w:val="00FE029F"/>
    <w:rsid w:val="00FE1757"/>
    <w:rsid w:val="00FE1F77"/>
    <w:rsid w:val="00FE2405"/>
    <w:rsid w:val="00FE253E"/>
    <w:rsid w:val="00FE29ED"/>
    <w:rsid w:val="00FE3506"/>
    <w:rsid w:val="00FE3729"/>
    <w:rsid w:val="00FE385B"/>
    <w:rsid w:val="00FE3B34"/>
    <w:rsid w:val="00FE3C67"/>
    <w:rsid w:val="00FE4688"/>
    <w:rsid w:val="00FE4CE1"/>
    <w:rsid w:val="00FE5D81"/>
    <w:rsid w:val="00FE6E3D"/>
    <w:rsid w:val="00FE7544"/>
    <w:rsid w:val="00FE7EE2"/>
    <w:rsid w:val="00FF06BC"/>
    <w:rsid w:val="00FF0EE1"/>
    <w:rsid w:val="00FF106C"/>
    <w:rsid w:val="00FF162E"/>
    <w:rsid w:val="00FF1BC5"/>
    <w:rsid w:val="00FF2291"/>
    <w:rsid w:val="00FF28DD"/>
    <w:rsid w:val="00FF2D64"/>
    <w:rsid w:val="00FF3151"/>
    <w:rsid w:val="00FF37F0"/>
    <w:rsid w:val="00FF3F0F"/>
    <w:rsid w:val="00FF4A1C"/>
    <w:rsid w:val="00FF4B01"/>
    <w:rsid w:val="00FF52AE"/>
    <w:rsid w:val="00FF5FC0"/>
    <w:rsid w:val="00FF62F1"/>
    <w:rsid w:val="00FF6474"/>
    <w:rsid w:val="00FF68D3"/>
    <w:rsid w:val="00FF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0C7D221"/>
  <w15:chartTrackingRefBased/>
  <w15:docId w15:val="{54F184CF-524D-4D51-ACBE-5F8173E97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annotation reference" w:uiPriority="99"/>
    <w:lsdException w:name="Default Paragraph Font" w:uiPriority="1"/>
    <w:lsdException w:name="Hyperlink" w:uiPriority="99"/>
    <w:lsdException w:name="Normal (Web)" w:uiPriority="99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0">
    <w:name w:val="Normal"/>
    <w:qFormat/>
    <w:rsid w:val="00C00AA1"/>
    <w:pPr>
      <w:spacing w:line="360" w:lineRule="auto"/>
      <w:ind w:firstLine="709"/>
      <w:jc w:val="both"/>
    </w:pPr>
    <w:rPr>
      <w:rFonts w:ascii="Arial" w:hAnsi="Arial"/>
      <w:sz w:val="24"/>
      <w:szCs w:val="24"/>
    </w:rPr>
  </w:style>
  <w:style w:type="paragraph" w:styleId="1">
    <w:name w:val="heading 1"/>
    <w:aliases w:val="-1,. (1.0),. Знак,. Знак1 Знак Знак,1_Заголовок 1,47 см,After:  12 pt,Chapter Headline,H1,H1 Знак1 Знак Знак,Part,scge 1,scge 1 + Before:  6 pt,§1.,З1,Заголовок 1 Знак1 Знак Знак,Название спецификации,Название спецификации Знак1 Знак Знак"/>
    <w:basedOn w:val="af0"/>
    <w:next w:val="af1"/>
    <w:link w:val="13"/>
    <w:qFormat/>
    <w:rsid w:val="00AE1D79"/>
    <w:pPr>
      <w:keepNext/>
      <w:keepLines/>
      <w:pageBreakBefore/>
      <w:numPr>
        <w:numId w:val="26"/>
      </w:numPr>
      <w:spacing w:before="120" w:after="120"/>
      <w:ind w:left="851" w:hanging="851"/>
      <w:jc w:val="left"/>
      <w:outlineLvl w:val="0"/>
    </w:pPr>
    <w:rPr>
      <w:rFonts w:ascii="Times New Roman" w:hAnsi="Times New Roman"/>
      <w:b/>
      <w:caps/>
      <w:spacing w:val="20"/>
    </w:rPr>
  </w:style>
  <w:style w:type="paragraph" w:styleId="20">
    <w:name w:val="heading 2"/>
    <w:aliases w:val=". (1.1),2,2 headline,2_Заголовок 2,63 см,95 см....,H2,H21,H210,H211,H22,H221,H23,H231,H24,H241,H25,H251,H26,H261,H27,H28,H29,Numbered text 3,Subhead A,h,h2,headline,Ïîäðàçäåë,Первая строка:  0,Раздел,Самостоятельный раздел + Слева:  0,app,-2"/>
    <w:basedOn w:val="af0"/>
    <w:next w:val="af1"/>
    <w:link w:val="24"/>
    <w:qFormat/>
    <w:rsid w:val="00EB3FB8"/>
    <w:pPr>
      <w:keepNext/>
      <w:keepLines/>
      <w:numPr>
        <w:ilvl w:val="1"/>
        <w:numId w:val="26"/>
      </w:numPr>
      <w:spacing w:before="120" w:after="120"/>
      <w:ind w:left="851" w:hanging="851"/>
      <w:jc w:val="left"/>
      <w:outlineLvl w:val="1"/>
    </w:pPr>
    <w:rPr>
      <w:rFonts w:ascii="Times New Roman" w:hAnsi="Times New Roman"/>
      <w:b/>
      <w:spacing w:val="20"/>
    </w:rPr>
  </w:style>
  <w:style w:type="paragraph" w:styleId="30">
    <w:name w:val="heading 3"/>
    <w:aliases w:val="Caaieiaie 3,H3,H3 Знак,H3 Знак Знак,H3 Знак1 Знак,H3 Знак1 Знак1,H3 Знак2,Subhead B,h3,Çàãîëîâîê 3,Заголовок 3 Знак Знак,Заголовок 3 Знак1,Заголовок 3 Знак1 Знак1,Заголовок 3 Знак2,Подраздел,H31,H32,H33,H34,H311,H321,H331,H35,H312,H322,H332"/>
    <w:basedOn w:val="af0"/>
    <w:next w:val="af1"/>
    <w:link w:val="31"/>
    <w:qFormat/>
    <w:rsid w:val="00551305"/>
    <w:pPr>
      <w:widowControl w:val="0"/>
      <w:tabs>
        <w:tab w:val="left" w:pos="851"/>
      </w:tabs>
      <w:spacing w:before="120" w:after="120"/>
      <w:ind w:firstLine="0"/>
      <w:outlineLvl w:val="2"/>
    </w:pPr>
    <w:rPr>
      <w:rFonts w:cs="Arial"/>
    </w:rPr>
  </w:style>
  <w:style w:type="paragraph" w:styleId="41">
    <w:name w:val="heading 4"/>
    <w:aliases w:val=". (A.),H4,H4 Знак,Заголовок 4 (Приложение),Заголовок 4 (Приложение) Знак,Заголовок 4 Знак Знак Знак Знак,Заголовок 4 Знак Знак Знак Знак Знак,Заголовок 4 Знак1,Знак Знак,H41,H42,H43,H44,H411,H421,H431,H45,H412,H422,H432,H46,H413,H423,H433"/>
    <w:basedOn w:val="af0"/>
    <w:next w:val="af0"/>
    <w:link w:val="42"/>
    <w:qFormat/>
    <w:rsid w:val="00443A7E"/>
    <w:pPr>
      <w:keepNext/>
      <w:spacing w:before="360" w:after="240" w:line="480" w:lineRule="auto"/>
      <w:ind w:firstLine="0"/>
      <w:outlineLvl w:val="3"/>
    </w:pPr>
    <w:rPr>
      <w:spacing w:val="38"/>
    </w:rPr>
  </w:style>
  <w:style w:type="paragraph" w:styleId="52">
    <w:name w:val="heading 5"/>
    <w:aliases w:val=". (1.),H5,Заголовок 5 Знак Знак,Заголовок 5 Знак1,H51,H52,H53,H54,H55,Block Label,Block textl,Block text,H56,LW Pico Section,PA Pico Section,Heading 5 Char Char"/>
    <w:basedOn w:val="af0"/>
    <w:next w:val="af0"/>
    <w:link w:val="53"/>
    <w:qFormat/>
    <w:rsid w:val="00443A7E"/>
    <w:pPr>
      <w:keepNext/>
      <w:spacing w:before="360" w:after="240" w:line="480" w:lineRule="auto"/>
      <w:ind w:firstLine="0"/>
      <w:outlineLvl w:val="4"/>
    </w:pPr>
    <w:rPr>
      <w:spacing w:val="38"/>
    </w:rPr>
  </w:style>
  <w:style w:type="paragraph" w:styleId="6">
    <w:name w:val="heading 6"/>
    <w:aliases w:val=". (a.),Основной,H6,H61,H62,H63,H64,H65,for Client List, Знак"/>
    <w:basedOn w:val="af0"/>
    <w:next w:val="af0"/>
    <w:link w:val="60"/>
    <w:qFormat/>
    <w:rsid w:val="004D59CC"/>
    <w:pPr>
      <w:keepNext/>
      <w:tabs>
        <w:tab w:val="left" w:pos="709"/>
      </w:tabs>
      <w:outlineLvl w:val="5"/>
    </w:pPr>
    <w:rPr>
      <w:spacing w:val="38"/>
    </w:rPr>
  </w:style>
  <w:style w:type="paragraph" w:styleId="7">
    <w:name w:val="heading 7"/>
    <w:aliases w:val="H7"/>
    <w:basedOn w:val="af0"/>
    <w:next w:val="af0"/>
    <w:link w:val="70"/>
    <w:qFormat/>
    <w:rsid w:val="00970723"/>
    <w:pPr>
      <w:numPr>
        <w:ilvl w:val="6"/>
        <w:numId w:val="11"/>
      </w:numPr>
      <w:spacing w:before="240" w:after="60"/>
      <w:outlineLvl w:val="6"/>
    </w:pPr>
    <w:rPr>
      <w:rFonts w:ascii="Times New Roman" w:hAnsi="Times New Roman"/>
    </w:rPr>
  </w:style>
  <w:style w:type="paragraph" w:styleId="8">
    <w:name w:val="heading 8"/>
    <w:aliases w:val="H8"/>
    <w:basedOn w:val="af0"/>
    <w:next w:val="af0"/>
    <w:link w:val="80"/>
    <w:qFormat/>
    <w:rsid w:val="00970723"/>
    <w:pPr>
      <w:numPr>
        <w:ilvl w:val="7"/>
        <w:numId w:val="1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9">
    <w:name w:val="heading 9"/>
    <w:aliases w:val="H9"/>
    <w:basedOn w:val="af0"/>
    <w:next w:val="af0"/>
    <w:link w:val="90"/>
    <w:qFormat/>
    <w:rsid w:val="00970723"/>
    <w:pPr>
      <w:numPr>
        <w:ilvl w:val="8"/>
        <w:numId w:val="1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paragraph" w:styleId="af5">
    <w:name w:val="header"/>
    <w:aliases w:val="Header Line 1,Header Line1,Header Line11,Header Line12,Header Line13,Header Line14,Header Line15,Header Line16,Header Line17,Header Line18,Header1,L1,L11,L12,L13,L14,L15,L16,L17,L18,Top running title,header"/>
    <w:basedOn w:val="af0"/>
    <w:link w:val="af6"/>
    <w:uiPriority w:val="99"/>
    <w:rsid w:val="00443A7E"/>
    <w:pPr>
      <w:tabs>
        <w:tab w:val="center" w:pos="4153"/>
        <w:tab w:val="right" w:pos="8306"/>
      </w:tabs>
    </w:pPr>
  </w:style>
  <w:style w:type="paragraph" w:styleId="af7">
    <w:name w:val="footer"/>
    <w:aliases w:val="Don't delete!,F1,Footer Line 1,Footer Line1,Lower running title,f,Не удалять!"/>
    <w:link w:val="af8"/>
    <w:uiPriority w:val="99"/>
    <w:rsid w:val="00443A7E"/>
    <w:pPr>
      <w:tabs>
        <w:tab w:val="center" w:pos="4677"/>
        <w:tab w:val="right" w:pos="9355"/>
      </w:tabs>
    </w:pPr>
    <w:rPr>
      <w:sz w:val="16"/>
      <w:lang w:val="en-US"/>
    </w:rPr>
  </w:style>
  <w:style w:type="paragraph" w:customStyle="1" w:styleId="af9">
    <w:name w:val="_штамп_номер"/>
    <w:rsid w:val="00443A7E"/>
    <w:pPr>
      <w:jc w:val="center"/>
    </w:pPr>
    <w:rPr>
      <w:rFonts w:ascii="Arial" w:hAnsi="Arial"/>
      <w:i/>
      <w:sz w:val="32"/>
    </w:rPr>
  </w:style>
  <w:style w:type="paragraph" w:customStyle="1" w:styleId="16">
    <w:name w:val="_штамп_1"/>
    <w:rsid w:val="00443A7E"/>
    <w:pPr>
      <w:suppressAutoHyphens/>
      <w:ind w:left="-85" w:right="-85"/>
    </w:pPr>
    <w:rPr>
      <w:rFonts w:ascii="Arial" w:hAnsi="Arial"/>
      <w:i/>
      <w:sz w:val="16"/>
    </w:rPr>
  </w:style>
  <w:style w:type="paragraph" w:customStyle="1" w:styleId="afa">
    <w:name w:val="_номер_страницы"/>
    <w:rsid w:val="00443A7E"/>
    <w:pPr>
      <w:jc w:val="center"/>
    </w:pPr>
    <w:rPr>
      <w:rFonts w:ascii="Arial" w:hAnsi="Arial"/>
      <w:w w:val="85"/>
    </w:rPr>
  </w:style>
  <w:style w:type="character" w:styleId="afb">
    <w:name w:val="page number"/>
    <w:aliases w:val="PN,Page number"/>
    <w:rsid w:val="00443A7E"/>
    <w:rPr>
      <w:rFonts w:ascii="Arial" w:hAnsi="Arial"/>
      <w:i/>
      <w:noProof w:val="0"/>
      <w:snapToGrid/>
      <w:color w:val="auto"/>
      <w:sz w:val="16"/>
    </w:rPr>
  </w:style>
  <w:style w:type="paragraph" w:customStyle="1" w:styleId="afc">
    <w:name w:val="_штамп_надпись"/>
    <w:rsid w:val="00443A7E"/>
    <w:pPr>
      <w:ind w:left="57" w:right="57"/>
      <w:jc w:val="center"/>
    </w:pPr>
    <w:rPr>
      <w:rFonts w:ascii="Arial" w:hAnsi="Arial"/>
      <w:i/>
      <w:sz w:val="16"/>
    </w:rPr>
  </w:style>
  <w:style w:type="paragraph" w:customStyle="1" w:styleId="afd">
    <w:name w:val="Обычный_таблицы"/>
    <w:basedOn w:val="af0"/>
    <w:rsid w:val="00443A7E"/>
    <w:pPr>
      <w:spacing w:before="60" w:after="60" w:line="240" w:lineRule="auto"/>
      <w:ind w:firstLine="0"/>
    </w:pPr>
    <w:rPr>
      <w:sz w:val="20"/>
      <w:lang w:val="en-US"/>
    </w:rPr>
  </w:style>
  <w:style w:type="paragraph" w:customStyle="1" w:styleId="afe">
    <w:name w:val="Название рисунка"/>
    <w:basedOn w:val="af0"/>
    <w:rsid w:val="00443A7E"/>
    <w:pPr>
      <w:spacing w:before="120" w:after="120"/>
      <w:jc w:val="center"/>
    </w:pPr>
    <w:rPr>
      <w:lang w:val="en-US"/>
    </w:rPr>
  </w:style>
  <w:style w:type="paragraph" w:customStyle="1" w:styleId="2-">
    <w:name w:val="Пункт 2-го уровня"/>
    <w:basedOn w:val="20"/>
    <w:next w:val="af0"/>
    <w:rsid w:val="00BA294E"/>
    <w:pPr>
      <w:spacing w:after="0"/>
    </w:pPr>
    <w:rPr>
      <w:spacing w:val="0"/>
    </w:rPr>
  </w:style>
  <w:style w:type="paragraph" w:customStyle="1" w:styleId="3-">
    <w:name w:val="Пункт 3-го уровня"/>
    <w:basedOn w:val="30"/>
    <w:next w:val="af0"/>
    <w:rsid w:val="00443A7E"/>
    <w:pPr>
      <w:spacing w:before="0" w:after="0"/>
    </w:pPr>
  </w:style>
  <w:style w:type="paragraph" w:customStyle="1" w:styleId="a3">
    <w:name w:val="Список алфавитный"/>
    <w:basedOn w:val="af0"/>
    <w:next w:val="af0"/>
    <w:rsid w:val="00443A7E"/>
    <w:pPr>
      <w:numPr>
        <w:numId w:val="9"/>
      </w:numPr>
    </w:pPr>
  </w:style>
  <w:style w:type="paragraph" w:customStyle="1" w:styleId="a1">
    <w:name w:val="Список маркированный"/>
    <w:basedOn w:val="af0"/>
    <w:next w:val="af0"/>
    <w:rsid w:val="00443A7E"/>
    <w:pPr>
      <w:numPr>
        <w:numId w:val="1"/>
      </w:numPr>
    </w:pPr>
  </w:style>
  <w:style w:type="paragraph" w:customStyle="1" w:styleId="a6">
    <w:name w:val="Список многоуровневый"/>
    <w:next w:val="af0"/>
    <w:rsid w:val="00443A7E"/>
    <w:pPr>
      <w:numPr>
        <w:numId w:val="4"/>
      </w:numPr>
    </w:pPr>
    <w:rPr>
      <w:rFonts w:ascii="Arial" w:hAnsi="Arial"/>
      <w:sz w:val="24"/>
    </w:rPr>
  </w:style>
  <w:style w:type="paragraph" w:customStyle="1" w:styleId="ae">
    <w:name w:val="Список нумерованный"/>
    <w:basedOn w:val="af0"/>
    <w:next w:val="af0"/>
    <w:rsid w:val="00443A7E"/>
    <w:pPr>
      <w:numPr>
        <w:numId w:val="10"/>
      </w:numPr>
    </w:pPr>
  </w:style>
  <w:style w:type="paragraph" w:customStyle="1" w:styleId="a7">
    <w:name w:val="Список_м_таблицы"/>
    <w:basedOn w:val="afd"/>
    <w:rsid w:val="00443A7E"/>
    <w:pPr>
      <w:numPr>
        <w:numId w:val="2"/>
      </w:numPr>
      <w:tabs>
        <w:tab w:val="clear" w:pos="1418"/>
        <w:tab w:val="left" w:pos="284"/>
      </w:tabs>
      <w:ind w:left="0" w:firstLine="0"/>
    </w:pPr>
    <w:rPr>
      <w:lang w:val="ru-RU"/>
    </w:rPr>
  </w:style>
  <w:style w:type="paragraph" w:customStyle="1" w:styleId="ac">
    <w:name w:val="Список_н_таблицы"/>
    <w:basedOn w:val="afd"/>
    <w:rsid w:val="00443A7E"/>
    <w:pPr>
      <w:numPr>
        <w:numId w:val="3"/>
      </w:numPr>
      <w:tabs>
        <w:tab w:val="left" w:pos="284"/>
      </w:tabs>
    </w:pPr>
  </w:style>
  <w:style w:type="paragraph" w:styleId="17">
    <w:name w:val="toc 1"/>
    <w:basedOn w:val="af0"/>
    <w:next w:val="af0"/>
    <w:autoRedefine/>
    <w:uiPriority w:val="39"/>
    <w:rsid w:val="003B1999"/>
    <w:pPr>
      <w:tabs>
        <w:tab w:val="left" w:pos="709"/>
        <w:tab w:val="right" w:pos="9633"/>
      </w:tabs>
      <w:spacing w:before="120"/>
      <w:ind w:firstLine="0"/>
    </w:pPr>
    <w:rPr>
      <w:bCs/>
      <w:caps/>
    </w:rPr>
  </w:style>
  <w:style w:type="paragraph" w:styleId="25">
    <w:name w:val="toc 2"/>
    <w:basedOn w:val="af0"/>
    <w:next w:val="af0"/>
    <w:autoRedefine/>
    <w:uiPriority w:val="39"/>
    <w:rsid w:val="003B1999"/>
    <w:pPr>
      <w:tabs>
        <w:tab w:val="left" w:pos="1134"/>
        <w:tab w:val="right" w:pos="9633"/>
      </w:tabs>
      <w:spacing w:before="120"/>
      <w:ind w:firstLine="227"/>
      <w:mirrorIndents/>
      <w:jc w:val="left"/>
    </w:pPr>
    <w:rPr>
      <w:rFonts w:cs="Calibri"/>
      <w:bCs/>
      <w:noProof/>
      <w:spacing w:val="-4"/>
      <w:szCs w:val="20"/>
    </w:rPr>
  </w:style>
  <w:style w:type="paragraph" w:customStyle="1" w:styleId="140">
    <w:name w:val="Обложка_14"/>
    <w:basedOn w:val="af0"/>
    <w:next w:val="af0"/>
    <w:rsid w:val="00443A7E"/>
    <w:pPr>
      <w:keepNext/>
      <w:ind w:firstLine="0"/>
      <w:jc w:val="center"/>
    </w:pPr>
    <w:rPr>
      <w:sz w:val="28"/>
    </w:rPr>
  </w:style>
  <w:style w:type="paragraph" w:customStyle="1" w:styleId="aff">
    <w:name w:val="Обложка"/>
    <w:basedOn w:val="af0"/>
    <w:rsid w:val="00443A7E"/>
    <w:pPr>
      <w:keepNext/>
      <w:spacing w:before="240"/>
      <w:ind w:firstLine="0"/>
      <w:jc w:val="center"/>
    </w:pPr>
    <w:rPr>
      <w:caps/>
      <w:sz w:val="28"/>
    </w:rPr>
  </w:style>
  <w:style w:type="paragraph" w:customStyle="1" w:styleId="aff0">
    <w:name w:val="Титульный лист"/>
    <w:basedOn w:val="af0"/>
    <w:rsid w:val="00B64421"/>
    <w:pPr>
      <w:jc w:val="center"/>
    </w:pPr>
    <w:rPr>
      <w:sz w:val="28"/>
    </w:rPr>
  </w:style>
  <w:style w:type="paragraph" w:customStyle="1" w:styleId="aff1">
    <w:name w:val="Название таблицы"/>
    <w:basedOn w:val="af0"/>
    <w:rsid w:val="00443A7E"/>
    <w:pPr>
      <w:spacing w:before="120" w:after="120"/>
      <w:ind w:firstLine="0"/>
    </w:pPr>
  </w:style>
  <w:style w:type="paragraph" w:customStyle="1" w:styleId="aff2">
    <w:name w:val="Примечание"/>
    <w:basedOn w:val="af0"/>
    <w:rsid w:val="00443A7E"/>
    <w:rPr>
      <w:spacing w:val="20"/>
    </w:rPr>
  </w:style>
  <w:style w:type="paragraph" w:customStyle="1" w:styleId="4-">
    <w:name w:val="Пункт 4-го уровня"/>
    <w:basedOn w:val="41"/>
    <w:next w:val="af0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6-">
    <w:name w:val="Пункт 6-го уровня"/>
    <w:basedOn w:val="6"/>
    <w:next w:val="af0"/>
    <w:rsid w:val="00443A7E"/>
    <w:pPr>
      <w:keepNext w:val="0"/>
    </w:pPr>
    <w:rPr>
      <w:spacing w:val="0"/>
    </w:rPr>
  </w:style>
  <w:style w:type="paragraph" w:customStyle="1" w:styleId="5-">
    <w:name w:val="Пункт 5-го уровня"/>
    <w:basedOn w:val="52"/>
    <w:next w:val="af0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a5">
    <w:name w:val="Заголовок приложения"/>
    <w:basedOn w:val="af0"/>
    <w:next w:val="af0"/>
    <w:rsid w:val="00443A7E"/>
    <w:pPr>
      <w:keepNext/>
      <w:pageBreakBefore/>
      <w:numPr>
        <w:numId w:val="5"/>
      </w:numPr>
      <w:spacing w:line="480" w:lineRule="auto"/>
      <w:jc w:val="center"/>
    </w:pPr>
    <w:rPr>
      <w:caps/>
    </w:rPr>
  </w:style>
  <w:style w:type="paragraph" w:customStyle="1" w:styleId="10">
    <w:name w:val="Заголовок приложения 1"/>
    <w:basedOn w:val="af0"/>
    <w:next w:val="af0"/>
    <w:rsid w:val="00443A7E"/>
    <w:pPr>
      <w:keepNext/>
      <w:numPr>
        <w:ilvl w:val="1"/>
        <w:numId w:val="5"/>
      </w:numPr>
      <w:spacing w:before="360" w:after="240" w:line="480" w:lineRule="auto"/>
      <w:outlineLvl w:val="1"/>
    </w:pPr>
    <w:rPr>
      <w:spacing w:val="38"/>
    </w:rPr>
  </w:style>
  <w:style w:type="paragraph" w:customStyle="1" w:styleId="22">
    <w:name w:val="Заголовок приложения 2"/>
    <w:basedOn w:val="af0"/>
    <w:next w:val="af0"/>
    <w:rsid w:val="00443A7E"/>
    <w:pPr>
      <w:keepNext/>
      <w:numPr>
        <w:ilvl w:val="2"/>
        <w:numId w:val="5"/>
      </w:numPr>
      <w:spacing w:before="360" w:after="240" w:line="480" w:lineRule="auto"/>
      <w:outlineLvl w:val="2"/>
    </w:pPr>
    <w:rPr>
      <w:spacing w:val="38"/>
    </w:rPr>
  </w:style>
  <w:style w:type="paragraph" w:customStyle="1" w:styleId="3">
    <w:name w:val="Заголовок приложения 3"/>
    <w:basedOn w:val="af0"/>
    <w:next w:val="af0"/>
    <w:rsid w:val="00443A7E"/>
    <w:pPr>
      <w:keepNext/>
      <w:numPr>
        <w:ilvl w:val="3"/>
        <w:numId w:val="5"/>
      </w:numPr>
      <w:spacing w:before="360" w:after="240" w:line="480" w:lineRule="auto"/>
      <w:outlineLvl w:val="3"/>
    </w:pPr>
    <w:rPr>
      <w:spacing w:val="38"/>
    </w:rPr>
  </w:style>
  <w:style w:type="paragraph" w:customStyle="1" w:styleId="1-">
    <w:name w:val="Пункт приложения 1-го уровня"/>
    <w:basedOn w:val="10"/>
    <w:next w:val="af0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2-0">
    <w:name w:val="Пункт приложения 2-го уровня"/>
    <w:basedOn w:val="22"/>
    <w:next w:val="af0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3-0">
    <w:name w:val="Пункт приложения 3-го уровня"/>
    <w:basedOn w:val="3"/>
    <w:next w:val="af0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40">
    <w:name w:val="Заголовок приложения 4"/>
    <w:basedOn w:val="af0"/>
    <w:next w:val="af0"/>
    <w:rsid w:val="00443A7E"/>
    <w:pPr>
      <w:keepNext/>
      <w:numPr>
        <w:ilvl w:val="4"/>
        <w:numId w:val="5"/>
      </w:numPr>
      <w:spacing w:before="360" w:after="240" w:line="480" w:lineRule="auto"/>
      <w:outlineLvl w:val="4"/>
    </w:pPr>
    <w:rPr>
      <w:spacing w:val="38"/>
      <w:lang w:val="en-US"/>
    </w:rPr>
  </w:style>
  <w:style w:type="paragraph" w:customStyle="1" w:styleId="50">
    <w:name w:val="Заголовок приложения 5"/>
    <w:basedOn w:val="af0"/>
    <w:next w:val="af0"/>
    <w:rsid w:val="00443A7E"/>
    <w:pPr>
      <w:keepNext/>
      <w:numPr>
        <w:ilvl w:val="5"/>
        <w:numId w:val="5"/>
      </w:numPr>
      <w:spacing w:before="360" w:after="240" w:line="480" w:lineRule="auto"/>
      <w:outlineLvl w:val="5"/>
    </w:pPr>
    <w:rPr>
      <w:spacing w:val="38"/>
      <w:lang w:val="en-US"/>
    </w:rPr>
  </w:style>
  <w:style w:type="paragraph" w:customStyle="1" w:styleId="4-0">
    <w:name w:val="Пункт приложения 4-го уровня"/>
    <w:basedOn w:val="40"/>
    <w:next w:val="af0"/>
    <w:rsid w:val="00443A7E"/>
    <w:pPr>
      <w:keepNext w:val="0"/>
      <w:spacing w:before="0" w:after="0" w:line="360" w:lineRule="auto"/>
    </w:pPr>
    <w:rPr>
      <w:spacing w:val="0"/>
    </w:rPr>
  </w:style>
  <w:style w:type="paragraph" w:customStyle="1" w:styleId="5-0">
    <w:name w:val="Пункт приложения 5-го уровня"/>
    <w:basedOn w:val="50"/>
    <w:next w:val="af0"/>
    <w:rsid w:val="00443A7E"/>
    <w:pPr>
      <w:keepNext w:val="0"/>
      <w:spacing w:before="0" w:after="0" w:line="360" w:lineRule="auto"/>
    </w:pPr>
    <w:rPr>
      <w:spacing w:val="0"/>
    </w:rPr>
  </w:style>
  <w:style w:type="table" w:styleId="aff3">
    <w:name w:val="Table Grid"/>
    <w:aliases w:val="Table grid"/>
    <w:basedOn w:val="af3"/>
    <w:uiPriority w:val="39"/>
    <w:rsid w:val="008B6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Body Text Indent"/>
    <w:basedOn w:val="af0"/>
    <w:link w:val="aff5"/>
    <w:rsid w:val="00E8247C"/>
    <w:pPr>
      <w:spacing w:line="240" w:lineRule="auto"/>
      <w:ind w:firstLine="851"/>
    </w:pPr>
    <w:rPr>
      <w:rFonts w:ascii="Times New Roman" w:hAnsi="Times New Roman"/>
      <w:sz w:val="28"/>
      <w:szCs w:val="20"/>
    </w:rPr>
  </w:style>
  <w:style w:type="character" w:customStyle="1" w:styleId="13">
    <w:name w:val="Заголовок 1 Знак"/>
    <w:aliases w:val="-1 Знак,. (1.0) Знак,. Знак Знак,. Знак1 Знак Знак Знак,1_Заголовок 1 Знак,47 см Знак,After:  12 pt Знак,Chapter Headline Знак,H1 Знак,H1 Знак1 Знак Знак Знак,Part Знак,scge 1 Знак,scge 1 + Before:  6 pt Знак,§1. Знак,З1 Знак"/>
    <w:link w:val="1"/>
    <w:rsid w:val="00AE1D79"/>
    <w:rPr>
      <w:b/>
      <w:caps/>
      <w:spacing w:val="20"/>
      <w:sz w:val="24"/>
      <w:szCs w:val="24"/>
    </w:rPr>
  </w:style>
  <w:style w:type="paragraph" w:styleId="26">
    <w:name w:val="Body Text Indent 2"/>
    <w:basedOn w:val="af0"/>
    <w:link w:val="27"/>
    <w:rsid w:val="00BC3B60"/>
    <w:pPr>
      <w:spacing w:after="120" w:line="480" w:lineRule="auto"/>
      <w:ind w:left="283"/>
    </w:pPr>
  </w:style>
  <w:style w:type="paragraph" w:styleId="ab">
    <w:name w:val="List"/>
    <w:basedOn w:val="af0"/>
    <w:rsid w:val="0048741D"/>
    <w:pPr>
      <w:numPr>
        <w:numId w:val="6"/>
      </w:numPr>
      <w:spacing w:after="120" w:line="480" w:lineRule="auto"/>
      <w:outlineLvl w:val="3"/>
    </w:pPr>
    <w:rPr>
      <w:snapToGrid w:val="0"/>
      <w:szCs w:val="20"/>
    </w:rPr>
  </w:style>
  <w:style w:type="character" w:styleId="aff6">
    <w:name w:val="FollowedHyperlink"/>
    <w:rsid w:val="00452533"/>
    <w:rPr>
      <w:color w:val="800080"/>
      <w:u w:val="single"/>
    </w:rPr>
  </w:style>
  <w:style w:type="paragraph" w:customStyle="1" w:styleId="FooterFirst">
    <w:name w:val="Footer First"/>
    <w:basedOn w:val="af0"/>
    <w:rsid w:val="00452533"/>
    <w:pPr>
      <w:numPr>
        <w:numId w:val="7"/>
      </w:numPr>
      <w:tabs>
        <w:tab w:val="clear" w:pos="786"/>
        <w:tab w:val="center" w:pos="4153"/>
        <w:tab w:val="right" w:pos="8306"/>
      </w:tabs>
      <w:spacing w:line="240" w:lineRule="auto"/>
      <w:ind w:left="0" w:firstLine="0"/>
      <w:jc w:val="left"/>
    </w:pPr>
    <w:rPr>
      <w:rFonts w:ascii="Times New Roman" w:hAnsi="Times New Roman"/>
      <w:szCs w:val="20"/>
    </w:rPr>
  </w:style>
  <w:style w:type="paragraph" w:styleId="5">
    <w:name w:val="List Number 5"/>
    <w:basedOn w:val="af0"/>
    <w:rsid w:val="00411096"/>
    <w:pPr>
      <w:keepNext/>
      <w:numPr>
        <w:numId w:val="8"/>
      </w:numPr>
    </w:pPr>
    <w:rPr>
      <w:rFonts w:cs="Arial"/>
    </w:rPr>
  </w:style>
  <w:style w:type="paragraph" w:customStyle="1" w:styleId="aff7">
    <w:name w:val="Список марк."/>
    <w:basedOn w:val="af0"/>
    <w:autoRedefine/>
    <w:rsid w:val="00337B28"/>
    <w:pPr>
      <w:spacing w:before="60"/>
      <w:ind w:left="360" w:right="220" w:hanging="360"/>
    </w:pPr>
    <w:rPr>
      <w:rFonts w:cs="Arial"/>
      <w:color w:val="000000"/>
    </w:rPr>
  </w:style>
  <w:style w:type="character" w:styleId="aff8">
    <w:name w:val="Hyperlink"/>
    <w:uiPriority w:val="99"/>
    <w:rsid w:val="002340E1"/>
    <w:rPr>
      <w:color w:val="0000FF"/>
      <w:u w:val="single"/>
    </w:rPr>
  </w:style>
  <w:style w:type="paragraph" w:customStyle="1" w:styleId="aff9">
    <w:name w:val="Текст таблицы"/>
    <w:basedOn w:val="af0"/>
    <w:next w:val="af0"/>
    <w:autoRedefine/>
    <w:rsid w:val="0017217F"/>
    <w:pPr>
      <w:keepNext/>
      <w:spacing w:before="60" w:after="60" w:line="240" w:lineRule="auto"/>
      <w:ind w:firstLine="0"/>
      <w:jc w:val="left"/>
    </w:pPr>
    <w:rPr>
      <w:rFonts w:cs="Arial"/>
      <w:color w:val="000000"/>
    </w:rPr>
  </w:style>
  <w:style w:type="paragraph" w:customStyle="1" w:styleId="affa">
    <w:name w:val="Титульная таблица"/>
    <w:basedOn w:val="af0"/>
    <w:autoRedefine/>
    <w:rsid w:val="00DE563C"/>
    <w:pPr>
      <w:keepNext/>
      <w:spacing w:before="80" w:after="80" w:line="240" w:lineRule="auto"/>
      <w:ind w:firstLine="0"/>
      <w:jc w:val="center"/>
    </w:pPr>
    <w:rPr>
      <w:rFonts w:cs="Arial"/>
      <w:color w:val="000000"/>
    </w:rPr>
  </w:style>
  <w:style w:type="paragraph" w:customStyle="1" w:styleId="SubjectFrom">
    <w:name w:val="Subject/From"/>
    <w:rsid w:val="00F91567"/>
    <w:pPr>
      <w:snapToGrid w:val="0"/>
      <w:spacing w:before="283" w:after="567"/>
      <w:ind w:left="5670"/>
    </w:pPr>
    <w:rPr>
      <w:rFonts w:ascii="Arial" w:hAnsi="Arial" w:cs="Arial"/>
      <w:color w:val="000000"/>
      <w:sz w:val="24"/>
      <w:szCs w:val="24"/>
    </w:rPr>
  </w:style>
  <w:style w:type="character" w:customStyle="1" w:styleId="af6">
    <w:name w:val="Верхний колонтитул Знак"/>
    <w:aliases w:val="Header Line 1 Знак,Header Line1 Знак,Header Line11 Знак,Header Line12 Знак,Header Line13 Знак,Header Line14 Знак,Header Line15 Знак,Header Line16 Знак,Header Line17 Знак,Header Line18 Знак,Header1 Знак,L1 Знак,L11 Знак,L12 Знак"/>
    <w:link w:val="af5"/>
    <w:uiPriority w:val="99"/>
    <w:locked/>
    <w:rsid w:val="00291F53"/>
    <w:rPr>
      <w:rFonts w:ascii="Arial" w:hAnsi="Arial"/>
      <w:sz w:val="24"/>
      <w:szCs w:val="24"/>
      <w:lang w:val="ru-RU" w:eastAsia="ru-RU" w:bidi="ar-SA"/>
    </w:rPr>
  </w:style>
  <w:style w:type="paragraph" w:customStyle="1" w:styleId="TABLEOFCONTENTS">
    <w:name w:val="TABLE OF CONTENTS"/>
    <w:basedOn w:val="af0"/>
    <w:rsid w:val="00A12D37"/>
    <w:pPr>
      <w:ind w:left="709" w:firstLine="0"/>
    </w:pPr>
    <w:rPr>
      <w:b/>
    </w:rPr>
  </w:style>
  <w:style w:type="paragraph" w:customStyle="1" w:styleId="Itemof3level">
    <w:name w:val="Item of 3  level"/>
    <w:basedOn w:val="30"/>
    <w:next w:val="af0"/>
    <w:rsid w:val="00A12D37"/>
    <w:pPr>
      <w:ind w:left="709" w:right="170"/>
    </w:pPr>
    <w:rPr>
      <w:sz w:val="20"/>
    </w:rPr>
  </w:style>
  <w:style w:type="paragraph" w:customStyle="1" w:styleId="Normal1">
    <w:name w:val="Normal1"/>
    <w:rsid w:val="00CB290D"/>
    <w:pPr>
      <w:spacing w:before="100" w:after="100"/>
    </w:pPr>
    <w:rPr>
      <w:snapToGrid w:val="0"/>
      <w:sz w:val="24"/>
    </w:rPr>
  </w:style>
  <w:style w:type="character" w:styleId="affb">
    <w:name w:val="annotation reference"/>
    <w:uiPriority w:val="99"/>
    <w:rsid w:val="00670E20"/>
    <w:rPr>
      <w:sz w:val="16"/>
      <w:szCs w:val="16"/>
    </w:rPr>
  </w:style>
  <w:style w:type="paragraph" w:styleId="affc">
    <w:name w:val="annotation text"/>
    <w:basedOn w:val="af0"/>
    <w:link w:val="affd"/>
    <w:uiPriority w:val="99"/>
    <w:rsid w:val="00670E20"/>
    <w:rPr>
      <w:sz w:val="20"/>
      <w:szCs w:val="20"/>
    </w:rPr>
  </w:style>
  <w:style w:type="paragraph" w:styleId="affe">
    <w:name w:val="annotation subject"/>
    <w:basedOn w:val="affc"/>
    <w:next w:val="affc"/>
    <w:link w:val="afff"/>
    <w:semiHidden/>
    <w:rsid w:val="00670E20"/>
    <w:rPr>
      <w:b/>
      <w:bCs/>
    </w:rPr>
  </w:style>
  <w:style w:type="paragraph" w:styleId="afff0">
    <w:name w:val="Balloon Text"/>
    <w:basedOn w:val="af0"/>
    <w:link w:val="afff1"/>
    <w:semiHidden/>
    <w:rsid w:val="00670E20"/>
    <w:rPr>
      <w:rFonts w:ascii="Tahoma" w:hAnsi="Tahoma" w:cs="Tahoma"/>
      <w:sz w:val="16"/>
      <w:szCs w:val="16"/>
    </w:rPr>
  </w:style>
  <w:style w:type="paragraph" w:customStyle="1" w:styleId="textb">
    <w:name w:val="textb"/>
    <w:basedOn w:val="af0"/>
    <w:rsid w:val="00657F59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lang w:eastAsia="ja-JP"/>
    </w:rPr>
  </w:style>
  <w:style w:type="paragraph" w:styleId="afff2">
    <w:name w:val="Normal (Web)"/>
    <w:basedOn w:val="af0"/>
    <w:uiPriority w:val="99"/>
    <w:rsid w:val="00047B90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lang w:eastAsia="ja-JP"/>
    </w:rPr>
  </w:style>
  <w:style w:type="character" w:styleId="afff3">
    <w:name w:val="Emphasis"/>
    <w:rsid w:val="00047B90"/>
    <w:rPr>
      <w:i/>
      <w:iCs/>
    </w:rPr>
  </w:style>
  <w:style w:type="character" w:customStyle="1" w:styleId="Usual">
    <w:name w:val="Usual"/>
    <w:rsid w:val="0040486E"/>
    <w:rPr>
      <w:sz w:val="20"/>
    </w:rPr>
  </w:style>
  <w:style w:type="paragraph" w:customStyle="1" w:styleId="Titletable">
    <w:name w:val="Title table"/>
    <w:basedOn w:val="af0"/>
    <w:autoRedefine/>
    <w:rsid w:val="00C03C62"/>
    <w:pPr>
      <w:keepNext/>
      <w:spacing w:line="240" w:lineRule="auto"/>
      <w:ind w:firstLine="0"/>
      <w:jc w:val="center"/>
    </w:pPr>
    <w:rPr>
      <w:rFonts w:cs="Arial"/>
      <w:color w:val="000000"/>
      <w:lang w:val="en-GB"/>
    </w:rPr>
  </w:style>
  <w:style w:type="paragraph" w:customStyle="1" w:styleId="NormalLatinArialMT">
    <w:name w:val="Normal + (Latin) ArialMT"/>
    <w:aliases w:val="(Asian) Times New Roman,(Asian) Times New Roman + 10 pt,(Asian) Times New Roman + 10...,.....,First line:  0.5&quot;"/>
    <w:basedOn w:val="af0"/>
    <w:link w:val="NormalLatinArialMTChar"/>
    <w:rsid w:val="00D07A13"/>
    <w:pPr>
      <w:spacing w:line="240" w:lineRule="auto"/>
      <w:ind w:firstLine="0"/>
      <w:jc w:val="left"/>
    </w:pPr>
    <w:rPr>
      <w:sz w:val="20"/>
      <w:szCs w:val="20"/>
      <w:lang w:val="en-GB" w:eastAsia="en-US"/>
    </w:rPr>
  </w:style>
  <w:style w:type="character" w:customStyle="1" w:styleId="NormalLatinArialMTChar">
    <w:name w:val="Normal + (Latin) ArialMT Char"/>
    <w:aliases w:val="(Asian) Times New Roman + 10 pt Char,(Asian) Times New Roman + 10... Char Char,(Asian) Times New Roman Char,..... Char Char,First line:  0.5&quot; Char"/>
    <w:link w:val="NormalLatinArialMT"/>
    <w:rsid w:val="00D07A13"/>
    <w:rPr>
      <w:rFonts w:ascii="Arial" w:eastAsia="MS Mincho" w:hAnsi="Arial"/>
      <w:lang w:val="en-GB" w:eastAsia="en-US" w:bidi="ar-SA"/>
    </w:rPr>
  </w:style>
  <w:style w:type="paragraph" w:customStyle="1" w:styleId="110">
    <w:name w:val="Заголовок 11"/>
    <w:basedOn w:val="af0"/>
    <w:next w:val="af0"/>
    <w:rsid w:val="00E4288E"/>
    <w:pPr>
      <w:suppressAutoHyphens/>
      <w:spacing w:line="240" w:lineRule="auto"/>
      <w:jc w:val="left"/>
    </w:pPr>
    <w:rPr>
      <w:rFonts w:ascii="Times New Roman" w:hAnsi="Times New Roman"/>
      <w:bCs/>
      <w:color w:val="000000"/>
      <w:sz w:val="28"/>
      <w:szCs w:val="20"/>
      <w:lang w:eastAsia="ar-SA"/>
    </w:rPr>
  </w:style>
  <w:style w:type="paragraph" w:customStyle="1" w:styleId="Multilevellist">
    <w:name w:val="Multilevel list"/>
    <w:next w:val="af0"/>
    <w:rsid w:val="00E4288E"/>
    <w:pPr>
      <w:tabs>
        <w:tab w:val="num" w:pos="1418"/>
      </w:tabs>
      <w:ind w:left="1418" w:hanging="426"/>
    </w:pPr>
    <w:rPr>
      <w:rFonts w:ascii="Arial" w:hAnsi="Arial"/>
      <w:sz w:val="24"/>
    </w:rPr>
  </w:style>
  <w:style w:type="paragraph" w:customStyle="1" w:styleId="Numberedlistoftable">
    <w:name w:val="Numbered list of table"/>
    <w:basedOn w:val="af0"/>
    <w:rsid w:val="00E4288E"/>
    <w:pPr>
      <w:tabs>
        <w:tab w:val="left" w:pos="284"/>
        <w:tab w:val="num" w:pos="360"/>
      </w:tabs>
      <w:spacing w:before="60" w:after="60" w:line="240" w:lineRule="auto"/>
      <w:ind w:firstLine="0"/>
    </w:pPr>
    <w:rPr>
      <w:sz w:val="20"/>
      <w:lang w:val="en-US"/>
    </w:rPr>
  </w:style>
  <w:style w:type="paragraph" w:styleId="afff4">
    <w:name w:val="Plain Text"/>
    <w:basedOn w:val="af0"/>
    <w:link w:val="afff5"/>
    <w:rsid w:val="00E4288E"/>
    <w:pPr>
      <w:spacing w:line="240" w:lineRule="auto"/>
      <w:ind w:firstLine="0"/>
      <w:jc w:val="left"/>
    </w:pPr>
    <w:rPr>
      <w:rFonts w:ascii="Courier New" w:hAnsi="Courier New" w:cs="Arial Bold"/>
      <w:b/>
      <w:sz w:val="20"/>
      <w:szCs w:val="20"/>
      <w:lang w:val="en-GB" w:eastAsia="en-US"/>
    </w:rPr>
  </w:style>
  <w:style w:type="paragraph" w:customStyle="1" w:styleId="NormalIndent1">
    <w:name w:val="Normal Indent1"/>
    <w:basedOn w:val="af0"/>
    <w:rsid w:val="00E4288E"/>
    <w:pPr>
      <w:tabs>
        <w:tab w:val="left" w:pos="567"/>
        <w:tab w:val="left" w:pos="1134"/>
        <w:tab w:val="left" w:pos="1701"/>
        <w:tab w:val="left" w:pos="2268"/>
      </w:tabs>
      <w:spacing w:line="240" w:lineRule="auto"/>
      <w:ind w:firstLine="0"/>
    </w:pPr>
    <w:rPr>
      <w:snapToGrid w:val="0"/>
      <w:color w:val="000000"/>
      <w:szCs w:val="20"/>
      <w:lang w:val="en-US" w:eastAsia="en-US"/>
    </w:rPr>
  </w:style>
  <w:style w:type="paragraph" w:customStyle="1" w:styleId="Heding2">
    <w:name w:val="Heding 2"/>
    <w:basedOn w:val="20"/>
    <w:rsid w:val="00F26201"/>
    <w:pPr>
      <w:spacing w:before="100" w:beforeAutospacing="1" w:after="100" w:afterAutospacing="1"/>
      <w:ind w:left="709"/>
    </w:pPr>
    <w:rPr>
      <w:sz w:val="20"/>
      <w:szCs w:val="20"/>
      <w:lang w:val="en-US"/>
    </w:rPr>
  </w:style>
  <w:style w:type="character" w:styleId="afff6">
    <w:name w:val="Strong"/>
    <w:rsid w:val="00FC5D65"/>
    <w:rPr>
      <w:b/>
      <w:bCs/>
    </w:rPr>
  </w:style>
  <w:style w:type="character" w:customStyle="1" w:styleId="Toprunningtitle">
    <w:name w:val="Top running title Знак Знак"/>
    <w:semiHidden/>
    <w:rsid w:val="00970723"/>
    <w:rPr>
      <w:rFonts w:ascii="Arial" w:hAnsi="Arial"/>
      <w:sz w:val="24"/>
      <w:szCs w:val="24"/>
      <w:lang w:val="ru-RU" w:eastAsia="ru-RU"/>
    </w:rPr>
  </w:style>
  <w:style w:type="character" w:customStyle="1" w:styleId="af8">
    <w:name w:val="Нижний колонтитул Знак"/>
    <w:aliases w:val="Don't delete! Знак,F1 Знак,Footer Line 1 Знак,Footer Line1 Знак,Lower running title Знак,f Знак,Не удалять! Знак"/>
    <w:link w:val="af7"/>
    <w:uiPriority w:val="99"/>
    <w:rsid w:val="00970723"/>
    <w:rPr>
      <w:sz w:val="16"/>
      <w:lang w:val="en-US" w:eastAsia="ru-RU" w:bidi="ar-SA"/>
    </w:rPr>
  </w:style>
  <w:style w:type="character" w:customStyle="1" w:styleId="CharChar">
    <w:name w:val="Char Char"/>
    <w:semiHidden/>
    <w:locked/>
    <w:rsid w:val="0029041D"/>
    <w:rPr>
      <w:rFonts w:ascii="Arial" w:hAnsi="Arial"/>
      <w:sz w:val="24"/>
      <w:szCs w:val="24"/>
      <w:lang w:val="ru-RU" w:eastAsia="ru-RU" w:bidi="ar-SA"/>
    </w:rPr>
  </w:style>
  <w:style w:type="paragraph" w:styleId="81">
    <w:name w:val="toc 8"/>
    <w:basedOn w:val="af0"/>
    <w:next w:val="af0"/>
    <w:autoRedefine/>
    <w:rsid w:val="00B95864"/>
    <w:pPr>
      <w:ind w:left="1440"/>
      <w:jc w:val="left"/>
    </w:pPr>
    <w:rPr>
      <w:rFonts w:ascii="Calibri" w:hAnsi="Calibri" w:cs="Calibri"/>
      <w:sz w:val="20"/>
      <w:szCs w:val="20"/>
    </w:rPr>
  </w:style>
  <w:style w:type="paragraph" w:customStyle="1" w:styleId="Markedlist">
    <w:name w:val="Marked list"/>
    <w:basedOn w:val="af0"/>
    <w:next w:val="af0"/>
    <w:rsid w:val="00026BD2"/>
    <w:pPr>
      <w:numPr>
        <w:numId w:val="12"/>
      </w:numPr>
      <w:ind w:right="288"/>
    </w:pPr>
    <w:rPr>
      <w:sz w:val="20"/>
      <w:lang w:val="en-GB"/>
    </w:rPr>
  </w:style>
  <w:style w:type="paragraph" w:customStyle="1" w:styleId="blocktitlesnumber">
    <w:name w:val="_block titles_number"/>
    <w:rsid w:val="00A11DEC"/>
    <w:pPr>
      <w:jc w:val="center"/>
    </w:pPr>
    <w:rPr>
      <w:rFonts w:ascii="Arial" w:hAnsi="Arial"/>
      <w:i/>
      <w:sz w:val="32"/>
    </w:rPr>
  </w:style>
  <w:style w:type="character" w:customStyle="1" w:styleId="18">
    <w:name w:val="Знак Знак1"/>
    <w:semiHidden/>
    <w:locked/>
    <w:rsid w:val="00666449"/>
    <w:rPr>
      <w:rFonts w:ascii="Arial" w:hAnsi="Arial"/>
      <w:sz w:val="24"/>
      <w:szCs w:val="24"/>
      <w:lang w:val="ru-RU" w:eastAsia="ru-RU" w:bidi="ar-SA"/>
    </w:rPr>
  </w:style>
  <w:style w:type="paragraph" w:customStyle="1" w:styleId="141">
    <w:name w:val="1.4"/>
    <w:basedOn w:val="20"/>
    <w:link w:val="142"/>
    <w:qFormat/>
    <w:rsid w:val="00606E86"/>
    <w:pPr>
      <w:spacing w:before="100" w:beforeAutospacing="1" w:after="100" w:afterAutospacing="1"/>
      <w:ind w:right="288"/>
    </w:pPr>
    <w:rPr>
      <w:snapToGrid w:val="0"/>
    </w:rPr>
  </w:style>
  <w:style w:type="paragraph" w:customStyle="1" w:styleId="NormalText">
    <w:name w:val="NormalText"/>
    <w:basedOn w:val="af0"/>
    <w:rsid w:val="00735268"/>
    <w:pPr>
      <w:ind w:left="720" w:firstLine="0"/>
    </w:pPr>
    <w:rPr>
      <w:rFonts w:eastAsia="Times New Roman"/>
      <w:sz w:val="20"/>
      <w:lang w:val="en-US" w:eastAsia="en-US"/>
    </w:rPr>
  </w:style>
  <w:style w:type="character" w:customStyle="1" w:styleId="24">
    <w:name w:val="Заголовок 2 Знак"/>
    <w:aliases w:val=". (1.1) Знак,2 Знак,2 headline Знак,2_Заголовок 2 Знак,63 см Знак,95 см.... Знак,H2 Знак,H21 Знак,H210 Знак,H211 Знак,H22 Знак,H221 Знак,H23 Знак,H231 Знак,H24 Знак,H241 Знак,H25 Знак,H251 Знак,H26 Знак,H261 Знак,H27 Знак,H28 Знак"/>
    <w:link w:val="20"/>
    <w:rsid w:val="00EB3FB8"/>
    <w:rPr>
      <w:b/>
      <w:spacing w:val="20"/>
      <w:sz w:val="24"/>
      <w:szCs w:val="24"/>
    </w:rPr>
  </w:style>
  <w:style w:type="character" w:customStyle="1" w:styleId="142">
    <w:name w:val="1.4 Знак"/>
    <w:link w:val="141"/>
    <w:rsid w:val="00606E86"/>
    <w:rPr>
      <w:b/>
      <w:snapToGrid w:val="0"/>
      <w:spacing w:val="20"/>
      <w:sz w:val="24"/>
      <w:szCs w:val="24"/>
    </w:rPr>
  </w:style>
  <w:style w:type="paragraph" w:styleId="32">
    <w:name w:val="toc 3"/>
    <w:basedOn w:val="af0"/>
    <w:next w:val="af0"/>
    <w:autoRedefine/>
    <w:uiPriority w:val="39"/>
    <w:rsid w:val="001D1ECB"/>
    <w:pPr>
      <w:tabs>
        <w:tab w:val="right" w:pos="9633"/>
      </w:tabs>
      <w:ind w:left="1134" w:firstLine="0"/>
      <w:jc w:val="left"/>
    </w:pPr>
    <w:rPr>
      <w:rFonts w:cs="Calibri"/>
      <w:szCs w:val="20"/>
    </w:rPr>
  </w:style>
  <w:style w:type="paragraph" w:styleId="afff7">
    <w:name w:val="Normal Indent"/>
    <w:basedOn w:val="af0"/>
    <w:rsid w:val="005254BC"/>
    <w:pPr>
      <w:spacing w:after="120" w:line="240" w:lineRule="auto"/>
      <w:ind w:left="709" w:firstLine="0"/>
      <w:jc w:val="left"/>
    </w:pPr>
    <w:rPr>
      <w:rFonts w:ascii="Times New Roman" w:eastAsia="Times New Roman" w:hAnsi="Times New Roman" w:cs="Angsana New"/>
      <w:sz w:val="22"/>
      <w:szCs w:val="20"/>
      <w:lang w:val="en-GB" w:eastAsia="en-US"/>
    </w:rPr>
  </w:style>
  <w:style w:type="paragraph" w:customStyle="1" w:styleId="12">
    <w:name w:val="Стиль Заголовок 1"/>
    <w:aliases w:val="H1 + Times New Roman 12 пт Перед:  24 пт После..."/>
    <w:basedOn w:val="1"/>
    <w:rsid w:val="005D19D2"/>
    <w:pPr>
      <w:numPr>
        <w:numId w:val="13"/>
      </w:numPr>
      <w:spacing w:before="480" w:after="240" w:line="240" w:lineRule="auto"/>
    </w:pPr>
    <w:rPr>
      <w:rFonts w:eastAsia="Times New Roman"/>
      <w:bCs/>
      <w:caps w:val="0"/>
      <w:spacing w:val="0"/>
      <w:kern w:val="32"/>
      <w:szCs w:val="20"/>
    </w:rPr>
  </w:style>
  <w:style w:type="paragraph" w:styleId="afff8">
    <w:name w:val="Body Text"/>
    <w:basedOn w:val="af0"/>
    <w:link w:val="afff9"/>
    <w:rsid w:val="006F087F"/>
    <w:pPr>
      <w:spacing w:after="120"/>
    </w:pPr>
  </w:style>
  <w:style w:type="character" w:customStyle="1" w:styleId="afff9">
    <w:name w:val="Основной текст Знак"/>
    <w:link w:val="afff8"/>
    <w:rsid w:val="006F087F"/>
    <w:rPr>
      <w:rFonts w:ascii="Arial" w:hAnsi="Arial"/>
      <w:sz w:val="24"/>
      <w:szCs w:val="24"/>
    </w:rPr>
  </w:style>
  <w:style w:type="numbering" w:customStyle="1" w:styleId="19">
    <w:name w:val="Нет списка1"/>
    <w:next w:val="af4"/>
    <w:uiPriority w:val="99"/>
    <w:semiHidden/>
    <w:unhideWhenUsed/>
    <w:rsid w:val="001C773D"/>
  </w:style>
  <w:style w:type="table" w:customStyle="1" w:styleId="1a">
    <w:name w:val="Сетка таблицы1"/>
    <w:basedOn w:val="af3"/>
    <w:next w:val="aff3"/>
    <w:uiPriority w:val="39"/>
    <w:rsid w:val="001C773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a">
    <w:name w:val="Subtitle"/>
    <w:basedOn w:val="af0"/>
    <w:next w:val="af0"/>
    <w:link w:val="afffb"/>
    <w:rsid w:val="001E5CD5"/>
    <w:pPr>
      <w:spacing w:after="60"/>
      <w:jc w:val="center"/>
      <w:outlineLvl w:val="1"/>
    </w:pPr>
    <w:rPr>
      <w:rFonts w:ascii="Calibri Light" w:eastAsia="Times New Roman" w:hAnsi="Calibri Light"/>
    </w:rPr>
  </w:style>
  <w:style w:type="character" w:customStyle="1" w:styleId="afffb">
    <w:name w:val="Подзаголовок Знак"/>
    <w:link w:val="afffa"/>
    <w:rsid w:val="001E5CD5"/>
    <w:rPr>
      <w:rFonts w:ascii="Calibri Light" w:eastAsia="Times New Roman" w:hAnsi="Calibri Light" w:cs="Times New Roman"/>
      <w:sz w:val="24"/>
      <w:szCs w:val="24"/>
    </w:rPr>
  </w:style>
  <w:style w:type="character" w:styleId="afffc">
    <w:name w:val="Book Title"/>
    <w:uiPriority w:val="33"/>
    <w:rsid w:val="000E1739"/>
    <w:rPr>
      <w:b/>
      <w:bCs/>
      <w:i/>
      <w:iCs/>
      <w:spacing w:val="5"/>
    </w:rPr>
  </w:style>
  <w:style w:type="paragraph" w:styleId="afffd">
    <w:name w:val="TOC Heading"/>
    <w:basedOn w:val="1"/>
    <w:next w:val="af0"/>
    <w:uiPriority w:val="39"/>
    <w:unhideWhenUsed/>
    <w:qFormat/>
    <w:rsid w:val="00A96CF0"/>
    <w:pPr>
      <w:spacing w:before="240" w:after="0" w:line="259" w:lineRule="auto"/>
      <w:outlineLvl w:val="9"/>
    </w:pPr>
    <w:rPr>
      <w:rFonts w:eastAsia="Times New Roman"/>
      <w:caps w:val="0"/>
      <w:spacing w:val="0"/>
      <w:sz w:val="32"/>
      <w:szCs w:val="32"/>
    </w:rPr>
  </w:style>
  <w:style w:type="paragraph" w:styleId="afffe">
    <w:name w:val="Revision"/>
    <w:hidden/>
    <w:uiPriority w:val="99"/>
    <w:semiHidden/>
    <w:rsid w:val="007C4610"/>
    <w:rPr>
      <w:rFonts w:ascii="Arial" w:hAnsi="Arial"/>
      <w:sz w:val="24"/>
      <w:szCs w:val="24"/>
    </w:rPr>
  </w:style>
  <w:style w:type="paragraph" w:customStyle="1" w:styleId="affff">
    <w:name w:val="Табл. Левый"/>
    <w:basedOn w:val="af0"/>
    <w:link w:val="affff0"/>
    <w:qFormat/>
    <w:rsid w:val="00F0125D"/>
    <w:pPr>
      <w:spacing w:before="40" w:after="40" w:line="240" w:lineRule="auto"/>
      <w:ind w:firstLine="0"/>
    </w:pPr>
    <w:rPr>
      <w:rFonts w:eastAsia="Calibri"/>
      <w:sz w:val="20"/>
      <w:szCs w:val="20"/>
      <w:lang w:eastAsia="en-US"/>
    </w:rPr>
  </w:style>
  <w:style w:type="character" w:customStyle="1" w:styleId="affff0">
    <w:name w:val="Табл. Левый Знак"/>
    <w:link w:val="affff"/>
    <w:rsid w:val="00F0125D"/>
    <w:rPr>
      <w:rFonts w:ascii="Arial" w:eastAsia="Calibri" w:hAnsi="Arial"/>
      <w:lang w:eastAsia="en-US"/>
    </w:rPr>
  </w:style>
  <w:style w:type="paragraph" w:customStyle="1" w:styleId="1b">
    <w:name w:val="Титульный 1"/>
    <w:basedOn w:val="af0"/>
    <w:link w:val="1c"/>
    <w:qFormat/>
    <w:rsid w:val="00F0125D"/>
    <w:pPr>
      <w:spacing w:after="360" w:line="276" w:lineRule="auto"/>
      <w:ind w:firstLine="0"/>
      <w:jc w:val="center"/>
    </w:pPr>
    <w:rPr>
      <w:rFonts w:eastAsia="Calibri" w:cs="Arial"/>
      <w:b/>
      <w:caps/>
      <w:sz w:val="28"/>
      <w:szCs w:val="28"/>
      <w:lang w:eastAsia="en-US"/>
    </w:rPr>
  </w:style>
  <w:style w:type="character" w:customStyle="1" w:styleId="1c">
    <w:name w:val="Титульный 1 Знак"/>
    <w:link w:val="1b"/>
    <w:rsid w:val="00F0125D"/>
    <w:rPr>
      <w:rFonts w:ascii="Arial" w:eastAsia="Calibri" w:hAnsi="Arial" w:cs="Arial"/>
      <w:b/>
      <w:caps/>
      <w:sz w:val="28"/>
      <w:szCs w:val="28"/>
      <w:lang w:eastAsia="en-US"/>
    </w:rPr>
  </w:style>
  <w:style w:type="paragraph" w:customStyle="1" w:styleId="affff1">
    <w:name w:val="Табл. Центр Ж"/>
    <w:basedOn w:val="af0"/>
    <w:link w:val="affff2"/>
    <w:qFormat/>
    <w:rsid w:val="00F0125D"/>
    <w:pPr>
      <w:spacing w:before="40" w:after="40" w:line="240" w:lineRule="auto"/>
      <w:ind w:firstLine="0"/>
      <w:jc w:val="center"/>
    </w:pPr>
    <w:rPr>
      <w:rFonts w:eastAsia="Calibri"/>
      <w:b/>
      <w:szCs w:val="22"/>
      <w:lang w:eastAsia="en-US"/>
    </w:rPr>
  </w:style>
  <w:style w:type="character" w:customStyle="1" w:styleId="affff2">
    <w:name w:val="Табл. Центр Ж Знак"/>
    <w:link w:val="affff1"/>
    <w:rsid w:val="00F0125D"/>
    <w:rPr>
      <w:rFonts w:ascii="Arial" w:eastAsia="Calibri" w:hAnsi="Arial"/>
      <w:b/>
      <w:sz w:val="24"/>
      <w:szCs w:val="22"/>
      <w:lang w:eastAsia="en-US"/>
    </w:rPr>
  </w:style>
  <w:style w:type="paragraph" w:styleId="affff3">
    <w:name w:val="List Paragraph"/>
    <w:aliases w:val="Bullet_IRAO,lp1,Bullet List,FooterText,numbered,Paragraphe de liste1,AC List 01,Подпись рисунка,Мой Список,Table-Normal,RSHB_Table-Normal,List Paragraph1,Заголовок_3,Num Bullet 1,Table Number Paragraph,Bullet Number,Bulletr List Paragraph"/>
    <w:basedOn w:val="af0"/>
    <w:link w:val="affff4"/>
    <w:qFormat/>
    <w:rsid w:val="0090196C"/>
    <w:pPr>
      <w:ind w:left="720" w:firstLine="0"/>
      <w:contextualSpacing/>
    </w:pPr>
    <w:rPr>
      <w:lang w:val="en-CA" w:eastAsia="ja-JP"/>
    </w:rPr>
  </w:style>
  <w:style w:type="character" w:customStyle="1" w:styleId="affff4">
    <w:name w:val="Абзац списка Знак"/>
    <w:aliases w:val="Bullet_IRAO Знак,lp1 Знак,Bullet List Знак,FooterText Знак,numbered Знак,Paragraphe de liste1 Знак,AC List 01 Знак,Подпись рисунка Знак,Мой Список Знак,Table-Normal Знак,RSHB_Table-Normal Знак,List Paragraph1 Знак,Заголовок_3 Знак"/>
    <w:link w:val="affff3"/>
    <w:qFormat/>
    <w:rsid w:val="0090196C"/>
    <w:rPr>
      <w:rFonts w:ascii="Arial" w:hAnsi="Arial"/>
      <w:sz w:val="24"/>
      <w:szCs w:val="24"/>
      <w:lang w:val="en-CA" w:eastAsia="ja-JP"/>
    </w:rPr>
  </w:style>
  <w:style w:type="paragraph" w:styleId="affff5">
    <w:name w:val="caption"/>
    <w:aliases w:val="название_таблиц,Нумерация_таблиц,図表番号 Char"/>
    <w:basedOn w:val="af0"/>
    <w:next w:val="af0"/>
    <w:link w:val="affff6"/>
    <w:unhideWhenUsed/>
    <w:qFormat/>
    <w:rsid w:val="000431D1"/>
    <w:pPr>
      <w:spacing w:line="240" w:lineRule="auto"/>
      <w:ind w:firstLine="0"/>
      <w:jc w:val="left"/>
    </w:pPr>
    <w:rPr>
      <w:rFonts w:eastAsia="Calibri"/>
      <w:iCs/>
      <w:szCs w:val="18"/>
      <w:lang w:eastAsia="en-US"/>
    </w:rPr>
  </w:style>
  <w:style w:type="character" w:customStyle="1" w:styleId="affff6">
    <w:name w:val="Название объекта Знак"/>
    <w:aliases w:val="название_таблиц Знак,Нумерация_таблиц Знак,図表番号 Char Знак"/>
    <w:link w:val="affff5"/>
    <w:rsid w:val="000431D1"/>
    <w:rPr>
      <w:rFonts w:ascii="Arial" w:eastAsia="Calibri" w:hAnsi="Arial"/>
      <w:iCs/>
      <w:sz w:val="24"/>
      <w:szCs w:val="18"/>
      <w:lang w:val="ru-RU"/>
    </w:rPr>
  </w:style>
  <w:style w:type="paragraph" w:customStyle="1" w:styleId="28">
    <w:name w:val="О2"/>
    <w:basedOn w:val="af0"/>
    <w:link w:val="29"/>
    <w:qFormat/>
    <w:rsid w:val="003F6CBF"/>
    <w:pPr>
      <w:tabs>
        <w:tab w:val="left" w:pos="11624"/>
      </w:tabs>
      <w:ind w:right="-22"/>
    </w:pPr>
    <w:rPr>
      <w:rFonts w:cs="Arial"/>
    </w:rPr>
  </w:style>
  <w:style w:type="character" w:customStyle="1" w:styleId="29">
    <w:name w:val="О2 Знак"/>
    <w:link w:val="28"/>
    <w:rsid w:val="003F6CBF"/>
    <w:rPr>
      <w:rFonts w:ascii="Arial" w:hAnsi="Arial" w:cs="Arial"/>
      <w:sz w:val="24"/>
      <w:szCs w:val="24"/>
      <w:lang w:val="ru-RU" w:eastAsia="ru-RU"/>
    </w:rPr>
  </w:style>
  <w:style w:type="table" w:customStyle="1" w:styleId="Tablegrid1">
    <w:name w:val="Table grid1"/>
    <w:basedOn w:val="af3"/>
    <w:next w:val="aff3"/>
    <w:uiPriority w:val="39"/>
    <w:rsid w:val="00E115C3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Титульный 4 Знак"/>
    <w:link w:val="44"/>
    <w:locked/>
    <w:rsid w:val="00BC32CF"/>
    <w:rPr>
      <w:rFonts w:ascii="Arial" w:hAnsi="Arial" w:cs="Arial"/>
      <w:sz w:val="32"/>
      <w:szCs w:val="32"/>
    </w:rPr>
  </w:style>
  <w:style w:type="paragraph" w:customStyle="1" w:styleId="44">
    <w:name w:val="Титульный 4"/>
    <w:basedOn w:val="af0"/>
    <w:link w:val="43"/>
    <w:qFormat/>
    <w:rsid w:val="00BC32CF"/>
    <w:pPr>
      <w:spacing w:before="120" w:line="240" w:lineRule="auto"/>
      <w:ind w:firstLine="0"/>
      <w:jc w:val="center"/>
    </w:pPr>
    <w:rPr>
      <w:rFonts w:cs="Arial"/>
      <w:sz w:val="32"/>
      <w:szCs w:val="32"/>
    </w:rPr>
  </w:style>
  <w:style w:type="paragraph" w:customStyle="1" w:styleId="StyleArial12ptBoldAllcapsCenteredBefore6ptAfter">
    <w:name w:val="Style Arial 12 pt Bold All caps Centered Before:  6 pt After:..."/>
    <w:basedOn w:val="af0"/>
    <w:rsid w:val="00C0088F"/>
    <w:pPr>
      <w:spacing w:before="120" w:after="120" w:line="240" w:lineRule="auto"/>
      <w:ind w:firstLine="0"/>
      <w:jc w:val="center"/>
    </w:pPr>
    <w:rPr>
      <w:rFonts w:ascii="Arial Bold" w:hAnsi="Arial Bold"/>
      <w:b/>
      <w:bCs/>
      <w:snapToGrid w:val="0"/>
      <w:szCs w:val="20"/>
      <w:lang w:eastAsia="ja-JP"/>
    </w:rPr>
  </w:style>
  <w:style w:type="paragraph" w:customStyle="1" w:styleId="af1">
    <w:name w:val="Основной ГЕП"/>
    <w:basedOn w:val="af5"/>
    <w:link w:val="affff7"/>
    <w:qFormat/>
    <w:rsid w:val="00AA7A84"/>
    <w:pPr>
      <w:ind w:right="-22" w:firstLine="851"/>
    </w:pPr>
    <w:rPr>
      <w:rFonts w:ascii="Times New Roman" w:hAnsi="Times New Roman"/>
    </w:rPr>
  </w:style>
  <w:style w:type="paragraph" w:customStyle="1" w:styleId="ad">
    <w:name w:val="Маркированный внутри абзаца"/>
    <w:basedOn w:val="af1"/>
    <w:next w:val="af1"/>
    <w:link w:val="affff8"/>
    <w:qFormat/>
    <w:rsid w:val="00FF4B01"/>
    <w:pPr>
      <w:numPr>
        <w:numId w:val="14"/>
      </w:numPr>
      <w:tabs>
        <w:tab w:val="left" w:pos="709"/>
      </w:tabs>
    </w:pPr>
  </w:style>
  <w:style w:type="character" w:customStyle="1" w:styleId="affff7">
    <w:name w:val="Основной ГЕП Знак"/>
    <w:link w:val="af1"/>
    <w:rsid w:val="00AA7A84"/>
    <w:rPr>
      <w:sz w:val="24"/>
      <w:szCs w:val="24"/>
    </w:rPr>
  </w:style>
  <w:style w:type="paragraph" w:customStyle="1" w:styleId="affff9">
    <w:name w:val="Таблица название"/>
    <w:basedOn w:val="af0"/>
    <w:next w:val="af1"/>
    <w:link w:val="affffa"/>
    <w:qFormat/>
    <w:rsid w:val="00BA3335"/>
    <w:pPr>
      <w:keepNext/>
      <w:keepLines/>
      <w:ind w:right="284" w:firstLine="720"/>
    </w:pPr>
    <w:rPr>
      <w:rFonts w:cs="Arial"/>
      <w:bCs/>
    </w:rPr>
  </w:style>
  <w:style w:type="character" w:customStyle="1" w:styleId="affff8">
    <w:name w:val="Маркированный внутри абзаца Знак"/>
    <w:link w:val="ad"/>
    <w:rsid w:val="00FF4B01"/>
    <w:rPr>
      <w:sz w:val="24"/>
      <w:szCs w:val="24"/>
    </w:rPr>
  </w:style>
  <w:style w:type="paragraph" w:customStyle="1" w:styleId="affffb">
    <w:name w:val="Таблица нуменация"/>
    <w:basedOn w:val="affff9"/>
    <w:next w:val="af1"/>
    <w:link w:val="affffc"/>
    <w:qFormat/>
    <w:rsid w:val="001634CB"/>
    <w:pPr>
      <w:jc w:val="left"/>
    </w:pPr>
  </w:style>
  <w:style w:type="character" w:customStyle="1" w:styleId="affffa">
    <w:name w:val="Таблица название Знак"/>
    <w:link w:val="affff9"/>
    <w:rsid w:val="00BA3335"/>
    <w:rPr>
      <w:rFonts w:ascii="Arial" w:hAnsi="Arial" w:cs="Arial"/>
      <w:bCs/>
      <w:sz w:val="24"/>
      <w:szCs w:val="24"/>
    </w:rPr>
  </w:style>
  <w:style w:type="paragraph" w:customStyle="1" w:styleId="affffd">
    <w:name w:val="Таблица тело"/>
    <w:basedOn w:val="af0"/>
    <w:next w:val="af1"/>
    <w:link w:val="affffe"/>
    <w:qFormat/>
    <w:rsid w:val="005414B5"/>
    <w:pPr>
      <w:spacing w:line="240" w:lineRule="auto"/>
      <w:ind w:firstLine="0"/>
      <w:jc w:val="center"/>
    </w:pPr>
    <w:rPr>
      <w:rFonts w:eastAsia="Times New Roman" w:cs="Arial"/>
      <w:sz w:val="22"/>
      <w:szCs w:val="22"/>
      <w:lang w:eastAsia="en-US"/>
    </w:rPr>
  </w:style>
  <w:style w:type="character" w:customStyle="1" w:styleId="affffc">
    <w:name w:val="Таблица нуменация Знак"/>
    <w:link w:val="affffb"/>
    <w:rsid w:val="001634CB"/>
    <w:rPr>
      <w:rFonts w:ascii="Arial" w:hAnsi="Arial" w:cs="Arial"/>
      <w:bCs/>
      <w:sz w:val="24"/>
      <w:szCs w:val="24"/>
    </w:rPr>
  </w:style>
  <w:style w:type="numbering" w:customStyle="1" w:styleId="a4">
    <w:name w:val="Галиуллина"/>
    <w:uiPriority w:val="99"/>
    <w:rsid w:val="0039288B"/>
    <w:pPr>
      <w:numPr>
        <w:numId w:val="23"/>
      </w:numPr>
    </w:pPr>
  </w:style>
  <w:style w:type="character" w:customStyle="1" w:styleId="affffe">
    <w:name w:val="Таблица тело Знак"/>
    <w:link w:val="affffd"/>
    <w:rsid w:val="005414B5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31">
    <w:name w:val="Заголовок 3 Знак"/>
    <w:aliases w:val="Caaieiaie 3 Знак,H3 Знак1,H3 Знак Знак1,H3 Знак Знак Знак,H3 Знак1 Знак Знак,H3 Знак1 Знак1 Знак,H3 Знак2 Знак,Subhead B Знак,h3 Знак,Çàãîëîâîê 3 Знак,Заголовок 3 Знак Знак Знак,Заголовок 3 Знак1 Знак,Заголовок 3 Знак1 Знак1 Знак"/>
    <w:link w:val="30"/>
    <w:rsid w:val="00551305"/>
    <w:rPr>
      <w:rFonts w:ascii="Arial" w:hAnsi="Arial" w:cs="Arial"/>
      <w:sz w:val="24"/>
      <w:szCs w:val="24"/>
    </w:rPr>
  </w:style>
  <w:style w:type="paragraph" w:customStyle="1" w:styleId="afffff">
    <w:name w:val="Рисунок"/>
    <w:basedOn w:val="af0"/>
    <w:next w:val="af1"/>
    <w:link w:val="afffff0"/>
    <w:qFormat/>
    <w:rsid w:val="00B13829"/>
    <w:pPr>
      <w:ind w:left="-284" w:firstLine="0"/>
      <w:jc w:val="left"/>
    </w:pPr>
    <w:rPr>
      <w:noProof/>
    </w:rPr>
  </w:style>
  <w:style w:type="paragraph" w:styleId="afffff1">
    <w:name w:val="Title"/>
    <w:basedOn w:val="af0"/>
    <w:next w:val="af0"/>
    <w:link w:val="afffff2"/>
    <w:rsid w:val="0013721A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ffff0">
    <w:name w:val="Рисунок Знак"/>
    <w:link w:val="afffff"/>
    <w:rsid w:val="00B13829"/>
    <w:rPr>
      <w:rFonts w:ascii="Arial" w:hAnsi="Arial"/>
      <w:noProof/>
      <w:sz w:val="24"/>
      <w:szCs w:val="24"/>
    </w:rPr>
  </w:style>
  <w:style w:type="character" w:customStyle="1" w:styleId="afffff2">
    <w:name w:val="Название Знак"/>
    <w:link w:val="afffff1"/>
    <w:rsid w:val="0013721A"/>
    <w:rPr>
      <w:rFonts w:ascii="Cambria" w:eastAsia="Times New Roman" w:hAnsi="Cambria" w:cs="Times New Roman"/>
      <w:b/>
      <w:bCs/>
      <w:kern w:val="28"/>
      <w:sz w:val="32"/>
      <w:szCs w:val="32"/>
    </w:rPr>
  </w:style>
  <w:style w:type="numbering" w:customStyle="1" w:styleId="a9">
    <w:name w:val="ГЕП"/>
    <w:uiPriority w:val="99"/>
    <w:rsid w:val="0039288B"/>
    <w:pPr>
      <w:numPr>
        <w:numId w:val="15"/>
      </w:numPr>
    </w:pPr>
  </w:style>
  <w:style w:type="paragraph" w:styleId="45">
    <w:name w:val="toc 4"/>
    <w:basedOn w:val="af0"/>
    <w:next w:val="af0"/>
    <w:autoRedefine/>
    <w:rsid w:val="005D7C25"/>
    <w:pPr>
      <w:ind w:left="480"/>
      <w:jc w:val="left"/>
    </w:pPr>
    <w:rPr>
      <w:rFonts w:ascii="Calibri" w:hAnsi="Calibri" w:cs="Calibri"/>
      <w:sz w:val="20"/>
      <w:szCs w:val="20"/>
    </w:rPr>
  </w:style>
  <w:style w:type="paragraph" w:styleId="54">
    <w:name w:val="toc 5"/>
    <w:basedOn w:val="af0"/>
    <w:next w:val="af0"/>
    <w:autoRedefine/>
    <w:rsid w:val="005D7C25"/>
    <w:pPr>
      <w:ind w:left="720"/>
      <w:jc w:val="left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rsid w:val="005D7C25"/>
    <w:pPr>
      <w:ind w:left="960"/>
      <w:jc w:val="left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rsid w:val="005D7C25"/>
    <w:pPr>
      <w:ind w:left="1200"/>
      <w:jc w:val="left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rsid w:val="005D7C25"/>
    <w:pPr>
      <w:ind w:left="1680"/>
      <w:jc w:val="left"/>
    </w:pPr>
    <w:rPr>
      <w:rFonts w:ascii="Calibri" w:hAnsi="Calibri" w:cs="Calibri"/>
      <w:sz w:val="20"/>
      <w:szCs w:val="20"/>
    </w:rPr>
  </w:style>
  <w:style w:type="character" w:customStyle="1" w:styleId="affd">
    <w:name w:val="Текст примечания Знак"/>
    <w:link w:val="affc"/>
    <w:uiPriority w:val="99"/>
    <w:rsid w:val="00155467"/>
    <w:rPr>
      <w:rFonts w:ascii="Arial" w:hAnsi="Arial"/>
    </w:rPr>
  </w:style>
  <w:style w:type="paragraph" w:customStyle="1" w:styleId="2a">
    <w:name w:val="З2"/>
    <w:basedOn w:val="20"/>
    <w:link w:val="2b"/>
    <w:rsid w:val="00155467"/>
    <w:pPr>
      <w:keepNext w:val="0"/>
      <w:keepLines w:val="0"/>
      <w:suppressAutoHyphens/>
      <w:spacing w:before="240" w:after="240" w:line="276" w:lineRule="auto"/>
      <w:ind w:left="792" w:hanging="565"/>
      <w:jc w:val="both"/>
    </w:pPr>
    <w:rPr>
      <w:spacing w:val="38"/>
      <w:sz w:val="20"/>
      <w:lang w:val="x-none"/>
    </w:rPr>
  </w:style>
  <w:style w:type="paragraph" w:customStyle="1" w:styleId="33">
    <w:name w:val="З3"/>
    <w:basedOn w:val="af0"/>
    <w:next w:val="28"/>
    <w:link w:val="34"/>
    <w:rsid w:val="00155467"/>
    <w:pPr>
      <w:tabs>
        <w:tab w:val="left" w:pos="1560"/>
      </w:tabs>
      <w:suppressAutoHyphens/>
      <w:spacing w:before="120" w:after="120"/>
      <w:ind w:left="284" w:firstLine="283"/>
    </w:pPr>
    <w:rPr>
      <w:rFonts w:eastAsia="Calibri"/>
      <w:sz w:val="20"/>
      <w:szCs w:val="20"/>
      <w:lang w:val="x-none" w:eastAsia="x-none"/>
    </w:rPr>
  </w:style>
  <w:style w:type="paragraph" w:customStyle="1" w:styleId="46">
    <w:name w:val="З4"/>
    <w:basedOn w:val="af0"/>
    <w:rsid w:val="00155467"/>
    <w:pPr>
      <w:spacing w:after="160" w:line="259" w:lineRule="auto"/>
      <w:ind w:left="284" w:firstLine="283"/>
      <w:jc w:val="left"/>
    </w:pPr>
    <w:rPr>
      <w:rFonts w:eastAsia="Calibri"/>
      <w:szCs w:val="22"/>
      <w:lang w:eastAsia="en-US"/>
    </w:rPr>
  </w:style>
  <w:style w:type="paragraph" w:customStyle="1" w:styleId="afffff3">
    <w:name w:val="ТТ"/>
    <w:basedOn w:val="af0"/>
    <w:link w:val="afffff4"/>
    <w:qFormat/>
    <w:rsid w:val="00155467"/>
    <w:pPr>
      <w:spacing w:line="240" w:lineRule="auto"/>
      <w:ind w:firstLine="0"/>
      <w:jc w:val="left"/>
    </w:pPr>
    <w:rPr>
      <w:rFonts w:eastAsia="Calibri"/>
      <w:sz w:val="20"/>
      <w:szCs w:val="20"/>
      <w:lang w:val="x-none" w:eastAsia="x-none"/>
    </w:rPr>
  </w:style>
  <w:style w:type="character" w:customStyle="1" w:styleId="afffff4">
    <w:name w:val="ТТ Знак"/>
    <w:link w:val="afffff3"/>
    <w:rsid w:val="00155467"/>
    <w:rPr>
      <w:rFonts w:ascii="Arial" w:eastAsia="Calibri" w:hAnsi="Arial"/>
      <w:lang w:val="x-none" w:eastAsia="x-none"/>
    </w:rPr>
  </w:style>
  <w:style w:type="paragraph" w:customStyle="1" w:styleId="afffff5">
    <w:name w:val="Название_рисунка"/>
    <w:basedOn w:val="affff5"/>
    <w:link w:val="afffff6"/>
    <w:qFormat/>
    <w:rsid w:val="00155467"/>
    <w:pPr>
      <w:jc w:val="center"/>
    </w:pPr>
    <w:rPr>
      <w:iCs w:val="0"/>
      <w:sz w:val="20"/>
      <w:lang w:val="x-none" w:eastAsia="x-none"/>
    </w:rPr>
  </w:style>
  <w:style w:type="character" w:customStyle="1" w:styleId="afffff6">
    <w:name w:val="Название_рисунка Знак"/>
    <w:link w:val="afffff5"/>
    <w:rsid w:val="00155467"/>
    <w:rPr>
      <w:rFonts w:ascii="Arial" w:eastAsia="Calibri" w:hAnsi="Arial"/>
      <w:szCs w:val="18"/>
      <w:lang w:val="x-none" w:eastAsia="x-none"/>
    </w:rPr>
  </w:style>
  <w:style w:type="character" w:customStyle="1" w:styleId="34">
    <w:name w:val="З3 Знак"/>
    <w:link w:val="33"/>
    <w:rsid w:val="00155467"/>
    <w:rPr>
      <w:rFonts w:ascii="Arial" w:eastAsia="Calibri" w:hAnsi="Arial"/>
      <w:lang w:val="x-none" w:eastAsia="x-none"/>
    </w:rPr>
  </w:style>
  <w:style w:type="paragraph" w:customStyle="1" w:styleId="35">
    <w:name w:val="Основной 3"/>
    <w:link w:val="36"/>
    <w:uiPriority w:val="99"/>
    <w:qFormat/>
    <w:rsid w:val="00CF7BBF"/>
    <w:pPr>
      <w:tabs>
        <w:tab w:val="num" w:pos="1701"/>
      </w:tabs>
      <w:spacing w:before="120" w:after="120" w:line="360" w:lineRule="auto"/>
      <w:ind w:firstLine="567"/>
      <w:jc w:val="both"/>
    </w:pPr>
    <w:rPr>
      <w:rFonts w:ascii="Arial" w:eastAsia="Calibri" w:hAnsi="Arial"/>
      <w:sz w:val="24"/>
      <w:szCs w:val="22"/>
      <w:lang w:eastAsia="en-US"/>
    </w:rPr>
  </w:style>
  <w:style w:type="character" w:customStyle="1" w:styleId="36">
    <w:name w:val="Основной 3 Знак"/>
    <w:link w:val="35"/>
    <w:uiPriority w:val="99"/>
    <w:locked/>
    <w:rsid w:val="00CF7BBF"/>
    <w:rPr>
      <w:rFonts w:ascii="Arial" w:eastAsia="Calibri" w:hAnsi="Arial"/>
      <w:sz w:val="24"/>
      <w:szCs w:val="22"/>
      <w:lang w:eastAsia="en-US"/>
    </w:rPr>
  </w:style>
  <w:style w:type="paragraph" w:styleId="afffff7">
    <w:name w:val="footnote text"/>
    <w:basedOn w:val="af0"/>
    <w:link w:val="afffff8"/>
    <w:rsid w:val="007B18D2"/>
    <w:rPr>
      <w:sz w:val="20"/>
      <w:szCs w:val="20"/>
    </w:rPr>
  </w:style>
  <w:style w:type="character" w:customStyle="1" w:styleId="afffff8">
    <w:name w:val="Текст сноски Знак"/>
    <w:link w:val="afffff7"/>
    <w:rsid w:val="007B18D2"/>
    <w:rPr>
      <w:rFonts w:ascii="Arial" w:hAnsi="Arial"/>
    </w:rPr>
  </w:style>
  <w:style w:type="character" w:styleId="afffff9">
    <w:name w:val="footnote reference"/>
    <w:rsid w:val="007B18D2"/>
    <w:rPr>
      <w:vertAlign w:val="superscript"/>
    </w:rPr>
  </w:style>
  <w:style w:type="character" w:customStyle="1" w:styleId="2b">
    <w:name w:val="З2 Знак"/>
    <w:link w:val="2a"/>
    <w:rsid w:val="00944560"/>
    <w:rPr>
      <w:b/>
      <w:spacing w:val="38"/>
      <w:szCs w:val="24"/>
      <w:lang w:val="x-none"/>
    </w:rPr>
  </w:style>
  <w:style w:type="character" w:customStyle="1" w:styleId="42">
    <w:name w:val="Заголовок 4 Знак"/>
    <w:aliases w:val=". (A.) Знак,H4 Знак1,H4 Знак Знак,Заголовок 4 (Приложение) Знак1,Заголовок 4 (Приложение) Знак Знак,Заголовок 4 Знак Знак Знак Знак Знак1,Заголовок 4 Знак Знак Знак Знак Знак Знак,Заголовок 4 Знак1 Знак,Знак Знак Знак,H41 Знак,H42 Знак"/>
    <w:link w:val="41"/>
    <w:rsid w:val="00355801"/>
    <w:rPr>
      <w:rFonts w:ascii="Arial" w:hAnsi="Arial"/>
      <w:spacing w:val="38"/>
      <w:sz w:val="24"/>
      <w:szCs w:val="24"/>
    </w:rPr>
  </w:style>
  <w:style w:type="character" w:customStyle="1" w:styleId="53">
    <w:name w:val="Заголовок 5 Знак"/>
    <w:aliases w:val=". (1.) Знак,H5 Знак,Заголовок 5 Знак Знак Знак,Заголовок 5 Знак1 Знак,H51 Знак,H52 Знак,H53 Знак,H54 Знак,H55 Знак,Block Label Знак,Block textl Знак,Block text Знак,H56 Знак,LW Pico Section Знак,PA Pico Section Знак"/>
    <w:link w:val="52"/>
    <w:rsid w:val="00355801"/>
    <w:rPr>
      <w:rFonts w:ascii="Arial" w:hAnsi="Arial"/>
      <w:spacing w:val="38"/>
      <w:sz w:val="24"/>
      <w:szCs w:val="24"/>
    </w:rPr>
  </w:style>
  <w:style w:type="character" w:customStyle="1" w:styleId="60">
    <w:name w:val="Заголовок 6 Знак"/>
    <w:aliases w:val=". (a.) Знак,Основной Знак,H6 Знак,H61 Знак,H62 Знак,H63 Знак,H64 Знак,H65 Знак,for Client List Знак, Знак Знак"/>
    <w:link w:val="6"/>
    <w:rsid w:val="00355801"/>
    <w:rPr>
      <w:rFonts w:ascii="Arial" w:hAnsi="Arial"/>
      <w:spacing w:val="38"/>
      <w:sz w:val="24"/>
      <w:szCs w:val="24"/>
    </w:rPr>
  </w:style>
  <w:style w:type="character" w:customStyle="1" w:styleId="2c">
    <w:name w:val="Титульный 2 Знак"/>
    <w:link w:val="2d"/>
    <w:locked/>
    <w:rsid w:val="00355801"/>
    <w:rPr>
      <w:rFonts w:ascii="Arial" w:hAnsi="Arial" w:cs="Arial"/>
      <w:caps/>
      <w:szCs w:val="24"/>
    </w:rPr>
  </w:style>
  <w:style w:type="paragraph" w:customStyle="1" w:styleId="2d">
    <w:name w:val="Титульный 2"/>
    <w:basedOn w:val="af0"/>
    <w:link w:val="2c"/>
    <w:qFormat/>
    <w:rsid w:val="00355801"/>
    <w:pPr>
      <w:spacing w:line="240" w:lineRule="auto"/>
      <w:ind w:firstLine="0"/>
      <w:jc w:val="center"/>
    </w:pPr>
    <w:rPr>
      <w:rFonts w:cs="Arial"/>
      <w:caps/>
      <w:sz w:val="20"/>
    </w:rPr>
  </w:style>
  <w:style w:type="character" w:customStyle="1" w:styleId="37">
    <w:name w:val="Титульный 3 Знак"/>
    <w:link w:val="38"/>
    <w:locked/>
    <w:rsid w:val="00355801"/>
    <w:rPr>
      <w:rFonts w:ascii="Arial" w:hAnsi="Arial" w:cs="Arial"/>
    </w:rPr>
  </w:style>
  <w:style w:type="paragraph" w:customStyle="1" w:styleId="38">
    <w:name w:val="Титульный 3"/>
    <w:basedOn w:val="af0"/>
    <w:link w:val="37"/>
    <w:qFormat/>
    <w:rsid w:val="00355801"/>
    <w:pPr>
      <w:spacing w:before="120" w:line="240" w:lineRule="auto"/>
      <w:ind w:firstLine="0"/>
      <w:jc w:val="center"/>
    </w:pPr>
    <w:rPr>
      <w:rFonts w:cs="Arial"/>
      <w:sz w:val="20"/>
      <w:szCs w:val="20"/>
    </w:rPr>
  </w:style>
  <w:style w:type="character" w:styleId="afffffa">
    <w:name w:val="Placeholder Text"/>
    <w:uiPriority w:val="99"/>
    <w:semiHidden/>
    <w:rsid w:val="00355801"/>
    <w:rPr>
      <w:color w:val="808080"/>
    </w:rPr>
  </w:style>
  <w:style w:type="character" w:customStyle="1" w:styleId="afffffb">
    <w:name w:val="Титульный лист Подзаголовок Знак"/>
    <w:link w:val="afffffc"/>
    <w:locked/>
    <w:rsid w:val="00355801"/>
    <w:rPr>
      <w:rFonts w:eastAsia="Times New Roman" w:cs="Arial"/>
      <w:b/>
      <w:sz w:val="32"/>
      <w:szCs w:val="32"/>
    </w:rPr>
  </w:style>
  <w:style w:type="paragraph" w:customStyle="1" w:styleId="afffffc">
    <w:name w:val="Титульный лист Подзаголовок"/>
    <w:link w:val="afffffb"/>
    <w:rsid w:val="00355801"/>
    <w:pPr>
      <w:suppressAutoHyphens/>
      <w:snapToGrid w:val="0"/>
      <w:spacing w:before="240" w:after="240" w:line="360" w:lineRule="auto"/>
      <w:jc w:val="center"/>
    </w:pPr>
    <w:rPr>
      <w:rFonts w:eastAsia="Times New Roman" w:cs="Arial"/>
      <w:b/>
      <w:sz w:val="32"/>
      <w:szCs w:val="32"/>
    </w:rPr>
  </w:style>
  <w:style w:type="paragraph" w:customStyle="1" w:styleId="Default">
    <w:name w:val="Default"/>
    <w:rsid w:val="00355801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customStyle="1" w:styleId="47">
    <w:name w:val="Основной 4 ур"/>
    <w:basedOn w:val="af0"/>
    <w:link w:val="48"/>
    <w:uiPriority w:val="99"/>
    <w:qFormat/>
    <w:rsid w:val="00355801"/>
    <w:pPr>
      <w:tabs>
        <w:tab w:val="num" w:pos="1701"/>
      </w:tabs>
      <w:spacing w:before="120" w:after="120"/>
    </w:pPr>
    <w:rPr>
      <w:rFonts w:eastAsia="Calibri"/>
      <w:szCs w:val="22"/>
      <w:lang w:eastAsia="en-US"/>
    </w:rPr>
  </w:style>
  <w:style w:type="character" w:customStyle="1" w:styleId="48">
    <w:name w:val="Основной 4 ур Знак"/>
    <w:link w:val="47"/>
    <w:uiPriority w:val="99"/>
    <w:rsid w:val="00355801"/>
    <w:rPr>
      <w:rFonts w:ascii="Arial" w:eastAsia="Calibri" w:hAnsi="Arial"/>
      <w:sz w:val="24"/>
      <w:szCs w:val="22"/>
      <w:lang w:eastAsia="en-US"/>
    </w:rPr>
  </w:style>
  <w:style w:type="paragraph" w:styleId="2e">
    <w:name w:val="List Number 2"/>
    <w:basedOn w:val="af0"/>
    <w:unhideWhenUsed/>
    <w:rsid w:val="00355801"/>
    <w:pPr>
      <w:tabs>
        <w:tab w:val="num" w:pos="643"/>
      </w:tabs>
      <w:ind w:left="643" w:right="284" w:hanging="360"/>
      <w:contextualSpacing/>
    </w:pPr>
  </w:style>
  <w:style w:type="character" w:customStyle="1" w:styleId="afff1">
    <w:name w:val="Текст выноски Знак"/>
    <w:link w:val="afff0"/>
    <w:uiPriority w:val="99"/>
    <w:semiHidden/>
    <w:rsid w:val="00355801"/>
    <w:rPr>
      <w:rFonts w:ascii="Tahoma" w:hAnsi="Tahoma" w:cs="Tahoma"/>
      <w:sz w:val="16"/>
      <w:szCs w:val="16"/>
    </w:rPr>
  </w:style>
  <w:style w:type="paragraph" w:customStyle="1" w:styleId="aa">
    <w:name w:val="_спис"/>
    <w:basedOn w:val="af0"/>
    <w:rsid w:val="00355801"/>
    <w:pPr>
      <w:numPr>
        <w:numId w:val="17"/>
      </w:numPr>
      <w:tabs>
        <w:tab w:val="left" w:pos="284"/>
      </w:tabs>
    </w:pPr>
    <w:rPr>
      <w:rFonts w:eastAsia="Calibri" w:cs="Arial"/>
      <w:bCs/>
    </w:rPr>
  </w:style>
  <w:style w:type="paragraph" w:customStyle="1" w:styleId="-">
    <w:name w:val="Обычный док-т"/>
    <w:basedOn w:val="af0"/>
    <w:rsid w:val="00355801"/>
    <w:pPr>
      <w:keepNext/>
      <w:ind w:firstLine="567"/>
    </w:pPr>
    <w:rPr>
      <w:rFonts w:eastAsia="Calibri" w:cs="Arial"/>
      <w:bCs/>
    </w:rPr>
  </w:style>
  <w:style w:type="paragraph" w:customStyle="1" w:styleId="111">
    <w:name w:val="1.1"/>
    <w:basedOn w:val="20"/>
    <w:rsid w:val="00355801"/>
    <w:pPr>
      <w:keepNext w:val="0"/>
      <w:spacing w:before="240" w:after="240"/>
      <w:ind w:left="928" w:hanging="360"/>
      <w:jc w:val="both"/>
    </w:pPr>
    <w:rPr>
      <w:rFonts w:eastAsia="Calibri"/>
      <w:spacing w:val="0"/>
      <w:lang w:eastAsia="ja-JP"/>
    </w:rPr>
  </w:style>
  <w:style w:type="paragraph" w:customStyle="1" w:styleId="11">
    <w:name w:val="_1"/>
    <w:basedOn w:val="af0"/>
    <w:rsid w:val="00355801"/>
    <w:pPr>
      <w:keepNext/>
      <w:pageBreakBefore/>
      <w:numPr>
        <w:numId w:val="18"/>
      </w:numPr>
      <w:tabs>
        <w:tab w:val="left" w:pos="1701"/>
      </w:tabs>
      <w:suppressAutoHyphens/>
      <w:spacing w:before="360" w:after="100" w:afterAutospacing="1" w:line="480" w:lineRule="auto"/>
      <w:outlineLvl w:val="0"/>
    </w:pPr>
    <w:rPr>
      <w:rFonts w:eastAsia="Calibri"/>
      <w:b/>
      <w:caps/>
      <w:spacing w:val="38"/>
      <w:lang w:eastAsia="ja-JP"/>
    </w:rPr>
  </w:style>
  <w:style w:type="paragraph" w:customStyle="1" w:styleId="39">
    <w:name w:val="_3_нежирн"/>
    <w:basedOn w:val="111"/>
    <w:rsid w:val="00355801"/>
    <w:pPr>
      <w:keepLines w:val="0"/>
      <w:widowControl w:val="0"/>
      <w:numPr>
        <w:ilvl w:val="0"/>
        <w:numId w:val="0"/>
      </w:numPr>
      <w:spacing w:before="0" w:after="0"/>
      <w:ind w:left="928" w:hanging="360"/>
    </w:pPr>
  </w:style>
  <w:style w:type="paragraph" w:customStyle="1" w:styleId="51">
    <w:name w:val="_5_обычн"/>
    <w:basedOn w:val="af0"/>
    <w:rsid w:val="00355801"/>
    <w:pPr>
      <w:widowControl w:val="0"/>
      <w:numPr>
        <w:ilvl w:val="3"/>
        <w:numId w:val="18"/>
      </w:numPr>
      <w:tabs>
        <w:tab w:val="left" w:pos="1418"/>
      </w:tabs>
      <w:outlineLvl w:val="1"/>
    </w:pPr>
    <w:rPr>
      <w:rFonts w:eastAsia="Calibri" w:cs="Arial"/>
      <w:lang w:eastAsia="ja-JP"/>
    </w:rPr>
  </w:style>
  <w:style w:type="character" w:customStyle="1" w:styleId="130">
    <w:name w:val="1Р 3У Пункт Знак"/>
    <w:link w:val="131"/>
    <w:rsid w:val="00355801"/>
    <w:rPr>
      <w:rFonts w:ascii="Arial" w:hAnsi="Arial"/>
    </w:rPr>
  </w:style>
  <w:style w:type="paragraph" w:customStyle="1" w:styleId="131">
    <w:name w:val="1Р 3У Пункт"/>
    <w:basedOn w:val="af0"/>
    <w:link w:val="130"/>
    <w:rsid w:val="00355801"/>
    <w:pPr>
      <w:keepNext/>
      <w:tabs>
        <w:tab w:val="left" w:pos="1418"/>
        <w:tab w:val="num" w:pos="2977"/>
      </w:tabs>
      <w:spacing w:before="100" w:beforeAutospacing="1" w:after="100" w:afterAutospacing="1"/>
      <w:outlineLvl w:val="2"/>
    </w:pPr>
    <w:rPr>
      <w:sz w:val="20"/>
      <w:szCs w:val="20"/>
    </w:rPr>
  </w:style>
  <w:style w:type="paragraph" w:customStyle="1" w:styleId="112">
    <w:name w:val="1Р 1У ЗАГОЛОВОК"/>
    <w:basedOn w:val="af0"/>
    <w:rsid w:val="00355801"/>
    <w:pPr>
      <w:pageBreakBefore/>
      <w:tabs>
        <w:tab w:val="num" w:pos="1134"/>
        <w:tab w:val="left" w:pos="1418"/>
      </w:tabs>
      <w:spacing w:before="240" w:after="240"/>
      <w:outlineLvl w:val="0"/>
    </w:pPr>
    <w:rPr>
      <w:rFonts w:eastAsia="Calibri"/>
      <w:b/>
      <w:caps/>
      <w:lang w:eastAsia="en-US"/>
    </w:rPr>
  </w:style>
  <w:style w:type="paragraph" w:customStyle="1" w:styleId="120">
    <w:name w:val="1Р 2У Заголовок"/>
    <w:basedOn w:val="af0"/>
    <w:rsid w:val="00355801"/>
    <w:pPr>
      <w:tabs>
        <w:tab w:val="num" w:pos="1418"/>
      </w:tabs>
      <w:spacing w:before="240" w:after="240"/>
      <w:outlineLvl w:val="1"/>
    </w:pPr>
    <w:rPr>
      <w:rFonts w:eastAsia="Calibri"/>
      <w:b/>
      <w:lang w:eastAsia="en-US"/>
    </w:rPr>
  </w:style>
  <w:style w:type="paragraph" w:customStyle="1" w:styleId="14">
    <w:name w:val="1Р 4У Заголовок"/>
    <w:basedOn w:val="af0"/>
    <w:rsid w:val="00355801"/>
    <w:pPr>
      <w:numPr>
        <w:ilvl w:val="3"/>
        <w:numId w:val="19"/>
      </w:numPr>
      <w:tabs>
        <w:tab w:val="clear" w:pos="2127"/>
        <w:tab w:val="num" w:pos="360"/>
        <w:tab w:val="left" w:pos="1843"/>
      </w:tabs>
      <w:ind w:left="0" w:hanging="360"/>
    </w:pPr>
    <w:rPr>
      <w:rFonts w:eastAsia="Calibri"/>
      <w:spacing w:val="20"/>
      <w:lang w:eastAsia="en-US"/>
    </w:rPr>
  </w:style>
  <w:style w:type="paragraph" w:customStyle="1" w:styleId="15">
    <w:name w:val="1Р 5У Пункт"/>
    <w:basedOn w:val="af0"/>
    <w:rsid w:val="00355801"/>
    <w:pPr>
      <w:numPr>
        <w:ilvl w:val="4"/>
        <w:numId w:val="19"/>
      </w:numPr>
      <w:tabs>
        <w:tab w:val="clear" w:pos="2836"/>
        <w:tab w:val="num" w:pos="360"/>
      </w:tabs>
      <w:ind w:left="0" w:hanging="360"/>
    </w:pPr>
    <w:rPr>
      <w:rFonts w:eastAsia="Calibri"/>
      <w:lang w:eastAsia="en-US"/>
    </w:rPr>
  </w:style>
  <w:style w:type="paragraph" w:customStyle="1" w:styleId="Style2">
    <w:name w:val="Style2"/>
    <w:basedOn w:val="af0"/>
    <w:uiPriority w:val="99"/>
    <w:rsid w:val="00355801"/>
    <w:pPr>
      <w:widowControl w:val="0"/>
      <w:autoSpaceDE w:val="0"/>
      <w:autoSpaceDN w:val="0"/>
      <w:adjustRightInd w:val="0"/>
      <w:spacing w:line="150" w:lineRule="exact"/>
      <w:ind w:firstLine="0"/>
      <w:jc w:val="left"/>
    </w:pPr>
    <w:rPr>
      <w:rFonts w:eastAsia="Times New Roman" w:cs="Arial"/>
    </w:rPr>
  </w:style>
  <w:style w:type="character" w:customStyle="1" w:styleId="FontStyle15">
    <w:name w:val="Font Style15"/>
    <w:uiPriority w:val="99"/>
    <w:rsid w:val="00355801"/>
    <w:rPr>
      <w:rFonts w:ascii="Consolas" w:hAnsi="Consolas" w:cs="Consolas"/>
      <w:b/>
      <w:bCs/>
      <w:spacing w:val="-10"/>
      <w:sz w:val="10"/>
      <w:szCs w:val="10"/>
    </w:rPr>
  </w:style>
  <w:style w:type="character" w:customStyle="1" w:styleId="FontStyle16">
    <w:name w:val="Font Style16"/>
    <w:uiPriority w:val="99"/>
    <w:rsid w:val="00355801"/>
    <w:rPr>
      <w:rFonts w:ascii="Arial" w:hAnsi="Arial" w:cs="Arial"/>
      <w:spacing w:val="-10"/>
      <w:sz w:val="14"/>
      <w:szCs w:val="14"/>
    </w:rPr>
  </w:style>
  <w:style w:type="paragraph" w:customStyle="1" w:styleId="a2">
    <w:name w:val="Перечисление"/>
    <w:link w:val="afffffd"/>
    <w:qFormat/>
    <w:rsid w:val="00355801"/>
    <w:pPr>
      <w:numPr>
        <w:numId w:val="20"/>
      </w:numPr>
      <w:tabs>
        <w:tab w:val="left" w:pos="1134"/>
      </w:tabs>
      <w:suppressAutoHyphens/>
      <w:spacing w:line="360" w:lineRule="auto"/>
      <w:contextualSpacing/>
      <w:jc w:val="both"/>
    </w:pPr>
    <w:rPr>
      <w:rFonts w:ascii="Arial" w:eastAsia="Calibri" w:hAnsi="Arial"/>
      <w:sz w:val="24"/>
      <w:szCs w:val="24"/>
      <w:lang w:eastAsia="en-US"/>
    </w:rPr>
  </w:style>
  <w:style w:type="character" w:customStyle="1" w:styleId="afffffd">
    <w:name w:val="Перечисление Знак"/>
    <w:link w:val="a2"/>
    <w:rsid w:val="00355801"/>
    <w:rPr>
      <w:rFonts w:ascii="Arial" w:eastAsia="Calibri" w:hAnsi="Arial"/>
      <w:sz w:val="24"/>
      <w:szCs w:val="24"/>
      <w:lang w:eastAsia="en-US"/>
    </w:rPr>
  </w:style>
  <w:style w:type="paragraph" w:customStyle="1" w:styleId="a8">
    <w:name w:val="перечисл_основной"/>
    <w:basedOn w:val="af0"/>
    <w:link w:val="afffffe"/>
    <w:qFormat/>
    <w:rsid w:val="00EB3FB8"/>
    <w:pPr>
      <w:numPr>
        <w:numId w:val="25"/>
      </w:numPr>
      <w:tabs>
        <w:tab w:val="center" w:pos="4677"/>
        <w:tab w:val="right" w:pos="9355"/>
      </w:tabs>
      <w:ind w:left="851"/>
    </w:pPr>
    <w:rPr>
      <w:rFonts w:ascii="Times New Roman" w:eastAsia="Calibri" w:hAnsi="Times New Roman" w:cs="Arial"/>
    </w:rPr>
  </w:style>
  <w:style w:type="character" w:customStyle="1" w:styleId="afffffe">
    <w:name w:val="перечисл_основной Знак"/>
    <w:link w:val="a8"/>
    <w:rsid w:val="00EB3FB8"/>
    <w:rPr>
      <w:rFonts w:eastAsia="Calibri" w:cs="Arial"/>
      <w:sz w:val="24"/>
      <w:szCs w:val="24"/>
    </w:rPr>
  </w:style>
  <w:style w:type="paragraph" w:customStyle="1" w:styleId="1d">
    <w:name w:val="Стиль1"/>
    <w:basedOn w:val="af0"/>
    <w:link w:val="1e"/>
    <w:qFormat/>
    <w:rsid w:val="00355801"/>
    <w:pPr>
      <w:tabs>
        <w:tab w:val="num" w:pos="176"/>
        <w:tab w:val="left" w:pos="902"/>
      </w:tabs>
      <w:spacing w:after="120" w:line="240" w:lineRule="auto"/>
      <w:ind w:left="595" w:firstLine="0"/>
    </w:pPr>
    <w:rPr>
      <w:rFonts w:eastAsia="Times New Roman"/>
      <w:sz w:val="22"/>
      <w:szCs w:val="20"/>
    </w:rPr>
  </w:style>
  <w:style w:type="character" w:customStyle="1" w:styleId="1e">
    <w:name w:val="Стиль1 Знак"/>
    <w:link w:val="1d"/>
    <w:rsid w:val="00355801"/>
    <w:rPr>
      <w:rFonts w:ascii="Arial" w:eastAsia="Times New Roman" w:hAnsi="Arial"/>
      <w:sz w:val="22"/>
    </w:rPr>
  </w:style>
  <w:style w:type="paragraph" w:customStyle="1" w:styleId="2f">
    <w:name w:val="Стиль 2"/>
    <w:basedOn w:val="af0"/>
    <w:rsid w:val="00355801"/>
    <w:pPr>
      <w:tabs>
        <w:tab w:val="num" w:pos="340"/>
      </w:tabs>
      <w:spacing w:after="120" w:line="240" w:lineRule="auto"/>
      <w:ind w:left="340" w:hanging="340"/>
    </w:pPr>
    <w:rPr>
      <w:rFonts w:eastAsia="Times New Roman"/>
      <w:sz w:val="22"/>
      <w:szCs w:val="20"/>
    </w:rPr>
  </w:style>
  <w:style w:type="paragraph" w:customStyle="1" w:styleId="3a">
    <w:name w:val="Текст 3"/>
    <w:basedOn w:val="41"/>
    <w:rsid w:val="00355801"/>
    <w:pPr>
      <w:keepNext w:val="0"/>
      <w:spacing w:before="0" w:after="120" w:line="240" w:lineRule="auto"/>
    </w:pPr>
    <w:rPr>
      <w:rFonts w:eastAsia="Times New Roman"/>
      <w:spacing w:val="0"/>
      <w:sz w:val="22"/>
    </w:rPr>
  </w:style>
  <w:style w:type="paragraph" w:customStyle="1" w:styleId="2">
    <w:name w:val="Текст 2"/>
    <w:basedOn w:val="30"/>
    <w:rsid w:val="00355801"/>
    <w:pPr>
      <w:numPr>
        <w:numId w:val="21"/>
      </w:numPr>
      <w:spacing w:before="0" w:line="240" w:lineRule="auto"/>
    </w:pPr>
    <w:rPr>
      <w:rFonts w:eastAsia="Times New Roman"/>
      <w:sz w:val="22"/>
      <w:szCs w:val="27"/>
    </w:rPr>
  </w:style>
  <w:style w:type="character" w:customStyle="1" w:styleId="afff">
    <w:name w:val="Тема примечания Знак"/>
    <w:link w:val="affe"/>
    <w:uiPriority w:val="99"/>
    <w:semiHidden/>
    <w:rsid w:val="00355801"/>
    <w:rPr>
      <w:rFonts w:ascii="Arial" w:hAnsi="Arial"/>
      <w:b/>
      <w:bCs/>
    </w:rPr>
  </w:style>
  <w:style w:type="paragraph" w:customStyle="1" w:styleId="4">
    <w:name w:val="_4_разреж"/>
    <w:basedOn w:val="39"/>
    <w:rsid w:val="00355801"/>
    <w:pPr>
      <w:numPr>
        <w:numId w:val="16"/>
      </w:numPr>
      <w:tabs>
        <w:tab w:val="left" w:pos="1418"/>
      </w:tabs>
    </w:pPr>
  </w:style>
  <w:style w:type="paragraph" w:customStyle="1" w:styleId="XXX">
    <w:name w:val="X.X.X"/>
    <w:link w:val="XXX0"/>
    <w:uiPriority w:val="99"/>
    <w:qFormat/>
    <w:rsid w:val="00355801"/>
    <w:pPr>
      <w:spacing w:before="120" w:after="120" w:line="360" w:lineRule="auto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49">
    <w:name w:val="4_Заголовок"/>
    <w:basedOn w:val="af0"/>
    <w:uiPriority w:val="99"/>
    <w:qFormat/>
    <w:rsid w:val="00355801"/>
    <w:pPr>
      <w:tabs>
        <w:tab w:val="num" w:pos="2424"/>
      </w:tabs>
      <w:spacing w:before="120" w:after="120"/>
      <w:ind w:left="2424" w:hanging="864"/>
    </w:pPr>
    <w:rPr>
      <w:rFonts w:eastAsia="SimSun"/>
      <w:szCs w:val="22"/>
      <w:lang w:eastAsia="en-US"/>
    </w:rPr>
  </w:style>
  <w:style w:type="character" w:customStyle="1" w:styleId="XXX0">
    <w:name w:val="X.X.X Знак"/>
    <w:link w:val="XXX"/>
    <w:uiPriority w:val="99"/>
    <w:locked/>
    <w:rsid w:val="00355801"/>
    <w:rPr>
      <w:rFonts w:ascii="Arial" w:eastAsia="Calibri" w:hAnsi="Arial"/>
      <w:sz w:val="24"/>
      <w:szCs w:val="22"/>
      <w:lang w:eastAsia="en-US"/>
    </w:rPr>
  </w:style>
  <w:style w:type="paragraph" w:customStyle="1" w:styleId="3111">
    <w:name w:val="3_Заголовок 1.1.1"/>
    <w:basedOn w:val="XXX"/>
    <w:link w:val="31110"/>
    <w:rsid w:val="00355801"/>
    <w:pPr>
      <w:tabs>
        <w:tab w:val="num" w:pos="1004"/>
        <w:tab w:val="left" w:pos="1560"/>
      </w:tabs>
      <w:ind w:left="1004" w:hanging="720"/>
    </w:pPr>
  </w:style>
  <w:style w:type="character" w:customStyle="1" w:styleId="31110">
    <w:name w:val="3_Заголовок 1.1.1 Знак"/>
    <w:link w:val="3111"/>
    <w:rsid w:val="00355801"/>
    <w:rPr>
      <w:rFonts w:ascii="Arial" w:eastAsia="Calibri" w:hAnsi="Arial"/>
      <w:sz w:val="24"/>
      <w:szCs w:val="22"/>
      <w:lang w:eastAsia="en-US"/>
    </w:rPr>
  </w:style>
  <w:style w:type="paragraph" w:customStyle="1" w:styleId="2f0">
    <w:name w:val="_2 жирн"/>
    <w:basedOn w:val="af0"/>
    <w:rsid w:val="00355801"/>
    <w:pPr>
      <w:keepNext/>
      <w:keepLines/>
      <w:tabs>
        <w:tab w:val="left" w:pos="1418"/>
      </w:tabs>
      <w:spacing w:before="240" w:after="240"/>
      <w:ind w:left="1530" w:hanging="360"/>
      <w:outlineLvl w:val="1"/>
    </w:pPr>
    <w:rPr>
      <w:rFonts w:eastAsia="Calibri" w:cs="Arial"/>
      <w:b/>
      <w:lang w:eastAsia="ja-JP"/>
    </w:rPr>
  </w:style>
  <w:style w:type="paragraph" w:customStyle="1" w:styleId="55">
    <w:name w:val="_5 ур"/>
    <w:basedOn w:val="51"/>
    <w:rsid w:val="00355801"/>
    <w:pPr>
      <w:widowControl/>
      <w:numPr>
        <w:ilvl w:val="0"/>
        <w:numId w:val="0"/>
      </w:numPr>
      <w:ind w:left="1800" w:hanging="1080"/>
      <w:outlineLvl w:val="4"/>
    </w:pPr>
  </w:style>
  <w:style w:type="paragraph" w:customStyle="1" w:styleId="a0">
    <w:name w:val="ПЕРЕЧИСЛЕНИЕ"/>
    <w:basedOn w:val="a2"/>
    <w:link w:val="affffff"/>
    <w:qFormat/>
    <w:rsid w:val="00355801"/>
    <w:pPr>
      <w:numPr>
        <w:numId w:val="28"/>
      </w:numPr>
      <w:tabs>
        <w:tab w:val="clear" w:pos="1134"/>
        <w:tab w:val="left" w:pos="284"/>
      </w:tabs>
    </w:pPr>
  </w:style>
  <w:style w:type="character" w:customStyle="1" w:styleId="affffff">
    <w:name w:val="ПЕРЕЧИСЛЕНИЕ Знак"/>
    <w:link w:val="a0"/>
    <w:rsid w:val="00355801"/>
    <w:rPr>
      <w:rFonts w:ascii="Arial" w:eastAsia="Calibri" w:hAnsi="Arial"/>
      <w:sz w:val="24"/>
      <w:szCs w:val="24"/>
      <w:lang w:eastAsia="en-US"/>
    </w:rPr>
  </w:style>
  <w:style w:type="paragraph" w:customStyle="1" w:styleId="56">
    <w:name w:val="Уровень 5"/>
    <w:basedOn w:val="55"/>
    <w:link w:val="57"/>
    <w:qFormat/>
    <w:rsid w:val="00355801"/>
    <w:pPr>
      <w:tabs>
        <w:tab w:val="clear" w:pos="1418"/>
        <w:tab w:val="left" w:pos="1800"/>
      </w:tabs>
      <w:suppressAutoHyphens/>
      <w:ind w:left="0" w:firstLine="720"/>
    </w:pPr>
  </w:style>
  <w:style w:type="character" w:customStyle="1" w:styleId="57">
    <w:name w:val="Уровень 5 Знак"/>
    <w:link w:val="56"/>
    <w:rsid w:val="00355801"/>
    <w:rPr>
      <w:rFonts w:ascii="Arial" w:eastAsia="Calibri" w:hAnsi="Arial" w:cs="Arial"/>
      <w:sz w:val="24"/>
      <w:szCs w:val="24"/>
      <w:lang w:eastAsia="ja-JP"/>
    </w:rPr>
  </w:style>
  <w:style w:type="paragraph" w:customStyle="1" w:styleId="10125-0">
    <w:name w:val="Стиль Список маркированный + 10 пт Слева:  1.25 см Справа:  -0 см"/>
    <w:basedOn w:val="af0"/>
    <w:rsid w:val="00355801"/>
    <w:pPr>
      <w:numPr>
        <w:numId w:val="22"/>
      </w:numPr>
      <w:ind w:right="-1"/>
    </w:pPr>
    <w:rPr>
      <w:rFonts w:eastAsia="Times New Roman"/>
      <w:sz w:val="20"/>
      <w:szCs w:val="20"/>
    </w:rPr>
  </w:style>
  <w:style w:type="table" w:customStyle="1" w:styleId="Tablegrid2">
    <w:name w:val="Table grid2"/>
    <w:basedOn w:val="af3"/>
    <w:next w:val="aff3"/>
    <w:uiPriority w:val="59"/>
    <w:rsid w:val="000C7CB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af3"/>
    <w:next w:val="aff3"/>
    <w:uiPriority w:val="59"/>
    <w:rsid w:val="001B591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f1">
    <w:name w:val="Нет списка2"/>
    <w:next w:val="af4"/>
    <w:uiPriority w:val="99"/>
    <w:semiHidden/>
    <w:unhideWhenUsed/>
    <w:rsid w:val="00B66AF8"/>
  </w:style>
  <w:style w:type="paragraph" w:customStyle="1" w:styleId="xl65">
    <w:name w:val="xl65"/>
    <w:basedOn w:val="af0"/>
    <w:rsid w:val="00B66AF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/>
    </w:rPr>
  </w:style>
  <w:style w:type="paragraph" w:customStyle="1" w:styleId="xl66">
    <w:name w:val="xl66"/>
    <w:basedOn w:val="af0"/>
    <w:rsid w:val="00B66AF8"/>
    <w:pP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xl67">
    <w:name w:val="xl67"/>
    <w:basedOn w:val="af0"/>
    <w:rsid w:val="00B66AF8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/>
    </w:rPr>
  </w:style>
  <w:style w:type="paragraph" w:customStyle="1" w:styleId="xl68">
    <w:name w:val="xl68"/>
    <w:basedOn w:val="af0"/>
    <w:rsid w:val="00B66AF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numbering" w:customStyle="1" w:styleId="3b">
    <w:name w:val="Нет списка3"/>
    <w:next w:val="af4"/>
    <w:uiPriority w:val="99"/>
    <w:semiHidden/>
    <w:unhideWhenUsed/>
    <w:rsid w:val="0099577E"/>
  </w:style>
  <w:style w:type="paragraph" w:customStyle="1" w:styleId="xl63">
    <w:name w:val="xl63"/>
    <w:basedOn w:val="af0"/>
    <w:rsid w:val="0099577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/>
    </w:rPr>
  </w:style>
  <w:style w:type="paragraph" w:customStyle="1" w:styleId="xl64">
    <w:name w:val="xl64"/>
    <w:basedOn w:val="af0"/>
    <w:rsid w:val="0099577E"/>
    <w:pP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numbering" w:customStyle="1" w:styleId="4a">
    <w:name w:val="Нет списка4"/>
    <w:next w:val="af4"/>
    <w:uiPriority w:val="99"/>
    <w:semiHidden/>
    <w:unhideWhenUsed/>
    <w:rsid w:val="000B66F1"/>
  </w:style>
  <w:style w:type="paragraph" w:customStyle="1" w:styleId="xl69">
    <w:name w:val="xl69"/>
    <w:basedOn w:val="af0"/>
    <w:rsid w:val="000B66F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xl70">
    <w:name w:val="xl70"/>
    <w:basedOn w:val="af0"/>
    <w:rsid w:val="000B66F1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xl71">
    <w:name w:val="xl71"/>
    <w:basedOn w:val="af0"/>
    <w:rsid w:val="000B66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xl72">
    <w:name w:val="xl72"/>
    <w:basedOn w:val="af0"/>
    <w:rsid w:val="000B66F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/>
    </w:rPr>
  </w:style>
  <w:style w:type="paragraph" w:customStyle="1" w:styleId="121">
    <w:name w:val="Заголовок 12"/>
    <w:basedOn w:val="af0"/>
    <w:next w:val="af0"/>
    <w:rsid w:val="00E45D3B"/>
    <w:pPr>
      <w:suppressAutoHyphens/>
      <w:spacing w:line="240" w:lineRule="auto"/>
      <w:jc w:val="left"/>
    </w:pPr>
    <w:rPr>
      <w:rFonts w:ascii="Times New Roman" w:hAnsi="Times New Roman"/>
      <w:bCs/>
      <w:color w:val="000000"/>
      <w:sz w:val="28"/>
      <w:szCs w:val="20"/>
      <w:lang w:eastAsia="ar-SA"/>
    </w:rPr>
  </w:style>
  <w:style w:type="character" w:customStyle="1" w:styleId="CharChar0">
    <w:name w:val="Char Char_0"/>
    <w:semiHidden/>
    <w:locked/>
    <w:rsid w:val="00E45D3B"/>
    <w:rPr>
      <w:rFonts w:ascii="Arial" w:hAnsi="Arial"/>
      <w:sz w:val="24"/>
      <w:szCs w:val="24"/>
      <w:lang w:val="ru-RU" w:eastAsia="ru-RU" w:bidi="ar-SA"/>
    </w:rPr>
  </w:style>
  <w:style w:type="character" w:customStyle="1" w:styleId="0">
    <w:name w:val="Знак Знак_0"/>
    <w:semiHidden/>
    <w:locked/>
    <w:rsid w:val="00E45D3B"/>
    <w:rPr>
      <w:rFonts w:ascii="Arial" w:hAnsi="Arial"/>
      <w:sz w:val="24"/>
      <w:szCs w:val="24"/>
      <w:lang w:val="ru-RU" w:eastAsia="ru-RU" w:bidi="ar-SA"/>
    </w:rPr>
  </w:style>
  <w:style w:type="character" w:customStyle="1" w:styleId="longtext">
    <w:name w:val="long_text"/>
    <w:rsid w:val="00FD4C3D"/>
  </w:style>
  <w:style w:type="paragraph" w:styleId="affffff0">
    <w:name w:val="No Spacing"/>
    <w:uiPriority w:val="1"/>
    <w:qFormat/>
    <w:rsid w:val="00C05F56"/>
    <w:pPr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TableName">
    <w:name w:val="Table Name"/>
    <w:basedOn w:val="af0"/>
    <w:qFormat/>
    <w:rsid w:val="00F8056F"/>
    <w:pPr>
      <w:keepNext/>
      <w:spacing w:before="120" w:after="60" w:line="240" w:lineRule="auto"/>
      <w:ind w:firstLine="0"/>
    </w:pPr>
    <w:rPr>
      <w:rFonts w:cs="Arial"/>
      <w:b/>
      <w:sz w:val="22"/>
      <w:szCs w:val="22"/>
      <w:lang w:eastAsia="en-US"/>
    </w:rPr>
  </w:style>
  <w:style w:type="numbering" w:customStyle="1" w:styleId="a">
    <w:name w:val="Нумерация_заголовков"/>
    <w:basedOn w:val="af4"/>
    <w:uiPriority w:val="99"/>
    <w:rsid w:val="00B42668"/>
    <w:pPr>
      <w:numPr>
        <w:numId w:val="27"/>
      </w:numPr>
    </w:pPr>
  </w:style>
  <w:style w:type="paragraph" w:customStyle="1" w:styleId="23">
    <w:name w:val="перечисл_2"/>
    <w:basedOn w:val="af5"/>
    <w:link w:val="2f2"/>
    <w:qFormat/>
    <w:rsid w:val="00C10D0D"/>
    <w:pPr>
      <w:numPr>
        <w:numId w:val="24"/>
      </w:numPr>
      <w:tabs>
        <w:tab w:val="clear" w:pos="4153"/>
        <w:tab w:val="clear" w:pos="8306"/>
      </w:tabs>
      <w:ind w:left="720" w:right="-22"/>
    </w:pPr>
    <w:rPr>
      <w:rFonts w:cs="Arial"/>
    </w:rPr>
  </w:style>
  <w:style w:type="character" w:customStyle="1" w:styleId="2f2">
    <w:name w:val="перечисл_2 Знак"/>
    <w:basedOn w:val="af6"/>
    <w:link w:val="23"/>
    <w:rsid w:val="00C10D0D"/>
    <w:rPr>
      <w:rFonts w:ascii="Arial" w:hAnsi="Arial" w:cs="Arial"/>
      <w:sz w:val="24"/>
      <w:szCs w:val="24"/>
      <w:lang w:val="ru-RU" w:eastAsia="ru-RU" w:bidi="ar-SA"/>
    </w:rPr>
  </w:style>
  <w:style w:type="paragraph" w:customStyle="1" w:styleId="af">
    <w:name w:val="перечисл_мой"/>
    <w:basedOn w:val="af5"/>
    <w:link w:val="affffff1"/>
    <w:qFormat/>
    <w:rsid w:val="005A3B92"/>
    <w:pPr>
      <w:numPr>
        <w:numId w:val="29"/>
      </w:numPr>
      <w:tabs>
        <w:tab w:val="clear" w:pos="4153"/>
        <w:tab w:val="clear" w:pos="8306"/>
      </w:tabs>
      <w:ind w:left="1134" w:hanging="425"/>
    </w:pPr>
    <w:rPr>
      <w:rFonts w:cs="Arial"/>
      <w:lang w:eastAsia="en-US"/>
    </w:rPr>
  </w:style>
  <w:style w:type="character" w:customStyle="1" w:styleId="affffff1">
    <w:name w:val="перечисл_мой Знак"/>
    <w:basedOn w:val="af2"/>
    <w:link w:val="af"/>
    <w:rsid w:val="005A3B92"/>
    <w:rPr>
      <w:rFonts w:ascii="Arial" w:hAnsi="Arial" w:cs="Arial"/>
      <w:sz w:val="24"/>
      <w:szCs w:val="24"/>
      <w:lang w:eastAsia="en-US"/>
    </w:rPr>
  </w:style>
  <w:style w:type="paragraph" w:customStyle="1" w:styleId="affffff2">
    <w:name w:val="основной_мой"/>
    <w:basedOn w:val="af5"/>
    <w:link w:val="affffff3"/>
    <w:qFormat/>
    <w:rsid w:val="005A3B92"/>
    <w:pPr>
      <w:tabs>
        <w:tab w:val="clear" w:pos="4153"/>
        <w:tab w:val="clear" w:pos="8306"/>
        <w:tab w:val="center" w:pos="4677"/>
        <w:tab w:val="right" w:pos="9355"/>
      </w:tabs>
    </w:pPr>
    <w:rPr>
      <w:rFonts w:cs="Arial"/>
      <w:lang w:eastAsia="en-US"/>
    </w:rPr>
  </w:style>
  <w:style w:type="character" w:customStyle="1" w:styleId="affffff3">
    <w:name w:val="основной_мой Знак"/>
    <w:basedOn w:val="af2"/>
    <w:link w:val="affffff2"/>
    <w:rsid w:val="005A3B92"/>
    <w:rPr>
      <w:rFonts w:ascii="Arial" w:hAnsi="Arial" w:cs="Arial"/>
      <w:sz w:val="24"/>
      <w:szCs w:val="24"/>
      <w:lang w:eastAsia="en-US"/>
    </w:rPr>
  </w:style>
  <w:style w:type="paragraph" w:customStyle="1" w:styleId="BodyText22">
    <w:name w:val="Body Text 22"/>
    <w:basedOn w:val="af0"/>
    <w:rsid w:val="008A58A7"/>
    <w:pPr>
      <w:spacing w:line="240" w:lineRule="auto"/>
      <w:ind w:firstLine="851"/>
      <w:jc w:val="left"/>
    </w:pPr>
    <w:rPr>
      <w:rFonts w:ascii="Times New Roman" w:eastAsia="Times New Roman" w:hAnsi="Times New Roman"/>
      <w:szCs w:val="20"/>
    </w:rPr>
  </w:style>
  <w:style w:type="paragraph" w:customStyle="1" w:styleId="affffff4">
    <w:name w:val="таблиц_мой"/>
    <w:basedOn w:val="affff5"/>
    <w:link w:val="affffff5"/>
    <w:qFormat/>
    <w:rsid w:val="00D2774F"/>
    <w:pPr>
      <w:jc w:val="both"/>
    </w:pPr>
    <w:rPr>
      <w:rFonts w:eastAsia="MS Mincho"/>
      <w:iCs w:val="0"/>
      <w:szCs w:val="20"/>
    </w:rPr>
  </w:style>
  <w:style w:type="character" w:customStyle="1" w:styleId="affffff5">
    <w:name w:val="таблиц_мой Знак"/>
    <w:basedOn w:val="af2"/>
    <w:link w:val="affffff4"/>
    <w:rsid w:val="00D2774F"/>
    <w:rPr>
      <w:rFonts w:ascii="Arial" w:hAnsi="Arial"/>
      <w:sz w:val="24"/>
      <w:lang w:eastAsia="en-US"/>
    </w:rPr>
  </w:style>
  <w:style w:type="paragraph" w:customStyle="1" w:styleId="Table">
    <w:name w:val="Table"/>
    <w:basedOn w:val="afff8"/>
    <w:locked/>
    <w:rsid w:val="00D2774F"/>
    <w:pPr>
      <w:keepLines/>
      <w:spacing w:after="0" w:line="276" w:lineRule="auto"/>
      <w:ind w:firstLine="0"/>
      <w:jc w:val="left"/>
    </w:pPr>
    <w:rPr>
      <w:spacing w:val="-5"/>
      <w:sz w:val="22"/>
      <w:szCs w:val="20"/>
      <w:lang w:eastAsia="en-US"/>
    </w:rPr>
  </w:style>
  <w:style w:type="paragraph" w:customStyle="1" w:styleId="58">
    <w:name w:val="Основной 5 ур"/>
    <w:basedOn w:val="af0"/>
    <w:link w:val="59"/>
    <w:autoRedefine/>
    <w:qFormat/>
    <w:rsid w:val="004D47BA"/>
    <w:pPr>
      <w:framePr w:hSpace="181" w:wrap="around" w:vAnchor="text" w:hAnchor="page" w:x="1419" w:y="1"/>
      <w:spacing w:before="120" w:after="120"/>
      <w:ind w:firstLine="0"/>
      <w:suppressOverlap/>
      <w:jc w:val="center"/>
    </w:pPr>
    <w:rPr>
      <w:rFonts w:ascii="Times New Roman" w:eastAsiaTheme="minorHAnsi" w:hAnsi="Times New Roman"/>
      <w:sz w:val="22"/>
      <w:szCs w:val="20"/>
      <w:lang w:eastAsia="en-US"/>
    </w:rPr>
  </w:style>
  <w:style w:type="character" w:customStyle="1" w:styleId="59">
    <w:name w:val="Основной 5 ур Знак"/>
    <w:basedOn w:val="af2"/>
    <w:link w:val="58"/>
    <w:rsid w:val="004D47BA"/>
    <w:rPr>
      <w:rFonts w:eastAsiaTheme="minorHAnsi"/>
      <w:sz w:val="22"/>
      <w:lang w:eastAsia="en-US"/>
    </w:rPr>
  </w:style>
  <w:style w:type="paragraph" w:customStyle="1" w:styleId="affffff6">
    <w:name w:val="мой_обычный"/>
    <w:basedOn w:val="afff8"/>
    <w:link w:val="affffff7"/>
    <w:qFormat/>
    <w:rsid w:val="00211652"/>
    <w:pPr>
      <w:spacing w:before="120" w:after="0"/>
    </w:pPr>
    <w:rPr>
      <w:rFonts w:cs="Arial"/>
      <w:szCs w:val="22"/>
      <w:lang w:eastAsia="en-US"/>
    </w:rPr>
  </w:style>
  <w:style w:type="character" w:customStyle="1" w:styleId="affffff7">
    <w:name w:val="мой_обычный Знак"/>
    <w:basedOn w:val="af2"/>
    <w:link w:val="affffff6"/>
    <w:rsid w:val="00211652"/>
    <w:rPr>
      <w:rFonts w:ascii="Arial" w:hAnsi="Arial" w:cs="Arial"/>
      <w:sz w:val="24"/>
      <w:szCs w:val="22"/>
      <w:lang w:eastAsia="en-US"/>
    </w:rPr>
  </w:style>
  <w:style w:type="paragraph" w:customStyle="1" w:styleId="affffff8">
    <w:name w:val="рисунки_мой"/>
    <w:basedOn w:val="affff5"/>
    <w:link w:val="affffff9"/>
    <w:qFormat/>
    <w:rsid w:val="00211652"/>
    <w:pPr>
      <w:jc w:val="center"/>
    </w:pPr>
    <w:rPr>
      <w:iCs w:val="0"/>
    </w:rPr>
  </w:style>
  <w:style w:type="character" w:customStyle="1" w:styleId="affffff9">
    <w:name w:val="рисунки_мой Знак"/>
    <w:basedOn w:val="affff6"/>
    <w:link w:val="affffff8"/>
    <w:rsid w:val="00211652"/>
    <w:rPr>
      <w:rFonts w:ascii="Arial" w:eastAsia="Calibri" w:hAnsi="Arial"/>
      <w:iCs w:val="0"/>
      <w:sz w:val="24"/>
      <w:szCs w:val="18"/>
      <w:lang w:val="ru-RU" w:eastAsia="en-US"/>
    </w:rPr>
  </w:style>
  <w:style w:type="paragraph" w:customStyle="1" w:styleId="affffffa">
    <w:name w:val="Табл.текст"/>
    <w:basedOn w:val="af0"/>
    <w:link w:val="affffffb"/>
    <w:qFormat/>
    <w:rsid w:val="00EF7CEC"/>
    <w:pPr>
      <w:spacing w:line="276" w:lineRule="auto"/>
      <w:ind w:firstLine="0"/>
      <w:jc w:val="center"/>
    </w:pPr>
    <w:rPr>
      <w:rFonts w:eastAsia="Times New Roman" w:cs="Arial"/>
      <w:sz w:val="22"/>
      <w:szCs w:val="22"/>
    </w:rPr>
  </w:style>
  <w:style w:type="character" w:customStyle="1" w:styleId="affffffb">
    <w:name w:val="Табл.текст Знак"/>
    <w:basedOn w:val="af2"/>
    <w:link w:val="affffffa"/>
    <w:rsid w:val="00EF7CEC"/>
    <w:rPr>
      <w:rFonts w:ascii="Arial" w:eastAsia="Times New Roman" w:hAnsi="Arial" w:cs="Arial"/>
      <w:sz w:val="22"/>
      <w:szCs w:val="22"/>
    </w:rPr>
  </w:style>
  <w:style w:type="paragraph" w:customStyle="1" w:styleId="affffffc">
    <w:name w:val="рисунок_мой"/>
    <w:basedOn w:val="affff5"/>
    <w:link w:val="affffffd"/>
    <w:qFormat/>
    <w:rsid w:val="002E5C14"/>
    <w:pPr>
      <w:jc w:val="center"/>
    </w:pPr>
    <w:rPr>
      <w:rFonts w:eastAsia="MS Mincho"/>
      <w:iCs w:val="0"/>
      <w:szCs w:val="20"/>
    </w:rPr>
  </w:style>
  <w:style w:type="character" w:customStyle="1" w:styleId="affffffd">
    <w:name w:val="рисунок_мой Знак"/>
    <w:basedOn w:val="af2"/>
    <w:link w:val="affffffc"/>
    <w:rsid w:val="002E5C14"/>
    <w:rPr>
      <w:rFonts w:ascii="Arial" w:hAnsi="Arial"/>
      <w:sz w:val="24"/>
      <w:lang w:eastAsia="en-US"/>
    </w:rPr>
  </w:style>
  <w:style w:type="table" w:customStyle="1" w:styleId="Tablegrid4">
    <w:name w:val="Table grid4"/>
    <w:basedOn w:val="af3"/>
    <w:next w:val="aff3"/>
    <w:uiPriority w:val="59"/>
    <w:rsid w:val="00AE3562"/>
    <w:pPr>
      <w:spacing w:before="120" w:after="120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aliases w:val="H7 Знак"/>
    <w:basedOn w:val="af2"/>
    <w:link w:val="7"/>
    <w:rsid w:val="00233C89"/>
    <w:rPr>
      <w:sz w:val="24"/>
      <w:szCs w:val="24"/>
    </w:rPr>
  </w:style>
  <w:style w:type="character" w:customStyle="1" w:styleId="80">
    <w:name w:val="Заголовок 8 Знак"/>
    <w:aliases w:val="H8 Знак"/>
    <w:basedOn w:val="af2"/>
    <w:link w:val="8"/>
    <w:rsid w:val="00233C89"/>
    <w:rPr>
      <w:i/>
      <w:iCs/>
      <w:sz w:val="24"/>
      <w:szCs w:val="24"/>
    </w:rPr>
  </w:style>
  <w:style w:type="character" w:customStyle="1" w:styleId="90">
    <w:name w:val="Заголовок 9 Знак"/>
    <w:aliases w:val="H9 Знак"/>
    <w:basedOn w:val="af2"/>
    <w:link w:val="9"/>
    <w:rsid w:val="00233C89"/>
    <w:rPr>
      <w:rFonts w:ascii="Arial" w:hAnsi="Arial" w:cs="Arial"/>
      <w:sz w:val="22"/>
      <w:szCs w:val="22"/>
    </w:rPr>
  </w:style>
  <w:style w:type="character" w:customStyle="1" w:styleId="aff5">
    <w:name w:val="Основной текст с отступом Знак"/>
    <w:basedOn w:val="af2"/>
    <w:link w:val="aff4"/>
    <w:rsid w:val="00233C89"/>
    <w:rPr>
      <w:sz w:val="28"/>
    </w:rPr>
  </w:style>
  <w:style w:type="character" w:customStyle="1" w:styleId="27">
    <w:name w:val="Основной текст с отступом 2 Знак"/>
    <w:basedOn w:val="af2"/>
    <w:link w:val="26"/>
    <w:rsid w:val="00233C89"/>
    <w:rPr>
      <w:rFonts w:ascii="Arial" w:hAnsi="Arial"/>
      <w:sz w:val="24"/>
      <w:szCs w:val="24"/>
    </w:rPr>
  </w:style>
  <w:style w:type="character" w:customStyle="1" w:styleId="afff5">
    <w:name w:val="Текст Знак"/>
    <w:basedOn w:val="af2"/>
    <w:link w:val="afff4"/>
    <w:rsid w:val="00233C89"/>
    <w:rPr>
      <w:rFonts w:ascii="Courier New" w:hAnsi="Courier New" w:cs="Arial Bold"/>
      <w:b/>
      <w:lang w:val="en-GB" w:eastAsia="en-US"/>
    </w:rPr>
  </w:style>
  <w:style w:type="paragraph" w:customStyle="1" w:styleId="msonormal0">
    <w:name w:val="msonormal"/>
    <w:basedOn w:val="af0"/>
    <w:rsid w:val="00AF7A1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</w:rPr>
  </w:style>
  <w:style w:type="paragraph" w:customStyle="1" w:styleId="21">
    <w:name w:val="Стиль2"/>
    <w:basedOn w:val="141"/>
    <w:link w:val="2f3"/>
    <w:qFormat/>
    <w:rsid w:val="00D82B5F"/>
    <w:pPr>
      <w:numPr>
        <w:ilvl w:val="2"/>
      </w:numPr>
      <w:spacing w:after="120" w:afterAutospacing="0"/>
      <w:ind w:right="289"/>
    </w:pPr>
  </w:style>
  <w:style w:type="character" w:customStyle="1" w:styleId="2f3">
    <w:name w:val="Стиль2 Знак"/>
    <w:basedOn w:val="142"/>
    <w:link w:val="21"/>
    <w:rsid w:val="00D82B5F"/>
    <w:rPr>
      <w:b/>
      <w:snapToGrid w:val="0"/>
      <w:spacing w:val="20"/>
      <w:sz w:val="24"/>
      <w:szCs w:val="24"/>
    </w:rPr>
  </w:style>
  <w:style w:type="paragraph" w:customStyle="1" w:styleId="3c">
    <w:name w:val="Стиль3_гор"/>
    <w:basedOn w:val="20"/>
    <w:link w:val="3d"/>
    <w:qFormat/>
    <w:rsid w:val="00F142ED"/>
    <w:pPr>
      <w:ind w:left="1701"/>
    </w:pPr>
  </w:style>
  <w:style w:type="character" w:customStyle="1" w:styleId="3d">
    <w:name w:val="Стиль3_гор Знак"/>
    <w:basedOn w:val="24"/>
    <w:link w:val="3c"/>
    <w:rsid w:val="00F142ED"/>
    <w:rPr>
      <w:b/>
      <w:spacing w:val="2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9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6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_________Microsoft_Visio_2003_20101.vsd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Templates\GENERAL\Word\A4_v_txt_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573C1617CE4A3EB8E22746121ED0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4AB618-400C-436E-AAE1-07552D76BD9C}"/>
      </w:docPartPr>
      <w:docPartBody>
        <w:p w:rsidR="008F44B8" w:rsidRDefault="003C0B46">
          <w:r w:rsidRPr="006A0EBF">
            <w:rPr>
              <w:rStyle w:val="a3"/>
            </w:rPr>
            <w:t>[Руководитель]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_4">
    <w:altName w:val="Arial"/>
    <w:charset w:val="EE"/>
    <w:family w:val="swiss"/>
    <w:pitch w:val="variable"/>
    <w:sig w:usb0="00007A87" w:usb1="80000000" w:usb2="00000008" w:usb3="00000000" w:csb0="00000002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old">
    <w:altName w:val="Times New Roman"/>
    <w:charset w:val="00"/>
    <w:family w:val="auto"/>
    <w:pitch w:val="default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B46"/>
    <w:rsid w:val="000162D3"/>
    <w:rsid w:val="00024E04"/>
    <w:rsid w:val="0005249E"/>
    <w:rsid w:val="000A140D"/>
    <w:rsid w:val="001871B9"/>
    <w:rsid w:val="00187732"/>
    <w:rsid w:val="001C37C7"/>
    <w:rsid w:val="0030256F"/>
    <w:rsid w:val="003032B6"/>
    <w:rsid w:val="003670C0"/>
    <w:rsid w:val="00371392"/>
    <w:rsid w:val="003C0B46"/>
    <w:rsid w:val="00443F8A"/>
    <w:rsid w:val="004E41BB"/>
    <w:rsid w:val="005271C8"/>
    <w:rsid w:val="00535D0D"/>
    <w:rsid w:val="0054752D"/>
    <w:rsid w:val="0056204C"/>
    <w:rsid w:val="00563B36"/>
    <w:rsid w:val="005C2B0E"/>
    <w:rsid w:val="005F68E7"/>
    <w:rsid w:val="0060001F"/>
    <w:rsid w:val="00623D9C"/>
    <w:rsid w:val="006D27DD"/>
    <w:rsid w:val="007665FE"/>
    <w:rsid w:val="007674F8"/>
    <w:rsid w:val="008C00A7"/>
    <w:rsid w:val="008E5348"/>
    <w:rsid w:val="008F44B8"/>
    <w:rsid w:val="00930BE0"/>
    <w:rsid w:val="00970BBD"/>
    <w:rsid w:val="009E741F"/>
    <w:rsid w:val="00A80343"/>
    <w:rsid w:val="00AB64C3"/>
    <w:rsid w:val="00AF7B3E"/>
    <w:rsid w:val="00B133D2"/>
    <w:rsid w:val="00B30C05"/>
    <w:rsid w:val="00B51C84"/>
    <w:rsid w:val="00B92961"/>
    <w:rsid w:val="00C675C5"/>
    <w:rsid w:val="00CC602C"/>
    <w:rsid w:val="00CE5D2A"/>
    <w:rsid w:val="00D86081"/>
    <w:rsid w:val="00DD0661"/>
    <w:rsid w:val="00E56B43"/>
    <w:rsid w:val="00EB6B67"/>
    <w:rsid w:val="00F21E01"/>
    <w:rsid w:val="00F30F32"/>
    <w:rsid w:val="00F53AD9"/>
    <w:rsid w:val="00F60051"/>
    <w:rsid w:val="00F63DF8"/>
    <w:rsid w:val="00F8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3C0B46"/>
    <w:rPr>
      <w:color w:val="808080"/>
    </w:rPr>
  </w:style>
  <w:style w:type="paragraph" w:customStyle="1" w:styleId="6FFDA7B08CFB4845ACFB87C6546EF26B">
    <w:name w:val="6FFDA7B08CFB4845ACFB87C6546EF26B"/>
    <w:rsid w:val="00D86081"/>
  </w:style>
  <w:style w:type="paragraph" w:customStyle="1" w:styleId="EE75BB08043043A8920EB9F9DBB9034B">
    <w:name w:val="EE75BB08043043A8920EB9F9DBB9034B"/>
    <w:rsid w:val="00D86081"/>
  </w:style>
  <w:style w:type="paragraph" w:customStyle="1" w:styleId="B6BAE2C09A064923A7202580B0CA50F6">
    <w:name w:val="B6BAE2C09A064923A7202580B0CA50F6"/>
    <w:rsid w:val="00D860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Рис</b:Tag>
    <b:RefOrder>1</b:RefOrder>
  </b:Source>
</b:Sources>
</file>

<file path=customXml/itemProps1.xml><?xml version="1.0" encoding="utf-8"?>
<ds:datastoreItem xmlns:ds="http://schemas.openxmlformats.org/officeDocument/2006/customXml" ds:itemID="{C6DC6098-1A7B-4C7B-B74B-09F6AADD8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A4_v_txt_</Template>
  <TotalTime>348</TotalTime>
  <Pages>29</Pages>
  <Words>2701</Words>
  <Characters>15400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СИСТЕМА УСОВЕРШЕНСТВОВАННОГО УПРАВЛЕНИЯ ТЕХНОЛОГИЧЕСКИМ ПРОЦЕССОМ ЗАВОДА ЭТИЛЕН</vt:lpstr>
    </vt:vector>
  </TitlesOfParts>
  <Manager>Сафин З.И.</Manager>
  <Company/>
  <LinksUpToDate>false</LinksUpToDate>
  <CharactersWithSpaces>18065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СИСТЕМА УСОВЕРШЕНСТВОВАННОГО УПРАВЛЕНИЯ ТЕХНОЛОГИЧЕСКИМ ПРОЦЕССОМ ЗАВОДА ЭТИЛЕН</dc:title>
  <dc:subject>Отчет по этапу №1</dc:subject>
  <dc:creator>Т-Софт</dc:creator>
  <cp:lastModifiedBy>Учетная запись Майкрософт</cp:lastModifiedBy>
  <cp:revision>30</cp:revision>
  <cp:lastPrinted>2022-09-30T06:49:00Z</cp:lastPrinted>
  <dcterms:created xsi:type="dcterms:W3CDTF">2023-07-06T12:15:00Z</dcterms:created>
  <dcterms:modified xsi:type="dcterms:W3CDTF">2023-07-10T13:57:00Z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Шифр проекта">
    <vt:lpwstr>ТСФТ.314.052</vt:lpwstr>
  </property>
  <property fmtid="{D5CDD505-2E9C-101B-9397-08002B2CF9AE}" pid="3" name="Шифр документа">
    <vt:lpwstr>ТСФТ.314.052.003</vt:lpwstr>
  </property>
  <property fmtid="{D5CDD505-2E9C-101B-9397-08002B2CF9AE}" pid="4" name="Предприятие">
    <vt:lpwstr>ПАО «НИЖНЕКАМСКНЕФТЕХИМ»</vt:lpwstr>
  </property>
  <property fmtid="{D5CDD505-2E9C-101B-9397-08002B2CF9AE}" pid="5" name="Руководитель проекта">
    <vt:lpwstr>А.А. Сидоров</vt:lpwstr>
  </property>
  <property fmtid="{D5CDD505-2E9C-101B-9397-08002B2CF9AE}" pid="6" name="Установка">
    <vt:lpwstr>завод Этилен</vt:lpwstr>
  </property>
  <property fmtid="{D5CDD505-2E9C-101B-9397-08002B2CF9AE}" pid="7" name="Тема">
    <vt:lpwstr>Отчет по этапу №1</vt:lpwstr>
  </property>
  <property fmtid="{D5CDD505-2E9C-101B-9397-08002B2CF9AE}" pid="8" name="Разработал">
    <vt:lpwstr>Ахметзянов</vt:lpwstr>
  </property>
  <property fmtid="{D5CDD505-2E9C-101B-9397-08002B2CF9AE}" pid="9" name="Проверил">
    <vt:lpwstr>Сидоров</vt:lpwstr>
  </property>
  <property fmtid="{D5CDD505-2E9C-101B-9397-08002B2CF9AE}" pid="10" name="Утвердил">
    <vt:lpwstr>Туманов</vt:lpwstr>
  </property>
  <property fmtid="{D5CDD505-2E9C-101B-9397-08002B2CF9AE}" pid="11" name="Полное наименование предприятия">
    <vt:lpwstr>Публичное акционерное общество "Нижнекамскнефтехим"</vt:lpwstr>
  </property>
  <property fmtid="{D5CDD505-2E9C-101B-9397-08002B2CF9AE}" pid="12" name="Полное наименование установки">
    <vt:lpwstr>1</vt:lpwstr>
  </property>
</Properties>
</file>